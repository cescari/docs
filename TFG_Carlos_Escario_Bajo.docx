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54F3" w14:textId="77777777" w:rsidR="00C46E81" w:rsidRPr="005134D4" w:rsidRDefault="00C46E81" w:rsidP="00C46E81">
      <w:pPr>
        <w:rPr>
          <w:lang w:val="es-ES_tradnl"/>
        </w:rPr>
      </w:pPr>
      <w:r w:rsidRPr="005134D4">
        <w:rPr>
          <w:noProof/>
          <w:lang w:val="es-ES_tradnl" w:eastAsia="es-ES"/>
        </w:rPr>
        <w:drawing>
          <wp:inline distT="0" distB="0" distL="0" distR="0" wp14:anchorId="79E4567A" wp14:editId="47D6718B">
            <wp:extent cx="3257550" cy="1095375"/>
            <wp:effectExtent l="19050" t="0" r="0" b="0"/>
            <wp:docPr id="61"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665ECEB5" w14:textId="77777777" w:rsidR="00C46E81" w:rsidRPr="005134D4" w:rsidRDefault="00C46E81" w:rsidP="00C46E81">
      <w:pPr>
        <w:rPr>
          <w:lang w:val="es-ES_tradnl"/>
        </w:rPr>
      </w:pPr>
    </w:p>
    <w:p w14:paraId="5E2CED30" w14:textId="77777777" w:rsidR="00C46E81" w:rsidRPr="005134D4" w:rsidRDefault="00C46E81" w:rsidP="00C46E81">
      <w:pPr>
        <w:rPr>
          <w:lang w:val="es-ES_tradnl"/>
        </w:rPr>
      </w:pPr>
    </w:p>
    <w:p w14:paraId="7C9438CE" w14:textId="77777777" w:rsidR="00C46E81" w:rsidRPr="005134D4" w:rsidRDefault="00C46E81" w:rsidP="00C46E81">
      <w:pPr>
        <w:rPr>
          <w:lang w:val="es-ES_tradnl"/>
        </w:rPr>
      </w:pPr>
    </w:p>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C46E81" w:rsidRPr="005134D4" w14:paraId="5F04D4AB" w14:textId="77777777" w:rsidTr="007A1EE4">
        <w:trPr>
          <w:trHeight w:val="12"/>
        </w:trPr>
        <w:tc>
          <w:tcPr>
            <w:tcW w:w="7919" w:type="dxa"/>
            <w:tcMar>
              <w:top w:w="216" w:type="dxa"/>
              <w:left w:w="115" w:type="dxa"/>
              <w:bottom w:w="216" w:type="dxa"/>
              <w:right w:w="115" w:type="dxa"/>
            </w:tcMar>
          </w:tcPr>
          <w:p w14:paraId="5D542607" w14:textId="77777777" w:rsidR="00C46E81" w:rsidRPr="005134D4" w:rsidRDefault="00C46E81" w:rsidP="007A1EE4">
            <w:pPr>
              <w:pStyle w:val="Sinespaciado"/>
              <w:rPr>
                <w:rFonts w:ascii="Georgia" w:hAnsi="Georgia" w:cs="Tahoma"/>
                <w:b/>
                <w:sz w:val="28"/>
                <w:szCs w:val="28"/>
                <w:lang w:val="es-ES_tradnl"/>
              </w:rPr>
            </w:pPr>
            <w:r w:rsidRPr="005134D4">
              <w:rPr>
                <w:rFonts w:ascii="Georgia" w:hAnsi="Georgia" w:cs="Tahoma"/>
                <w:b/>
                <w:sz w:val="28"/>
                <w:szCs w:val="28"/>
                <w:lang w:val="es-ES_tradnl"/>
              </w:rPr>
              <w:t>Universidad Internacional de La Rioja (UNIR)</w:t>
            </w:r>
          </w:p>
          <w:p w14:paraId="0043C9AA" w14:textId="77777777" w:rsidR="00C46E81" w:rsidRPr="005134D4" w:rsidRDefault="00C46E81" w:rsidP="007A1EE4">
            <w:pPr>
              <w:pStyle w:val="Sinespaciado"/>
              <w:rPr>
                <w:rFonts w:ascii="Georgia" w:hAnsi="Georgia" w:cs="Tahoma"/>
                <w:b/>
                <w:sz w:val="28"/>
                <w:szCs w:val="28"/>
                <w:lang w:val="es-ES_tradnl"/>
              </w:rPr>
            </w:pPr>
          </w:p>
          <w:p w14:paraId="439C408C" w14:textId="77777777" w:rsidR="00C46E81" w:rsidRPr="005134D4" w:rsidRDefault="00C46E81" w:rsidP="007A1EE4">
            <w:pPr>
              <w:pStyle w:val="Sinespaciado"/>
              <w:rPr>
                <w:rFonts w:ascii="Georgia" w:hAnsi="Georgia" w:cs="Tahoma"/>
                <w:b/>
                <w:sz w:val="36"/>
                <w:szCs w:val="28"/>
                <w:lang w:val="es-ES_tradnl"/>
              </w:rPr>
            </w:pPr>
            <w:r w:rsidRPr="005134D4">
              <w:rPr>
                <w:rFonts w:ascii="Georgia" w:hAnsi="Georgia" w:cs="Tahoma"/>
                <w:b/>
                <w:sz w:val="36"/>
                <w:szCs w:val="28"/>
                <w:lang w:val="es-ES_tradnl"/>
              </w:rPr>
              <w:t>Escuela Superior de Ingeniería y Tecnología</w:t>
            </w:r>
          </w:p>
          <w:p w14:paraId="5C6500C4" w14:textId="77777777" w:rsidR="00C46E81" w:rsidRPr="005134D4" w:rsidRDefault="00C46E81" w:rsidP="007A1EE4">
            <w:pPr>
              <w:pStyle w:val="Sinespaciado"/>
              <w:rPr>
                <w:rFonts w:ascii="Georgia" w:hAnsi="Georgia" w:cs="Tahoma"/>
                <w:b/>
                <w:sz w:val="28"/>
                <w:szCs w:val="28"/>
                <w:lang w:val="es-ES_tradnl"/>
              </w:rPr>
            </w:pPr>
          </w:p>
          <w:p w14:paraId="29DB597D" w14:textId="77777777" w:rsidR="00C46E81" w:rsidRPr="005134D4" w:rsidRDefault="00C46E81" w:rsidP="007A1EE4">
            <w:pPr>
              <w:pStyle w:val="Sinespaciado"/>
              <w:rPr>
                <w:rFonts w:ascii="Cambria" w:hAnsi="Cambria"/>
                <w:lang w:val="es-ES_tradnl"/>
              </w:rPr>
            </w:pPr>
            <w:r w:rsidRPr="005134D4">
              <w:rPr>
                <w:rFonts w:ascii="Georgia" w:hAnsi="Georgia" w:cs="Tahoma"/>
                <w:b/>
                <w:sz w:val="28"/>
                <w:szCs w:val="28"/>
                <w:lang w:val="es-ES_tradnl"/>
              </w:rPr>
              <w:t>Grado en Ingeniería Informática</w:t>
            </w:r>
          </w:p>
        </w:tc>
      </w:tr>
      <w:tr w:rsidR="00C46E81" w:rsidRPr="005134D4" w14:paraId="082A989E" w14:textId="77777777" w:rsidTr="007A1EE4">
        <w:trPr>
          <w:trHeight w:val="278"/>
        </w:trPr>
        <w:tc>
          <w:tcPr>
            <w:tcW w:w="7919" w:type="dxa"/>
            <w:tcMar>
              <w:top w:w="216" w:type="dxa"/>
              <w:left w:w="115" w:type="dxa"/>
              <w:bottom w:w="216" w:type="dxa"/>
              <w:right w:w="115" w:type="dxa"/>
            </w:tcMar>
          </w:tcPr>
          <w:p w14:paraId="575F902B" w14:textId="77777777" w:rsidR="00C46E81" w:rsidRPr="005134D4" w:rsidRDefault="00C46E81" w:rsidP="007A1EE4">
            <w:pPr>
              <w:pStyle w:val="Sinespaciado"/>
              <w:rPr>
                <w:rFonts w:ascii="Georgia" w:hAnsi="Georgia" w:cs="Tahoma"/>
                <w:b/>
                <w:sz w:val="28"/>
                <w:szCs w:val="28"/>
                <w:lang w:val="es-ES_tradnl"/>
              </w:rPr>
            </w:pPr>
          </w:p>
        </w:tc>
      </w:tr>
      <w:tr w:rsidR="00C46E81" w:rsidRPr="005134D4" w14:paraId="20A502AE" w14:textId="77777777" w:rsidTr="007A1EE4">
        <w:trPr>
          <w:trHeight w:val="1579"/>
        </w:trPr>
        <w:tc>
          <w:tcPr>
            <w:tcW w:w="7919" w:type="dxa"/>
          </w:tcPr>
          <w:p w14:paraId="652D9474" w14:textId="3B05C321" w:rsidR="00C46E81" w:rsidRPr="005134D4" w:rsidRDefault="00002D96" w:rsidP="0060106C">
            <w:pPr>
              <w:pStyle w:val="Sinespaciado"/>
              <w:rPr>
                <w:rFonts w:ascii="Cambria" w:hAnsi="Cambria"/>
                <w:color w:val="4F81BD"/>
                <w:sz w:val="80"/>
                <w:szCs w:val="80"/>
                <w:lang w:val="es-ES_tradnl"/>
              </w:rPr>
            </w:pPr>
            <w:r w:rsidRPr="005134D4">
              <w:rPr>
                <w:rFonts w:ascii="Cambria" w:hAnsi="Cambria"/>
                <w:color w:val="4F81BD"/>
                <w:sz w:val="80"/>
                <w:szCs w:val="80"/>
                <w:lang w:val="es-ES_tradnl"/>
              </w:rPr>
              <w:t>Petchain</w:t>
            </w:r>
            <w:r w:rsidR="00580BC7" w:rsidRPr="005134D4">
              <w:rPr>
                <w:rFonts w:ascii="Cambria" w:hAnsi="Cambria"/>
                <w:color w:val="4F81BD"/>
                <w:sz w:val="80"/>
                <w:szCs w:val="80"/>
                <w:lang w:val="es-ES_tradnl"/>
              </w:rPr>
              <w:t>: DApp</w:t>
            </w:r>
            <w:r w:rsidR="0060106C" w:rsidRPr="005134D4">
              <w:rPr>
                <w:rFonts w:ascii="Cambria" w:hAnsi="Cambria"/>
                <w:color w:val="4F81BD"/>
                <w:sz w:val="80"/>
                <w:szCs w:val="80"/>
                <w:lang w:val="es-ES_tradnl"/>
              </w:rPr>
              <w:t xml:space="preserve"> de gestión de mascotas</w:t>
            </w:r>
          </w:p>
        </w:tc>
      </w:tr>
    </w:tbl>
    <w:p w14:paraId="75648D32" w14:textId="77777777" w:rsidR="00C46E81" w:rsidRPr="005134D4" w:rsidRDefault="00C46E81" w:rsidP="00C46E81">
      <w:pPr>
        <w:rPr>
          <w:lang w:val="es-ES_tradnl"/>
        </w:rPr>
      </w:pPr>
    </w:p>
    <w:p w14:paraId="2D89BC03" w14:textId="77777777" w:rsidR="00C46E81" w:rsidRPr="005134D4" w:rsidRDefault="00C46E81" w:rsidP="00C46E81">
      <w:pPr>
        <w:rPr>
          <w:lang w:val="es-ES_tradnl"/>
        </w:rPr>
      </w:pPr>
    </w:p>
    <w:p w14:paraId="17FE9AE1" w14:textId="77777777" w:rsidR="00C46E81" w:rsidRPr="005134D4" w:rsidRDefault="00C46E81" w:rsidP="00C46E81">
      <w:pPr>
        <w:rPr>
          <w:lang w:val="es-ES_tradnl"/>
        </w:rPr>
      </w:pPr>
    </w:p>
    <w:p w14:paraId="1D8870C6" w14:textId="77777777" w:rsidR="00C46E81" w:rsidRPr="005134D4" w:rsidRDefault="00C46E81" w:rsidP="00C46E81">
      <w:pPr>
        <w:rPr>
          <w:lang w:val="es-ES_tradnl"/>
        </w:rPr>
      </w:pPr>
    </w:p>
    <w:p w14:paraId="165B16E7" w14:textId="77777777" w:rsidR="00C46E81" w:rsidRPr="005134D4" w:rsidRDefault="00C46E81" w:rsidP="00C46E81">
      <w:pPr>
        <w:rPr>
          <w:lang w:val="es-ES_tradnl"/>
        </w:rPr>
      </w:pPr>
    </w:p>
    <w:p w14:paraId="3F8A4D85" w14:textId="77777777" w:rsidR="00C46E81" w:rsidRPr="005134D4" w:rsidRDefault="00C46E81" w:rsidP="00C46E81">
      <w:pPr>
        <w:rPr>
          <w:lang w:val="es-ES_tradnl"/>
        </w:rPr>
      </w:pPr>
    </w:p>
    <w:p w14:paraId="37CCCA99" w14:textId="77777777" w:rsidR="00C46E81" w:rsidRPr="005134D4" w:rsidRDefault="00C46E81" w:rsidP="00C46E81">
      <w:pPr>
        <w:rPr>
          <w:lang w:val="es-ES_tradnl"/>
        </w:rPr>
      </w:pPr>
    </w:p>
    <w:p w14:paraId="46851CE8" w14:textId="77777777" w:rsidR="00C46E81" w:rsidRPr="005134D4" w:rsidRDefault="00C46E81" w:rsidP="00C46E81">
      <w:pPr>
        <w:rPr>
          <w:lang w:val="es-ES_tradnl"/>
        </w:rPr>
      </w:pPr>
    </w:p>
    <w:p w14:paraId="3AA87802" w14:textId="77777777" w:rsidR="0060106C" w:rsidRPr="005134D4" w:rsidRDefault="0060106C" w:rsidP="00C46E81">
      <w:pPr>
        <w:jc w:val="center"/>
        <w:rPr>
          <w:rFonts w:ascii="Georgia" w:hAnsi="Georgia"/>
          <w:b/>
          <w:lang w:val="es-ES_tradnl"/>
        </w:rPr>
      </w:pPr>
    </w:p>
    <w:p w14:paraId="7BB2DB80" w14:textId="2E47B846" w:rsidR="00C46E81" w:rsidRPr="005134D4" w:rsidRDefault="00C46E81" w:rsidP="00C46E81">
      <w:pPr>
        <w:jc w:val="center"/>
        <w:rPr>
          <w:rFonts w:ascii="Georgia" w:hAnsi="Georgia"/>
          <w:lang w:val="es-ES_tradnl"/>
        </w:rPr>
      </w:pPr>
      <w:r w:rsidRPr="005134D4">
        <w:rPr>
          <w:rFonts w:ascii="Georgia" w:hAnsi="Georgia"/>
          <w:b/>
          <w:lang w:val="es-ES_tradnl"/>
        </w:rPr>
        <w:t>Ubicación del código fuente:</w:t>
      </w:r>
      <w:r w:rsidRPr="005134D4">
        <w:rPr>
          <w:rFonts w:ascii="Georgia" w:hAnsi="Georgia"/>
          <w:b/>
          <w:lang w:val="es-ES_tradnl"/>
        </w:rPr>
        <w:br/>
      </w:r>
      <w:hyperlink r:id="rId9" w:history="1">
        <w:r w:rsidR="00304CA6" w:rsidRPr="005134D4">
          <w:rPr>
            <w:rStyle w:val="Hipervnculo"/>
            <w:rFonts w:ascii="Georgia" w:hAnsi="Georgia"/>
            <w:lang w:val="es-ES_tradnl"/>
          </w:rPr>
          <w:t>https://github.com/cescari/PetChain_TFG</w:t>
        </w:r>
      </w:hyperlink>
    </w:p>
    <w:p w14:paraId="179BBAEF" w14:textId="77777777" w:rsidR="00C46E81" w:rsidRPr="005134D4" w:rsidRDefault="00C46E81" w:rsidP="00C46E81">
      <w:pPr>
        <w:rPr>
          <w:lang w:val="es-ES_tradnl"/>
        </w:rPr>
      </w:pPr>
    </w:p>
    <w:p w14:paraId="4C5F18FF" w14:textId="77777777" w:rsidR="00C46E81" w:rsidRPr="005134D4" w:rsidRDefault="00C46E81" w:rsidP="00C46E81">
      <w:pPr>
        <w:rPr>
          <w:lang w:val="es-ES_tradnl"/>
        </w:rPr>
      </w:pPr>
    </w:p>
    <w:p w14:paraId="774ED4FC" w14:textId="77777777" w:rsidR="00C46E81" w:rsidRPr="005134D4" w:rsidRDefault="00C46E81" w:rsidP="00C46E81">
      <w:pPr>
        <w:rPr>
          <w:rFonts w:ascii="Georgia" w:hAnsi="Georgia"/>
          <w:b/>
          <w:lang w:val="es-ES_tradnl"/>
        </w:rPr>
      </w:pPr>
      <w:r w:rsidRPr="005134D4">
        <w:rPr>
          <w:rFonts w:ascii="Georgia" w:hAnsi="Georgia"/>
          <w:b/>
          <w:lang w:val="es-ES_tradnl"/>
        </w:rPr>
        <w:t xml:space="preserve">Trabajo Fin de Grado </w:t>
      </w:r>
    </w:p>
    <w:p w14:paraId="264DCC66" w14:textId="321A2B15" w:rsidR="00C46E81" w:rsidRPr="005134D4" w:rsidRDefault="00E73278" w:rsidP="00C46E81">
      <w:pPr>
        <w:rPr>
          <w:rFonts w:ascii="Georgia" w:hAnsi="Georgia"/>
          <w:lang w:val="es-ES_tradnl"/>
        </w:rPr>
      </w:pPr>
      <w:r w:rsidRPr="005134D4">
        <w:rPr>
          <w:rFonts w:ascii="Georgia" w:hAnsi="Georgia"/>
          <w:b/>
          <w:lang w:val="es-ES_tradnl"/>
        </w:rPr>
        <w:t>P</w:t>
      </w:r>
      <w:r w:rsidR="00C46E81" w:rsidRPr="005134D4">
        <w:rPr>
          <w:rFonts w:ascii="Georgia" w:hAnsi="Georgia"/>
          <w:b/>
          <w:lang w:val="es-ES_tradnl"/>
        </w:rPr>
        <w:t>resentado por:</w:t>
      </w:r>
      <w:r w:rsidR="00C46E81" w:rsidRPr="005134D4">
        <w:rPr>
          <w:rFonts w:ascii="Georgia" w:hAnsi="Georgia"/>
          <w:lang w:val="es-ES_tradnl"/>
        </w:rPr>
        <w:t xml:space="preserve"> Escario Bajo, Carlos</w:t>
      </w:r>
    </w:p>
    <w:p w14:paraId="11A71A7B" w14:textId="28EB56D6" w:rsidR="00C46E81" w:rsidRPr="005134D4" w:rsidRDefault="00C46E81" w:rsidP="00C46E81">
      <w:pPr>
        <w:rPr>
          <w:rFonts w:ascii="Georgia" w:hAnsi="Georgia"/>
          <w:lang w:val="es-ES_tradnl"/>
        </w:rPr>
      </w:pPr>
      <w:r w:rsidRPr="005134D4">
        <w:rPr>
          <w:rFonts w:ascii="Georgia" w:hAnsi="Georgia"/>
          <w:b/>
          <w:lang w:val="es-ES_tradnl"/>
        </w:rPr>
        <w:t>Director/a:</w:t>
      </w:r>
      <w:r w:rsidRPr="005134D4">
        <w:rPr>
          <w:rFonts w:ascii="Georgia" w:hAnsi="Georgia"/>
          <w:lang w:val="es-ES_tradnl"/>
        </w:rPr>
        <w:t xml:space="preserve"> </w:t>
      </w:r>
      <w:r w:rsidR="00653F54" w:rsidRPr="005134D4">
        <w:rPr>
          <w:rFonts w:ascii="Georgia" w:hAnsi="Georgia"/>
          <w:lang w:val="es-ES_tradnl"/>
        </w:rPr>
        <w:t>Martínez</w:t>
      </w:r>
      <w:r w:rsidR="0060106C" w:rsidRPr="005134D4">
        <w:rPr>
          <w:rFonts w:ascii="Georgia" w:hAnsi="Georgia"/>
          <w:lang w:val="es-ES_tradnl"/>
        </w:rPr>
        <w:t xml:space="preserve"> Muñoz</w:t>
      </w:r>
      <w:r w:rsidRPr="005134D4">
        <w:rPr>
          <w:rFonts w:ascii="Georgia" w:hAnsi="Georgia"/>
          <w:lang w:val="es-ES_tradnl"/>
        </w:rPr>
        <w:t xml:space="preserve">, </w:t>
      </w:r>
      <w:r w:rsidR="0060106C" w:rsidRPr="005134D4">
        <w:rPr>
          <w:rFonts w:ascii="Georgia" w:hAnsi="Georgia"/>
          <w:lang w:val="es-ES_tradnl"/>
        </w:rPr>
        <w:t>Miriam.</w:t>
      </w:r>
    </w:p>
    <w:p w14:paraId="52AFA7B7" w14:textId="77777777" w:rsidR="00C46E81" w:rsidRPr="005134D4" w:rsidRDefault="00C46E81" w:rsidP="00C46E81">
      <w:pPr>
        <w:rPr>
          <w:rFonts w:ascii="Georgia" w:hAnsi="Georgia"/>
          <w:lang w:val="es-ES_tradnl"/>
        </w:rPr>
      </w:pPr>
    </w:p>
    <w:p w14:paraId="37C1F8D0" w14:textId="77777777" w:rsidR="00C46E81" w:rsidRPr="005134D4" w:rsidRDefault="00C46E81" w:rsidP="00C46E81">
      <w:pPr>
        <w:rPr>
          <w:rFonts w:ascii="Georgia" w:hAnsi="Georgia"/>
          <w:lang w:val="es-ES_tradnl"/>
        </w:rPr>
      </w:pPr>
    </w:p>
    <w:p w14:paraId="27731B88" w14:textId="40AB8CE2" w:rsidR="00C46E81" w:rsidRPr="005134D4" w:rsidRDefault="00C46E81" w:rsidP="00C46E81">
      <w:pPr>
        <w:pStyle w:val="Sinespaciado"/>
        <w:rPr>
          <w:color w:val="4F81BD"/>
          <w:lang w:val="es-ES_tradnl"/>
        </w:rPr>
      </w:pPr>
      <w:r w:rsidRPr="005134D4">
        <w:rPr>
          <w:color w:val="4F81BD"/>
          <w:lang w:val="es-ES_tradnl"/>
        </w:rPr>
        <w:t>Ciudad: San Lorenzo de El Escorial (Madrid)</w:t>
      </w:r>
    </w:p>
    <w:p w14:paraId="0DC14455" w14:textId="38234D2F" w:rsidR="00AB34AE" w:rsidRPr="005134D4" w:rsidRDefault="00C46E81" w:rsidP="00C46E81">
      <w:pPr>
        <w:pStyle w:val="Sinespaciado"/>
        <w:rPr>
          <w:color w:val="4F81BD"/>
          <w:lang w:val="es-ES_tradnl"/>
        </w:rPr>
      </w:pPr>
      <w:r w:rsidRPr="005134D4">
        <w:rPr>
          <w:color w:val="4F81BD"/>
          <w:lang w:val="es-ES_tradnl"/>
        </w:rPr>
        <w:t>Fecha: 05/06/2019</w:t>
      </w:r>
    </w:p>
    <w:p w14:paraId="3D54D11A" w14:textId="77777777" w:rsidR="00AB34AE" w:rsidRPr="005134D4" w:rsidRDefault="00AB34AE">
      <w:pPr>
        <w:jc w:val="left"/>
        <w:rPr>
          <w:rFonts w:ascii="Calibri" w:eastAsia="Times New Roman" w:hAnsi="Calibri" w:cs="Times New Roman"/>
          <w:color w:val="4F81BD"/>
          <w:shd w:val="clear" w:color="auto" w:fill="auto"/>
          <w:lang w:val="es-ES_tradnl" w:bidi="en-US"/>
        </w:rPr>
      </w:pPr>
      <w:r w:rsidRPr="005134D4">
        <w:rPr>
          <w:color w:val="4F81BD"/>
          <w:lang w:val="es-ES_tradnl"/>
        </w:rPr>
        <w:br w:type="page"/>
      </w:r>
    </w:p>
    <w:p w14:paraId="1C3F0158" w14:textId="77777777" w:rsidR="00C46E81" w:rsidRPr="005134D4" w:rsidRDefault="00C46E81" w:rsidP="00AB34AE">
      <w:pPr>
        <w:jc w:val="right"/>
        <w:rPr>
          <w:lang w:val="es-ES_tradnl"/>
        </w:rPr>
      </w:pPr>
    </w:p>
    <w:p w14:paraId="79E6A1CB" w14:textId="77777777" w:rsidR="00AB34AE" w:rsidRPr="005134D4" w:rsidRDefault="00AB34AE" w:rsidP="00AB34AE">
      <w:pPr>
        <w:jc w:val="right"/>
        <w:rPr>
          <w:lang w:val="es-ES_tradnl"/>
        </w:rPr>
      </w:pPr>
    </w:p>
    <w:p w14:paraId="1FD9D04D" w14:textId="77777777" w:rsidR="00AB34AE" w:rsidRPr="005134D4" w:rsidRDefault="00AB34AE" w:rsidP="00AB34AE">
      <w:pPr>
        <w:jc w:val="right"/>
        <w:rPr>
          <w:lang w:val="es-ES_tradnl"/>
        </w:rPr>
      </w:pPr>
    </w:p>
    <w:p w14:paraId="0218CEA7" w14:textId="77777777" w:rsidR="00AB34AE" w:rsidRPr="005134D4" w:rsidRDefault="00AB34AE" w:rsidP="00AB34AE">
      <w:pPr>
        <w:jc w:val="right"/>
        <w:rPr>
          <w:lang w:val="es-ES_tradnl"/>
        </w:rPr>
      </w:pPr>
    </w:p>
    <w:p w14:paraId="0CBC8462" w14:textId="77777777" w:rsidR="00AB34AE" w:rsidRPr="005134D4" w:rsidRDefault="00AB34AE" w:rsidP="00AB34AE">
      <w:pPr>
        <w:jc w:val="right"/>
        <w:rPr>
          <w:lang w:val="es-ES_tradnl"/>
        </w:rPr>
      </w:pPr>
    </w:p>
    <w:p w14:paraId="372F616C" w14:textId="77777777" w:rsidR="00AB34AE" w:rsidRPr="005134D4" w:rsidRDefault="00AB34AE" w:rsidP="00AB34AE">
      <w:pPr>
        <w:jc w:val="right"/>
        <w:rPr>
          <w:lang w:val="es-ES_tradnl"/>
        </w:rPr>
      </w:pPr>
    </w:p>
    <w:p w14:paraId="2FB93116" w14:textId="77777777" w:rsidR="00AB34AE" w:rsidRPr="005134D4" w:rsidRDefault="00AB34AE" w:rsidP="00AB34AE">
      <w:pPr>
        <w:jc w:val="right"/>
        <w:rPr>
          <w:lang w:val="es-ES_tradnl"/>
        </w:rPr>
      </w:pPr>
    </w:p>
    <w:p w14:paraId="6E9CE0C5" w14:textId="77777777" w:rsidR="00AB34AE" w:rsidRPr="005134D4" w:rsidRDefault="00AB34AE" w:rsidP="00AB34AE">
      <w:pPr>
        <w:jc w:val="right"/>
        <w:rPr>
          <w:lang w:val="es-ES_tradnl"/>
        </w:rPr>
      </w:pPr>
    </w:p>
    <w:p w14:paraId="1367E639" w14:textId="77777777" w:rsidR="00AB34AE" w:rsidRPr="005134D4" w:rsidRDefault="00AB34AE" w:rsidP="00AB34AE">
      <w:pPr>
        <w:jc w:val="right"/>
        <w:rPr>
          <w:lang w:val="es-ES_tradnl"/>
        </w:rPr>
      </w:pPr>
    </w:p>
    <w:p w14:paraId="13F7C78A" w14:textId="77777777" w:rsidR="00AB34AE" w:rsidRPr="005134D4" w:rsidRDefault="00AB34AE" w:rsidP="00AB34AE">
      <w:pPr>
        <w:jc w:val="right"/>
        <w:rPr>
          <w:lang w:val="es-ES_tradnl"/>
        </w:rPr>
      </w:pPr>
    </w:p>
    <w:p w14:paraId="23AEC0C4" w14:textId="77777777" w:rsidR="00AB34AE" w:rsidRPr="005134D4" w:rsidRDefault="00AB34AE" w:rsidP="00AB34AE">
      <w:pPr>
        <w:jc w:val="right"/>
        <w:rPr>
          <w:lang w:val="es-ES_tradnl"/>
        </w:rPr>
      </w:pPr>
    </w:p>
    <w:p w14:paraId="0225EB8F" w14:textId="77777777" w:rsidR="00AB34AE" w:rsidRPr="005134D4" w:rsidRDefault="00AB34AE" w:rsidP="00AB34AE">
      <w:pPr>
        <w:jc w:val="right"/>
        <w:rPr>
          <w:lang w:val="es-ES_tradnl"/>
        </w:rPr>
      </w:pPr>
    </w:p>
    <w:p w14:paraId="03CA83F3" w14:textId="01E46351" w:rsidR="00AB34AE" w:rsidRPr="005134D4" w:rsidRDefault="00AB34AE" w:rsidP="00AB34AE">
      <w:pPr>
        <w:jc w:val="right"/>
        <w:rPr>
          <w:i/>
          <w:lang w:val="es-ES_tradnl"/>
        </w:rPr>
      </w:pPr>
      <w:r w:rsidRPr="005134D4">
        <w:rPr>
          <w:i/>
          <w:lang w:val="es-ES_tradnl"/>
        </w:rPr>
        <w:t>Por y para Carolina.</w:t>
      </w:r>
    </w:p>
    <w:p w14:paraId="6635A06A" w14:textId="6CBD1C12" w:rsidR="00AB34AE" w:rsidRPr="005134D4" w:rsidRDefault="00AB34AE" w:rsidP="00C46E81">
      <w:pPr>
        <w:pStyle w:val="Sinespaciado"/>
        <w:rPr>
          <w:color w:val="4F81BD"/>
          <w:lang w:val="es-ES_tradnl"/>
        </w:rPr>
      </w:pPr>
    </w:p>
    <w:p w14:paraId="757B3124" w14:textId="77777777" w:rsidR="00AB34AE" w:rsidRPr="005134D4" w:rsidRDefault="00AB34AE" w:rsidP="00C46E81">
      <w:pPr>
        <w:pStyle w:val="Sinespaciado"/>
        <w:rPr>
          <w:color w:val="4F81BD"/>
          <w:lang w:val="es-ES_tradnl"/>
        </w:rPr>
        <w:sectPr w:rsidR="00AB34AE" w:rsidRPr="005134D4" w:rsidSect="00F96C66">
          <w:footerReference w:type="default" r:id="rId10"/>
          <w:type w:val="nextColumn"/>
          <w:pgSz w:w="11906" w:h="16838"/>
          <w:pgMar w:top="1418" w:right="851" w:bottom="1418" w:left="1985" w:header="284" w:footer="266" w:gutter="0"/>
          <w:cols w:space="708"/>
          <w:docGrid w:linePitch="360"/>
        </w:sectPr>
      </w:pPr>
    </w:p>
    <w:p w14:paraId="6C47F7B0" w14:textId="0BDF3A03" w:rsidR="000E5FF2" w:rsidRPr="005134D4" w:rsidRDefault="000E5FF2" w:rsidP="005B6F6B">
      <w:pPr>
        <w:pStyle w:val="Pre-ndice"/>
      </w:pPr>
      <w:bookmarkStart w:id="0" w:name="_Toc16891746"/>
      <w:r w:rsidRPr="005134D4">
        <w:lastRenderedPageBreak/>
        <w:t>Resumen</w:t>
      </w:r>
      <w:bookmarkEnd w:id="0"/>
    </w:p>
    <w:p w14:paraId="1FF60BC8" w14:textId="70167725" w:rsidR="000E5FF2" w:rsidRPr="005134D4" w:rsidRDefault="000E5FF2" w:rsidP="00AF0ADA">
      <w:pPr>
        <w:spacing w:after="120" w:line="360" w:lineRule="auto"/>
        <w:ind w:firstLine="284"/>
        <w:rPr>
          <w:lang w:val="es-ES_tradnl" w:eastAsia="es-ES"/>
        </w:rPr>
      </w:pPr>
      <w:r w:rsidRPr="005134D4">
        <w:rPr>
          <w:lang w:val="es-ES_tradnl" w:eastAsia="es-ES"/>
        </w:rPr>
        <w:t xml:space="preserve">El presente trabajo es una muestra de cómo es posible la realización de proyectos de gestión con Smartcontracts dentro de un ámbito corporativo o administrativo. La aplicación, bautizada como </w:t>
      </w:r>
      <w:r w:rsidR="00002D96" w:rsidRPr="005134D4">
        <w:rPr>
          <w:b/>
          <w:lang w:val="es-ES_tradnl" w:eastAsia="es-ES"/>
        </w:rPr>
        <w:t>Petchain</w:t>
      </w:r>
      <w:r w:rsidRPr="005134D4">
        <w:rPr>
          <w:lang w:val="es-ES_tradnl" w:eastAsia="es-ES"/>
        </w:rPr>
        <w:t>, pretende mostrar cómo es posible salvar la falta de comunicación existente en la actualidad, debido a la ausencia de interconexión entre los sistemas informáticos dentro del sector veterinario nacional, aprovechando las capacidades de confiabilidad e inmutabilidad que ofrece una red Blockchain</w:t>
      </w:r>
      <w:r w:rsidR="008C38E6" w:rsidRPr="005134D4">
        <w:rPr>
          <w:lang w:val="es-ES_tradnl" w:eastAsia="es-ES"/>
        </w:rPr>
        <w:t xml:space="preserve"> y el sistema de ficheros IPFS</w:t>
      </w:r>
      <w:r w:rsidRPr="005134D4">
        <w:rPr>
          <w:lang w:val="es-ES_tradnl" w:eastAsia="es-ES"/>
        </w:rPr>
        <w:t>.</w:t>
      </w:r>
    </w:p>
    <w:p w14:paraId="3D2ECBCD" w14:textId="1280F400" w:rsidR="000E5FF2" w:rsidRPr="005134D4" w:rsidRDefault="00002D96" w:rsidP="00AF0ADA">
      <w:pPr>
        <w:spacing w:after="120" w:line="360" w:lineRule="auto"/>
        <w:ind w:firstLine="284"/>
        <w:rPr>
          <w:lang w:val="es-ES_tradnl" w:eastAsia="es-ES"/>
        </w:rPr>
      </w:pPr>
      <w:r w:rsidRPr="005134D4">
        <w:rPr>
          <w:lang w:val="es-ES_tradnl" w:eastAsia="es-ES"/>
        </w:rPr>
        <w:t>Petchain</w:t>
      </w:r>
      <w:r w:rsidR="000E5FF2" w:rsidRPr="005134D4">
        <w:rPr>
          <w:lang w:val="es-ES_tradnl" w:eastAsia="es-ES"/>
        </w:rPr>
        <w:t xml:space="preserve"> es una aplicación “web clásica”, que permite la gestión de identidades de mascotas domésticas. Desarrollada como una Blockchain bajo una red</w:t>
      </w:r>
      <w:r w:rsidR="00646181" w:rsidRPr="005134D4">
        <w:rPr>
          <w:lang w:val="es-ES_tradnl" w:eastAsia="es-ES"/>
        </w:rPr>
        <w:t xml:space="preserve"> </w:t>
      </w:r>
      <w:r w:rsidR="00646181" w:rsidRPr="005134D4">
        <w:rPr>
          <w:i/>
          <w:lang w:val="es-ES_tradnl" w:eastAsia="es-ES"/>
        </w:rPr>
        <w:t>Ethereum</w:t>
      </w:r>
      <w:r w:rsidR="000E5FF2" w:rsidRPr="005134D4">
        <w:rPr>
          <w:lang w:val="es-ES_tradnl" w:eastAsia="es-ES"/>
        </w:rPr>
        <w:t xml:space="preserve">, funcionando en un entorno local en un servidor </w:t>
      </w:r>
      <w:r w:rsidR="00646181" w:rsidRPr="005134D4">
        <w:rPr>
          <w:i/>
          <w:lang w:val="es-ES_tradnl"/>
        </w:rPr>
        <w:t>Ganache</w:t>
      </w:r>
      <w:r w:rsidR="00646181" w:rsidRPr="005134D4">
        <w:rPr>
          <w:rStyle w:val="Hipervnculo"/>
          <w:u w:val="none"/>
          <w:lang w:val="es-ES_tradnl" w:eastAsia="es-ES"/>
        </w:rPr>
        <w:t xml:space="preserve"> </w:t>
      </w:r>
      <w:r w:rsidR="000E5FF2" w:rsidRPr="005134D4">
        <w:rPr>
          <w:lang w:val="es-ES_tradnl" w:eastAsia="es-ES"/>
        </w:rPr>
        <w:t>y con un frontal HTML, permite la gestión y administración de la información relacionada con las mascotas, los datos de sus dueños así como la distribución de los mismos, entre los profesionales veterinarios.</w:t>
      </w:r>
    </w:p>
    <w:p w14:paraId="15283DA2" w14:textId="49B88608" w:rsidR="006E0CBE" w:rsidRPr="005134D4" w:rsidRDefault="006E0CBE" w:rsidP="00AF0ADA">
      <w:pPr>
        <w:spacing w:after="120" w:line="360" w:lineRule="auto"/>
        <w:ind w:firstLine="284"/>
        <w:rPr>
          <w:lang w:val="es-ES_tradnl" w:eastAsia="es-ES"/>
        </w:rPr>
      </w:pPr>
      <w:r w:rsidRPr="005134D4">
        <w:rPr>
          <w:b/>
          <w:lang w:val="es-ES_tradnl" w:eastAsia="es-ES"/>
        </w:rPr>
        <w:t>Palabras clave</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token, nodo</w:t>
      </w:r>
      <w:r w:rsidR="008C38E6" w:rsidRPr="005134D4">
        <w:rPr>
          <w:lang w:val="es-ES_tradnl" w:eastAsia="es-ES"/>
        </w:rPr>
        <w:t>, IPFS</w:t>
      </w:r>
    </w:p>
    <w:p w14:paraId="474D50A3" w14:textId="77777777" w:rsidR="000E5FF2" w:rsidRPr="005134D4" w:rsidRDefault="000E5FF2" w:rsidP="00AF0ADA">
      <w:pPr>
        <w:keepNext/>
        <w:spacing w:line="360" w:lineRule="auto"/>
        <w:jc w:val="center"/>
        <w:rPr>
          <w:lang w:val="es-ES_tradnl"/>
        </w:rPr>
      </w:pPr>
      <w:r w:rsidRPr="005134D4">
        <w:rPr>
          <w:noProof/>
          <w:lang w:val="es-ES_tradnl" w:eastAsia="es-ES"/>
        </w:rPr>
        <w:drawing>
          <wp:inline distT="0" distB="0" distL="0" distR="0" wp14:anchorId="306EA1E9" wp14:editId="7DB86DAA">
            <wp:extent cx="1362973" cy="1362973"/>
            <wp:effectExtent l="19050" t="19050" r="2794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71056" cy="1371056"/>
                    </a:xfrm>
                    <a:prstGeom prst="rect">
                      <a:avLst/>
                    </a:prstGeom>
                    <a:ln>
                      <a:solidFill>
                        <a:schemeClr val="bg1">
                          <a:lumMod val="65000"/>
                        </a:schemeClr>
                      </a:solidFill>
                    </a:ln>
                  </pic:spPr>
                </pic:pic>
              </a:graphicData>
            </a:graphic>
          </wp:inline>
        </w:drawing>
      </w:r>
    </w:p>
    <w:p w14:paraId="7C1B5CE5" w14:textId="1B3E37A3" w:rsidR="000E5FF2" w:rsidRPr="005134D4" w:rsidRDefault="000E5FF2" w:rsidP="00AF0ADA">
      <w:pPr>
        <w:pStyle w:val="Descripcin"/>
        <w:spacing w:line="360" w:lineRule="auto"/>
        <w:jc w:val="center"/>
        <w:rPr>
          <w:lang w:val="es-ES_tradnl" w:eastAsia="es-ES"/>
        </w:rPr>
      </w:pPr>
      <w:bookmarkStart w:id="1" w:name="_Toc1689211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w:t>
      </w:r>
      <w:r w:rsidRPr="005134D4">
        <w:rPr>
          <w:lang w:val="es-ES_tradnl"/>
        </w:rPr>
        <w:fldChar w:fldCharType="end"/>
      </w:r>
      <w:r w:rsidRPr="005134D4">
        <w:rPr>
          <w:lang w:val="es-ES_tradnl"/>
        </w:rPr>
        <w:t xml:space="preserve">: </w:t>
      </w:r>
      <w:r w:rsidR="00002D96" w:rsidRPr="005134D4">
        <w:rPr>
          <w:lang w:val="es-ES_tradnl"/>
        </w:rPr>
        <w:t>Petchain</w:t>
      </w:r>
      <w:r w:rsidRPr="005134D4">
        <w:rPr>
          <w:lang w:val="es-ES_tradnl"/>
        </w:rPr>
        <w:t xml:space="preserve"> logo</w:t>
      </w:r>
      <w:bookmarkEnd w:id="1"/>
    </w:p>
    <w:p w14:paraId="40C7BBAC" w14:textId="77777777" w:rsidR="000E5FF2" w:rsidRPr="005134D4" w:rsidRDefault="000E5FF2" w:rsidP="005B6F6B">
      <w:pPr>
        <w:pStyle w:val="Pre-ndice"/>
      </w:pPr>
      <w:bookmarkStart w:id="2" w:name="_Toc16891747"/>
      <w:r w:rsidRPr="005134D4">
        <w:t>Summary</w:t>
      </w:r>
      <w:bookmarkEnd w:id="2"/>
    </w:p>
    <w:p w14:paraId="49778056" w14:textId="028AC08C" w:rsidR="000E5FF2" w:rsidRPr="005134D4" w:rsidRDefault="000E5FF2" w:rsidP="00AF0ADA">
      <w:pPr>
        <w:spacing w:after="120" w:line="360" w:lineRule="auto"/>
        <w:ind w:firstLine="284"/>
        <w:rPr>
          <w:lang w:val="es-ES_tradnl" w:eastAsia="es-ES"/>
        </w:rPr>
      </w:pPr>
      <w:r w:rsidRPr="005134D4">
        <w:rPr>
          <w:lang w:val="es-ES_tradnl" w:eastAsia="es-ES"/>
        </w:rPr>
        <w:t xml:space="preserve">The current </w:t>
      </w:r>
      <w:r w:rsidR="006E0CBE" w:rsidRPr="005134D4">
        <w:rPr>
          <w:lang w:val="es-ES_tradnl" w:eastAsia="es-ES"/>
        </w:rPr>
        <w:t>p</w:t>
      </w:r>
      <w:r w:rsidRPr="005134D4">
        <w:rPr>
          <w:lang w:val="es-ES_tradnl" w:eastAsia="es-ES"/>
        </w:rPr>
        <w:t>roject is a</w:t>
      </w:r>
      <w:r w:rsidR="006E0CBE" w:rsidRPr="005134D4">
        <w:rPr>
          <w:lang w:val="es-ES_tradnl" w:eastAsia="es-ES"/>
        </w:rPr>
        <w:t>n</w:t>
      </w:r>
      <w:r w:rsidRPr="005134D4">
        <w:rPr>
          <w:lang w:val="es-ES_tradnl" w:eastAsia="es-ES"/>
        </w:rPr>
        <w:t xml:space="preserve"> </w:t>
      </w:r>
      <w:r w:rsidR="006E0CBE" w:rsidRPr="005134D4">
        <w:rPr>
          <w:lang w:val="es-ES_tradnl" w:eastAsia="es-ES"/>
        </w:rPr>
        <w:t>example</w:t>
      </w:r>
      <w:r w:rsidRPr="005134D4">
        <w:rPr>
          <w:lang w:val="es-ES_tradnl" w:eastAsia="es-ES"/>
        </w:rPr>
        <w:t xml:space="preserve"> of how it is possible to carry out management projects with Smartcontracts within a corporate or administrative environment. The application, </w:t>
      </w:r>
      <w:r w:rsidR="00AA0B60" w:rsidRPr="005134D4">
        <w:rPr>
          <w:lang w:val="es-ES_tradnl" w:eastAsia="es-ES"/>
        </w:rPr>
        <w:t>called</w:t>
      </w:r>
      <w:r w:rsidRPr="005134D4">
        <w:rPr>
          <w:lang w:val="es-ES_tradnl" w:eastAsia="es-ES"/>
        </w:rPr>
        <w:t xml:space="preserve"> </w:t>
      </w:r>
      <w:r w:rsidR="00002D96" w:rsidRPr="005134D4">
        <w:rPr>
          <w:b/>
          <w:lang w:val="es-ES_tradnl" w:eastAsia="es-ES"/>
        </w:rPr>
        <w:t>Petchain</w:t>
      </w:r>
      <w:r w:rsidRPr="005134D4">
        <w:rPr>
          <w:lang w:val="es-ES_tradnl" w:eastAsia="es-ES"/>
        </w:rPr>
        <w:t>, is inteded to show how it is possible to overcome the</w:t>
      </w:r>
      <w:r w:rsidR="00AA0B60" w:rsidRPr="005134D4">
        <w:rPr>
          <w:lang w:val="es-ES_tradnl" w:eastAsia="es-ES"/>
        </w:rPr>
        <w:t xml:space="preserve"> today’s</w:t>
      </w:r>
      <w:r w:rsidRPr="005134D4">
        <w:rPr>
          <w:lang w:val="es-ES_tradnl" w:eastAsia="es-ES"/>
        </w:rPr>
        <w:t xml:space="preserve"> lack of communication, due to the absence of interconnection among systems within the national veterinary sector, taking advantage of the capabilities</w:t>
      </w:r>
      <w:r w:rsidR="004712BF" w:rsidRPr="005134D4">
        <w:rPr>
          <w:lang w:val="es-ES_tradnl" w:eastAsia="es-ES"/>
        </w:rPr>
        <w:t>,</w:t>
      </w:r>
      <w:r w:rsidRPr="005134D4">
        <w:rPr>
          <w:lang w:val="es-ES_tradnl" w:eastAsia="es-ES"/>
        </w:rPr>
        <w:t xml:space="preserve"> reliability and immutability offered by a Blockchain network</w:t>
      </w:r>
      <w:r w:rsidR="008C38E6" w:rsidRPr="005134D4">
        <w:rPr>
          <w:lang w:val="es-ES_tradnl" w:eastAsia="es-ES"/>
        </w:rPr>
        <w:t xml:space="preserve"> and the IPFS file system</w:t>
      </w:r>
      <w:r w:rsidRPr="005134D4">
        <w:rPr>
          <w:lang w:val="es-ES_tradnl" w:eastAsia="es-ES"/>
        </w:rPr>
        <w:t>.</w:t>
      </w:r>
    </w:p>
    <w:p w14:paraId="31494955" w14:textId="41A92CEA" w:rsidR="006E0CBE" w:rsidRPr="005134D4" w:rsidRDefault="00002D96" w:rsidP="00AF0ADA">
      <w:pPr>
        <w:spacing w:line="360" w:lineRule="auto"/>
        <w:ind w:firstLine="284"/>
        <w:rPr>
          <w:lang w:val="es-ES_tradnl" w:eastAsia="es-ES"/>
        </w:rPr>
      </w:pPr>
      <w:r w:rsidRPr="005134D4">
        <w:rPr>
          <w:lang w:val="es-ES_tradnl" w:eastAsia="es-ES"/>
        </w:rPr>
        <w:t>Petchain</w:t>
      </w:r>
      <w:r w:rsidR="000E5FF2" w:rsidRPr="005134D4">
        <w:rPr>
          <w:lang w:val="es-ES_tradnl" w:eastAsia="es-ES"/>
        </w:rPr>
        <w:t xml:space="preserve"> is a "classic web" project, which allows the management of domestic pet identities. Developed as a Blockchain under an Ethereum network, working in a local environment on a </w:t>
      </w:r>
      <w:r w:rsidR="008C38E6" w:rsidRPr="005134D4">
        <w:rPr>
          <w:i/>
          <w:lang w:val="es-ES_tradnl"/>
        </w:rPr>
        <w:t>Ganache</w:t>
      </w:r>
      <w:r w:rsidR="008C38E6" w:rsidRPr="005134D4">
        <w:rPr>
          <w:rStyle w:val="Hipervnculo"/>
          <w:i/>
          <w:lang w:val="es-ES_tradnl" w:eastAsia="es-ES"/>
        </w:rPr>
        <w:t xml:space="preserve"> </w:t>
      </w:r>
      <w:r w:rsidR="000E5FF2" w:rsidRPr="005134D4">
        <w:rPr>
          <w:lang w:val="es-ES_tradnl" w:eastAsia="es-ES"/>
        </w:rPr>
        <w:t>server and with an HTML front end, it allows the management and administration of information regarding to pets, their owners' data as well as their distribution among veterinary professionals.</w:t>
      </w:r>
    </w:p>
    <w:p w14:paraId="2C13DD74" w14:textId="46FABA72" w:rsidR="006E0CBE" w:rsidRPr="005134D4" w:rsidRDefault="006E0CBE" w:rsidP="00AF0ADA">
      <w:pPr>
        <w:spacing w:line="360" w:lineRule="auto"/>
        <w:ind w:firstLine="284"/>
        <w:rPr>
          <w:lang w:val="es-ES_tradnl" w:eastAsia="es-ES"/>
        </w:rPr>
      </w:pPr>
      <w:r w:rsidRPr="005134D4">
        <w:rPr>
          <w:b/>
          <w:lang w:val="es-ES_tradnl" w:eastAsia="es-ES"/>
        </w:rPr>
        <w:t>Keywords</w:t>
      </w:r>
      <w:r w:rsidRPr="005134D4">
        <w:rPr>
          <w:lang w:val="es-ES_tradnl" w:eastAsia="es-ES"/>
        </w:rPr>
        <w:t xml:space="preserve">: Blockchain, web, Ethereum, Ganaché, Truffle, </w:t>
      </w:r>
      <w:r w:rsidR="00277971" w:rsidRPr="005134D4">
        <w:rPr>
          <w:lang w:val="es-ES_tradnl" w:eastAsia="es-ES"/>
        </w:rPr>
        <w:t xml:space="preserve">Vue.js, </w:t>
      </w:r>
      <w:r w:rsidRPr="005134D4">
        <w:rPr>
          <w:lang w:val="es-ES_tradnl" w:eastAsia="es-ES"/>
        </w:rPr>
        <w:t>to</w:t>
      </w:r>
      <w:r w:rsidR="008C38E6" w:rsidRPr="005134D4">
        <w:rPr>
          <w:lang w:val="es-ES_tradnl" w:eastAsia="es-ES"/>
        </w:rPr>
        <w:t>ken, node, IPFS</w:t>
      </w:r>
      <w:r w:rsidRPr="005134D4">
        <w:rPr>
          <w:lang w:val="es-ES_tradnl" w:eastAsia="es-ES"/>
        </w:rPr>
        <w:t>.</w:t>
      </w:r>
    </w:p>
    <w:sdt>
      <w:sdtPr>
        <w:rPr>
          <w:rFonts w:ascii="Arial" w:eastAsia="Calibri" w:hAnsi="Arial" w:cs="Arial"/>
          <w:color w:val="000000"/>
          <w:sz w:val="22"/>
          <w:szCs w:val="22"/>
          <w:shd w:val="clear" w:color="auto" w:fill="FFFFFF"/>
          <w:lang w:val="es-ES_tradnl" w:eastAsia="en-US"/>
        </w:rPr>
        <w:id w:val="808285201"/>
        <w:docPartObj>
          <w:docPartGallery w:val="Table of Contents"/>
          <w:docPartUnique/>
        </w:docPartObj>
      </w:sdtPr>
      <w:sdtEndPr>
        <w:rPr>
          <w:b/>
          <w:bCs/>
        </w:rPr>
      </w:sdtEndPr>
      <w:sdtContent>
        <w:p w14:paraId="0B260842" w14:textId="6793BBC2" w:rsidR="000E5FF2" w:rsidRPr="005134D4" w:rsidRDefault="000E5FF2" w:rsidP="005B6F6B">
          <w:pPr>
            <w:pStyle w:val="TtulodeTDC"/>
            <w:rPr>
              <w:rFonts w:eastAsia="Calibri"/>
              <w:shd w:val="clear" w:color="auto" w:fill="FFFFFF"/>
              <w:lang w:val="es-ES_tradnl"/>
            </w:rPr>
          </w:pPr>
          <w:r w:rsidRPr="005134D4">
            <w:rPr>
              <w:rFonts w:eastAsia="Calibri"/>
              <w:shd w:val="clear" w:color="auto" w:fill="FFFFFF"/>
              <w:lang w:val="es-ES_tradnl"/>
            </w:rPr>
            <w:t>Indice</w:t>
          </w:r>
        </w:p>
        <w:p w14:paraId="2D630EE2" w14:textId="77777777" w:rsidR="008F421B" w:rsidRPr="005134D4" w:rsidRDefault="000E5FF2">
          <w:pPr>
            <w:pStyle w:val="TDC1"/>
            <w:rPr>
              <w:rFonts w:asciiTheme="minorHAnsi" w:eastAsiaTheme="minorEastAsia" w:hAnsiTheme="minorHAnsi" w:cstheme="minorBidi"/>
              <w:b w:val="0"/>
              <w:color w:val="auto"/>
              <w:shd w:val="clear" w:color="auto" w:fill="auto"/>
              <w:lang w:val="es-ES_tradnl" w:eastAsia="es-ES"/>
            </w:rPr>
          </w:pPr>
          <w:r w:rsidRPr="005134D4">
            <w:rPr>
              <w:bCs/>
              <w:lang w:val="es-ES_tradnl"/>
            </w:rPr>
            <w:fldChar w:fldCharType="begin"/>
          </w:r>
          <w:r w:rsidRPr="005134D4">
            <w:rPr>
              <w:bCs/>
              <w:lang w:val="es-ES_tradnl"/>
            </w:rPr>
            <w:instrText xml:space="preserve"> TOC \o "1-3" \h \z \u </w:instrText>
          </w:r>
          <w:r w:rsidRPr="005134D4">
            <w:rPr>
              <w:bCs/>
              <w:lang w:val="es-ES_tradnl"/>
            </w:rPr>
            <w:fldChar w:fldCharType="separate"/>
          </w:r>
          <w:hyperlink w:anchor="_Toc16891746" w:history="1">
            <w:r w:rsidR="008F421B" w:rsidRPr="005134D4">
              <w:rPr>
                <w:rStyle w:val="Hipervnculo"/>
                <w:lang w:val="es-ES_tradnl"/>
              </w:rPr>
              <w:t>Resumen</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_Toc16891746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1</w:t>
            </w:r>
            <w:r w:rsidR="008F421B" w:rsidRPr="005134D4">
              <w:rPr>
                <w:webHidden/>
                <w:lang w:val="es-ES_tradnl"/>
              </w:rPr>
              <w:fldChar w:fldCharType="end"/>
            </w:r>
          </w:hyperlink>
        </w:p>
        <w:p w14:paraId="4C3ECE2A"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47" w:history="1">
            <w:r w:rsidR="008F421B" w:rsidRPr="005134D4">
              <w:rPr>
                <w:rStyle w:val="Hipervnculo"/>
                <w:lang w:val="es-ES_tradnl"/>
              </w:rPr>
              <w:t>Summary</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_Toc16891747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1</w:t>
            </w:r>
            <w:r w:rsidR="008F421B" w:rsidRPr="005134D4">
              <w:rPr>
                <w:webHidden/>
                <w:lang w:val="es-ES_tradnl"/>
              </w:rPr>
              <w:fldChar w:fldCharType="end"/>
            </w:r>
          </w:hyperlink>
        </w:p>
        <w:p w14:paraId="207807D6"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48" w:history="1">
            <w:r w:rsidR="008F421B" w:rsidRPr="005134D4">
              <w:rPr>
                <w:rStyle w:val="Hipervnculo"/>
                <w:lang w:val="es-ES_tradnl"/>
              </w:rPr>
              <w:t>Índice de ilustraciones</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_Toc16891748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5</w:t>
            </w:r>
            <w:r w:rsidR="008F421B" w:rsidRPr="005134D4">
              <w:rPr>
                <w:webHidden/>
                <w:lang w:val="es-ES_tradnl"/>
              </w:rPr>
              <w:fldChar w:fldCharType="end"/>
            </w:r>
          </w:hyperlink>
        </w:p>
        <w:p w14:paraId="37D169C5"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49" w:history="1">
            <w:r w:rsidR="008F421B" w:rsidRPr="005134D4">
              <w:rPr>
                <w:rStyle w:val="Hipervnculo"/>
                <w:lang w:val="es-ES_tradnl"/>
              </w:rPr>
              <w:t>Índice de Tablas</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_Toc16891749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6</w:t>
            </w:r>
            <w:r w:rsidR="008F421B" w:rsidRPr="005134D4">
              <w:rPr>
                <w:webHidden/>
                <w:lang w:val="es-ES_tradnl"/>
              </w:rPr>
              <w:fldChar w:fldCharType="end"/>
            </w:r>
          </w:hyperlink>
        </w:p>
        <w:p w14:paraId="77D379EA"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50" w:history="1">
            <w:r w:rsidR="008F421B" w:rsidRPr="005134D4">
              <w:rPr>
                <w:rStyle w:val="Hipervnculo"/>
                <w:lang w:val="es-ES_tradnl"/>
              </w:rPr>
              <w:t>1</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Introducción</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_Toc16891750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8</w:t>
            </w:r>
            <w:r w:rsidR="008F421B" w:rsidRPr="005134D4">
              <w:rPr>
                <w:webHidden/>
                <w:lang w:val="es-ES_tradnl"/>
              </w:rPr>
              <w:fldChar w:fldCharType="end"/>
            </w:r>
          </w:hyperlink>
        </w:p>
        <w:p w14:paraId="06F8ED90"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1" w:history="1">
            <w:r w:rsidR="008F421B" w:rsidRPr="005134D4">
              <w:rPr>
                <w:rStyle w:val="Hipervnculo"/>
                <w:noProof/>
                <w:lang w:val="es-ES_tradnl"/>
              </w:rPr>
              <w:t>1.1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Presentación del problema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8</w:t>
            </w:r>
            <w:r w:rsidR="008F421B" w:rsidRPr="005134D4">
              <w:rPr>
                <w:noProof/>
                <w:webHidden/>
                <w:lang w:val="es-ES_tradnl"/>
              </w:rPr>
              <w:fldChar w:fldCharType="end"/>
            </w:r>
          </w:hyperlink>
        </w:p>
        <w:p w14:paraId="16BE61FD"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2" w:history="1">
            <w:r w:rsidR="008F421B" w:rsidRPr="005134D4">
              <w:rPr>
                <w:rStyle w:val="Hipervnculo"/>
                <w:noProof/>
                <w:lang w:val="es-ES_tradnl"/>
              </w:rPr>
              <w:t>1.2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La solución.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9</w:t>
            </w:r>
            <w:r w:rsidR="008F421B" w:rsidRPr="005134D4">
              <w:rPr>
                <w:noProof/>
                <w:webHidden/>
                <w:lang w:val="es-ES_tradnl"/>
              </w:rPr>
              <w:fldChar w:fldCharType="end"/>
            </w:r>
          </w:hyperlink>
        </w:p>
        <w:p w14:paraId="20C1F4FD"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3" w:history="1">
            <w:r w:rsidR="008F421B" w:rsidRPr="005134D4">
              <w:rPr>
                <w:rStyle w:val="Hipervnculo"/>
                <w:noProof/>
                <w:lang w:val="es-ES_tradnl"/>
                <w14:scene3d>
                  <w14:camera w14:prst="orthographicFront"/>
                  <w14:lightRig w14:rig="threePt" w14:dir="t">
                    <w14:rot w14:lat="0" w14:lon="0" w14:rev="0"/>
                  </w14:lightRig>
                </w14:scene3d>
              </w:rPr>
              <w:t>1.2.1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Sistema centralizado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10</w:t>
            </w:r>
            <w:r w:rsidR="008F421B" w:rsidRPr="005134D4">
              <w:rPr>
                <w:noProof/>
                <w:webHidden/>
                <w:lang w:val="es-ES_tradnl"/>
              </w:rPr>
              <w:fldChar w:fldCharType="end"/>
            </w:r>
          </w:hyperlink>
        </w:p>
        <w:p w14:paraId="4BE04BB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4" w:history="1">
            <w:r w:rsidR="008F421B" w:rsidRPr="005134D4">
              <w:rPr>
                <w:rStyle w:val="Hipervnculo"/>
                <w:noProof/>
                <w:lang w:val="es-ES_tradnl"/>
                <w14:scene3d>
                  <w14:camera w14:prst="orthographicFront"/>
                  <w14:lightRig w14:rig="threePt" w14:dir="t">
                    <w14:rot w14:lat="0" w14:lon="0" w14:rev="0"/>
                  </w14:lightRig>
                </w14:scene3d>
              </w:rPr>
              <w:t>1.2.2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Sistema distribuido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11</w:t>
            </w:r>
            <w:r w:rsidR="008F421B" w:rsidRPr="005134D4">
              <w:rPr>
                <w:noProof/>
                <w:webHidden/>
                <w:lang w:val="es-ES_tradnl"/>
              </w:rPr>
              <w:fldChar w:fldCharType="end"/>
            </w:r>
          </w:hyperlink>
        </w:p>
        <w:p w14:paraId="76C5F2C9"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5" w:history="1">
            <w:r w:rsidR="008F421B" w:rsidRPr="005134D4">
              <w:rPr>
                <w:rStyle w:val="Hipervnculo"/>
                <w:noProof/>
                <w:lang w:val="es-ES_tradnl"/>
                <w14:scene3d>
                  <w14:camera w14:prst="orthographicFront"/>
                  <w14:lightRig w14:rig="threePt" w14:dir="t">
                    <w14:rot w14:lat="0" w14:lon="0" w14:rev="0"/>
                  </w14:lightRig>
                </w14:scene3d>
              </w:rPr>
              <w:t>1.2.3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API de servicios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12</w:t>
            </w:r>
            <w:r w:rsidR="008F421B" w:rsidRPr="005134D4">
              <w:rPr>
                <w:noProof/>
                <w:webHidden/>
                <w:lang w:val="es-ES_tradnl"/>
              </w:rPr>
              <w:fldChar w:fldCharType="end"/>
            </w:r>
          </w:hyperlink>
        </w:p>
        <w:p w14:paraId="23000F85"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6" w:history="1">
            <w:r w:rsidR="008F421B" w:rsidRPr="005134D4">
              <w:rPr>
                <w:rStyle w:val="Hipervnculo"/>
                <w:noProof/>
                <w:lang w:val="es-ES_tradnl"/>
              </w:rPr>
              <w:t>1.3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Objetivos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14</w:t>
            </w:r>
            <w:r w:rsidR="008F421B" w:rsidRPr="005134D4">
              <w:rPr>
                <w:noProof/>
                <w:webHidden/>
                <w:lang w:val="es-ES_tradnl"/>
              </w:rPr>
              <w:fldChar w:fldCharType="end"/>
            </w:r>
          </w:hyperlink>
        </w:p>
        <w:p w14:paraId="54601697"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7" w:history="1">
            <w:r w:rsidR="008F421B" w:rsidRPr="005134D4">
              <w:rPr>
                <w:rStyle w:val="Hipervnculo"/>
                <w:noProof/>
                <w:lang w:val="es-ES_tradnl"/>
                <w14:scene3d>
                  <w14:camera w14:prst="orthographicFront"/>
                  <w14:lightRig w14:rig="threePt" w14:dir="t">
                    <w14:rot w14:lat="0" w14:lon="0" w14:rev="0"/>
                  </w14:lightRig>
                </w14:scene3d>
              </w:rPr>
              <w:t>1.3.1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Objetivo general</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14</w:t>
            </w:r>
            <w:r w:rsidR="008F421B" w:rsidRPr="005134D4">
              <w:rPr>
                <w:noProof/>
                <w:webHidden/>
                <w:lang w:val="es-ES_tradnl"/>
              </w:rPr>
              <w:fldChar w:fldCharType="end"/>
            </w:r>
          </w:hyperlink>
        </w:p>
        <w:p w14:paraId="054F7E51"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58" w:history="1">
            <w:r w:rsidR="008F421B" w:rsidRPr="005134D4">
              <w:rPr>
                <w:rStyle w:val="Hipervnculo"/>
                <w:noProof/>
                <w:lang w:val="es-ES_tradnl"/>
                <w14:scene3d>
                  <w14:camera w14:prst="orthographicFront"/>
                  <w14:lightRig w14:rig="threePt" w14:dir="t">
                    <w14:rot w14:lat="0" w14:lon="0" w14:rev="0"/>
                  </w14:lightRig>
                </w14:scene3d>
              </w:rPr>
              <w:t>1.3.2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Objetivos específicos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_Toc16891758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14</w:t>
            </w:r>
            <w:r w:rsidR="008F421B" w:rsidRPr="005134D4">
              <w:rPr>
                <w:noProof/>
                <w:webHidden/>
                <w:lang w:val="es-ES_tradnl"/>
              </w:rPr>
              <w:fldChar w:fldCharType="end"/>
            </w:r>
          </w:hyperlink>
        </w:p>
        <w:p w14:paraId="55ADACA3"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59" w:history="1">
            <w:r w:rsidR="008F421B" w:rsidRPr="005134D4">
              <w:rPr>
                <w:rStyle w:val="Hipervnculo"/>
                <w:lang w:val="es-ES_tradnl"/>
              </w:rPr>
              <w:t>2</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Estado del arte.</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_Toc16891759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16</w:t>
            </w:r>
            <w:r w:rsidR="008F421B" w:rsidRPr="005134D4">
              <w:rPr>
                <w:webHidden/>
                <w:lang w:val="es-ES_tradnl"/>
              </w:rPr>
              <w:fldChar w:fldCharType="end"/>
            </w:r>
          </w:hyperlink>
        </w:p>
        <w:p w14:paraId="02C4C06F"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0" w:history="1">
            <w:r w:rsidR="008F421B" w:rsidRPr="005134D4">
              <w:rPr>
                <w:rStyle w:val="Hipervnculo"/>
                <w:noProof/>
                <w:lang w:val="es-ES_tradnl"/>
              </w:rPr>
              <w:t>2.1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La Blockchain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16</w:t>
            </w:r>
            <w:r w:rsidR="008F421B" w:rsidRPr="005134D4">
              <w:rPr>
                <w:noProof/>
                <w:webHidden/>
                <w:lang w:val="es-ES_tradnl"/>
              </w:rPr>
              <w:fldChar w:fldCharType="end"/>
            </w:r>
          </w:hyperlink>
        </w:p>
        <w:p w14:paraId="51172649"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1" w:history="1">
            <w:r w:rsidR="008F421B" w:rsidRPr="005134D4">
              <w:rPr>
                <w:rStyle w:val="Hipervnculo"/>
                <w:noProof/>
                <w:lang w:val="es-ES_tradnl"/>
                <w14:scene3d>
                  <w14:camera w14:prst="orthographicFront"/>
                  <w14:lightRig w14:rig="threePt" w14:dir="t">
                    <w14:rot w14:lat="0" w14:lon="0" w14:rev="0"/>
                  </w14:lightRig>
                </w14:scene3d>
              </w:rPr>
              <w:t>2.1.1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Blockchain públicas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16</w:t>
            </w:r>
            <w:r w:rsidR="008F421B" w:rsidRPr="005134D4">
              <w:rPr>
                <w:noProof/>
                <w:webHidden/>
                <w:lang w:val="es-ES_tradnl"/>
              </w:rPr>
              <w:fldChar w:fldCharType="end"/>
            </w:r>
          </w:hyperlink>
        </w:p>
        <w:p w14:paraId="00248EB3"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2" w:history="1">
            <w:r w:rsidR="008F421B" w:rsidRPr="005134D4">
              <w:rPr>
                <w:rStyle w:val="Hipervnculo"/>
                <w:noProof/>
                <w:lang w:val="es-ES_tradnl"/>
                <w14:scene3d>
                  <w14:camera w14:prst="orthographicFront"/>
                  <w14:lightRig w14:rig="threePt" w14:dir="t">
                    <w14:rot w14:lat="0" w14:lon="0" w14:rev="0"/>
                  </w14:lightRig>
                </w14:scene3d>
              </w:rPr>
              <w:t>2.1.2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Blockchain privadas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17</w:t>
            </w:r>
            <w:r w:rsidR="008F421B" w:rsidRPr="005134D4">
              <w:rPr>
                <w:noProof/>
                <w:webHidden/>
                <w:lang w:val="es-ES_tradnl"/>
              </w:rPr>
              <w:fldChar w:fldCharType="end"/>
            </w:r>
          </w:hyperlink>
        </w:p>
        <w:p w14:paraId="15831AC8"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3" w:history="1">
            <w:r w:rsidR="008F421B" w:rsidRPr="005134D4">
              <w:rPr>
                <w:rStyle w:val="Hipervnculo"/>
                <w:noProof/>
                <w:lang w:val="es-ES_tradnl"/>
                <w14:scene3d>
                  <w14:camera w14:prst="orthographicFront"/>
                  <w14:lightRig w14:rig="threePt" w14:dir="t">
                    <w14:rot w14:lat="0" w14:lon="0" w14:rev="0"/>
                  </w14:lightRig>
                </w14:scene3d>
              </w:rPr>
              <w:t>2.1.3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Blockchain de consorcio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17</w:t>
            </w:r>
            <w:r w:rsidR="008F421B" w:rsidRPr="005134D4">
              <w:rPr>
                <w:noProof/>
                <w:webHidden/>
                <w:lang w:val="es-ES_tradnl"/>
              </w:rPr>
              <w:fldChar w:fldCharType="end"/>
            </w:r>
          </w:hyperlink>
        </w:p>
        <w:p w14:paraId="61A73582"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4" w:history="1">
            <w:r w:rsidR="008F421B" w:rsidRPr="005134D4">
              <w:rPr>
                <w:rStyle w:val="Hipervnculo"/>
                <w:noProof/>
                <w:lang w:val="es-ES_tradnl"/>
              </w:rPr>
              <w:t>2.2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Características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18</w:t>
            </w:r>
            <w:r w:rsidR="008F421B" w:rsidRPr="005134D4">
              <w:rPr>
                <w:noProof/>
                <w:webHidden/>
                <w:lang w:val="es-ES_tradnl"/>
              </w:rPr>
              <w:fldChar w:fldCharType="end"/>
            </w:r>
          </w:hyperlink>
        </w:p>
        <w:p w14:paraId="66BCB60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5" w:history="1">
            <w:r w:rsidR="008F421B" w:rsidRPr="005134D4">
              <w:rPr>
                <w:rStyle w:val="Hipervnculo"/>
                <w:noProof/>
                <w:lang w:val="es-ES_tradnl"/>
                <w14:scene3d>
                  <w14:camera w14:prst="orthographicFront"/>
                  <w14:lightRig w14:rig="threePt" w14:dir="t">
                    <w14:rot w14:lat="0" w14:lon="0" w14:rev="0"/>
                  </w14:lightRig>
                </w14:scene3d>
              </w:rPr>
              <w:t>2.2.1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¿Qué es un bloque?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18</w:t>
            </w:r>
            <w:r w:rsidR="008F421B" w:rsidRPr="005134D4">
              <w:rPr>
                <w:noProof/>
                <w:webHidden/>
                <w:lang w:val="es-ES_tradnl"/>
              </w:rPr>
              <w:fldChar w:fldCharType="end"/>
            </w:r>
          </w:hyperlink>
        </w:p>
        <w:p w14:paraId="70A08CAD"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6" w:history="1">
            <w:r w:rsidR="008F421B" w:rsidRPr="005134D4">
              <w:rPr>
                <w:rStyle w:val="Hipervnculo"/>
                <w:noProof/>
                <w:lang w:val="es-ES_tradnl"/>
                <w14:scene3d>
                  <w14:camera w14:prst="orthographicFront"/>
                  <w14:lightRig w14:rig="threePt" w14:dir="t">
                    <w14:rot w14:lat="0" w14:lon="0" w14:rev="0"/>
                  </w14:lightRig>
                </w14:scene3d>
              </w:rPr>
              <w:t>2.2.2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Proof of work</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21</w:t>
            </w:r>
            <w:r w:rsidR="008F421B" w:rsidRPr="005134D4">
              <w:rPr>
                <w:noProof/>
                <w:webHidden/>
                <w:lang w:val="es-ES_tradnl"/>
              </w:rPr>
              <w:fldChar w:fldCharType="end"/>
            </w:r>
          </w:hyperlink>
        </w:p>
        <w:p w14:paraId="5A41AA07"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7" w:history="1">
            <w:r w:rsidR="008F421B" w:rsidRPr="005134D4">
              <w:rPr>
                <w:rStyle w:val="Hipervnculo"/>
                <w:noProof/>
                <w:lang w:val="es-ES_tradnl"/>
                <w14:scene3d>
                  <w14:camera w14:prst="orthographicFront"/>
                  <w14:lightRig w14:rig="threePt" w14:dir="t">
                    <w14:rot w14:lat="0" w14:lon="0" w14:rev="0"/>
                  </w14:lightRig>
                </w14:scene3d>
              </w:rPr>
              <w:t>2.2.3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Proof of stake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22</w:t>
            </w:r>
            <w:r w:rsidR="008F421B" w:rsidRPr="005134D4">
              <w:rPr>
                <w:noProof/>
                <w:webHidden/>
                <w:lang w:val="es-ES_tradnl"/>
              </w:rPr>
              <w:fldChar w:fldCharType="end"/>
            </w:r>
          </w:hyperlink>
        </w:p>
        <w:p w14:paraId="2424BF03"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8" w:history="1">
            <w:r w:rsidR="008F421B" w:rsidRPr="005134D4">
              <w:rPr>
                <w:rStyle w:val="Hipervnculo"/>
                <w:noProof/>
                <w:lang w:val="es-ES_tradnl"/>
              </w:rPr>
              <w:t>2.3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IPFS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22</w:t>
            </w:r>
            <w:r w:rsidR="008F421B" w:rsidRPr="005134D4">
              <w:rPr>
                <w:noProof/>
                <w:webHidden/>
                <w:lang w:val="es-ES_tradnl"/>
              </w:rPr>
              <w:fldChar w:fldCharType="end"/>
            </w:r>
          </w:hyperlink>
        </w:p>
        <w:p w14:paraId="30C0A238"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69" w:history="1">
            <w:r w:rsidR="008F421B" w:rsidRPr="005134D4">
              <w:rPr>
                <w:rStyle w:val="Hipervnculo"/>
                <w:noProof/>
                <w:lang w:val="es-ES_tradnl"/>
              </w:rPr>
              <w:t>2.4</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DApp. ¿Qué 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_Toc16891769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23</w:t>
            </w:r>
            <w:r w:rsidR="008F421B" w:rsidRPr="005134D4">
              <w:rPr>
                <w:noProof/>
                <w:webHidden/>
                <w:lang w:val="es-ES_tradnl"/>
              </w:rPr>
              <w:fldChar w:fldCharType="end"/>
            </w:r>
          </w:hyperlink>
        </w:p>
        <w:p w14:paraId="691C06CC"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0" w:history="1">
            <w:r w:rsidR="008F421B" w:rsidRPr="005134D4">
              <w:rPr>
                <w:rStyle w:val="Hipervnculo"/>
                <w:noProof/>
                <w:lang w:val="es-ES_tradnl"/>
              </w:rPr>
              <w:t>2.5</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Smartcontracts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23</w:t>
            </w:r>
            <w:r w:rsidR="008F421B" w:rsidRPr="005134D4">
              <w:rPr>
                <w:noProof/>
                <w:webHidden/>
                <w:lang w:val="es-ES_tradnl"/>
              </w:rPr>
              <w:fldChar w:fldCharType="end"/>
            </w:r>
          </w:hyperlink>
        </w:p>
        <w:p w14:paraId="733DB2BF"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71" w:history="1">
            <w:r w:rsidR="008F421B" w:rsidRPr="005134D4">
              <w:rPr>
                <w:rStyle w:val="Hipervnculo"/>
                <w:lang w:val="es-ES_tradnl"/>
              </w:rPr>
              <w:t>3</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Petchain. Especificación de requisitos.</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_Toc16891771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24</w:t>
            </w:r>
            <w:r w:rsidR="008F421B" w:rsidRPr="005134D4">
              <w:rPr>
                <w:webHidden/>
                <w:lang w:val="es-ES_tradnl"/>
              </w:rPr>
              <w:fldChar w:fldCharType="end"/>
            </w:r>
          </w:hyperlink>
        </w:p>
        <w:p w14:paraId="20FF4625"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2" w:history="1">
            <w:r w:rsidR="008F421B" w:rsidRPr="005134D4">
              <w:rPr>
                <w:rStyle w:val="Hipervnculo"/>
                <w:noProof/>
                <w:lang w:val="es-ES_tradnl"/>
              </w:rPr>
              <w:t>3.1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Propósito del documento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7C32BD8C"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3" w:history="1">
            <w:r w:rsidR="008F421B" w:rsidRPr="005134D4">
              <w:rPr>
                <w:rStyle w:val="Hipervnculo"/>
                <w:noProof/>
                <w:lang w:val="es-ES_tradnl"/>
              </w:rPr>
              <w:t>3.2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Alcance del documento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419EA855"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4" w:history="1">
            <w:r w:rsidR="008F421B" w:rsidRPr="005134D4">
              <w:rPr>
                <w:rStyle w:val="Hipervnculo"/>
                <w:noProof/>
                <w:lang w:val="es-ES_tradnl"/>
              </w:rPr>
              <w:t>3.3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Participantes en el proyecto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7EACA41C"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5" w:history="1">
            <w:r w:rsidR="008F421B" w:rsidRPr="005134D4">
              <w:rPr>
                <w:rStyle w:val="Hipervnculo"/>
                <w:noProof/>
                <w:lang w:val="es-ES_tradnl"/>
                <w14:scene3d>
                  <w14:camera w14:prst="orthographicFront"/>
                  <w14:lightRig w14:rig="threePt" w14:dir="t">
                    <w14:rot w14:lat="0" w14:lon="0" w14:rev="0"/>
                  </w14:lightRig>
                </w14:scene3d>
              </w:rPr>
              <w:t>3.3.1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Presentación de participantes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4020C134"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6" w:history="1">
            <w:r w:rsidR="008F421B" w:rsidRPr="005134D4">
              <w:rPr>
                <w:rStyle w:val="Hipervnculo"/>
                <w:noProof/>
                <w:lang w:val="es-ES_tradnl"/>
              </w:rPr>
              <w:t>3.4</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Organizaciones involucradas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26</w:t>
            </w:r>
            <w:r w:rsidR="008F421B" w:rsidRPr="005134D4">
              <w:rPr>
                <w:noProof/>
                <w:webHidden/>
                <w:lang w:val="es-ES_tradnl"/>
              </w:rPr>
              <w:fldChar w:fldCharType="end"/>
            </w:r>
          </w:hyperlink>
        </w:p>
        <w:p w14:paraId="43A0CB9F"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7" w:history="1">
            <w:r w:rsidR="008F421B" w:rsidRPr="005134D4">
              <w:rPr>
                <w:rStyle w:val="Hipervnculo"/>
                <w:noProof/>
                <w:lang w:val="es-ES_tradnl"/>
              </w:rPr>
              <w:t>3.5</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Descripción del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26</w:t>
            </w:r>
            <w:r w:rsidR="008F421B" w:rsidRPr="005134D4">
              <w:rPr>
                <w:noProof/>
                <w:webHidden/>
                <w:lang w:val="es-ES_tradnl"/>
              </w:rPr>
              <w:fldChar w:fldCharType="end"/>
            </w:r>
          </w:hyperlink>
        </w:p>
        <w:p w14:paraId="0AB0638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8" w:history="1">
            <w:r w:rsidR="008F421B" w:rsidRPr="005134D4">
              <w:rPr>
                <w:rStyle w:val="Hipervnculo"/>
                <w:noProof/>
                <w:lang w:val="es-ES_tradnl"/>
                <w14:scene3d>
                  <w14:camera w14:prst="orthographicFront"/>
                  <w14:lightRig w14:rig="threePt" w14:dir="t">
                    <w14:rot w14:lat="0" w14:lon="0" w14:rev="0"/>
                  </w14:lightRig>
                </w14:scene3d>
              </w:rPr>
              <w:t>3.5.1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Perspectiva del producto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26</w:t>
            </w:r>
            <w:r w:rsidR="008F421B" w:rsidRPr="005134D4">
              <w:rPr>
                <w:noProof/>
                <w:webHidden/>
                <w:lang w:val="es-ES_tradnl"/>
              </w:rPr>
              <w:fldChar w:fldCharType="end"/>
            </w:r>
          </w:hyperlink>
        </w:p>
        <w:p w14:paraId="2BE75144"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79" w:history="1">
            <w:r w:rsidR="008F421B" w:rsidRPr="005134D4">
              <w:rPr>
                <w:rStyle w:val="Hipervnculo"/>
                <w:noProof/>
                <w:lang w:val="es-ES_tradnl"/>
                <w14:scene3d>
                  <w14:camera w14:prst="orthographicFront"/>
                  <w14:lightRig w14:rig="threePt" w14:dir="t">
                    <w14:rot w14:lat="0" w14:lon="0" w14:rev="0"/>
                  </w14:lightRig>
                </w14:scene3d>
              </w:rPr>
              <w:t>3.5.2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Funciones del producto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_Toc16891779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26</w:t>
            </w:r>
            <w:r w:rsidR="008F421B" w:rsidRPr="005134D4">
              <w:rPr>
                <w:noProof/>
                <w:webHidden/>
                <w:lang w:val="es-ES_tradnl"/>
              </w:rPr>
              <w:fldChar w:fldCharType="end"/>
            </w:r>
          </w:hyperlink>
        </w:p>
        <w:p w14:paraId="64257704"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0" w:history="1">
            <w:r w:rsidR="008F421B" w:rsidRPr="005134D4">
              <w:rPr>
                <w:rStyle w:val="Hipervnculo"/>
                <w:noProof/>
                <w:lang w:val="es-ES_tradnl"/>
                <w14:scene3d>
                  <w14:camera w14:prst="orthographicFront"/>
                  <w14:lightRig w14:rig="threePt" w14:dir="t">
                    <w14:rot w14:lat="0" w14:lon="0" w14:rev="0"/>
                  </w14:lightRig>
                </w14:scene3d>
              </w:rPr>
              <w:t>3.5.3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Características del usuario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27</w:t>
            </w:r>
            <w:r w:rsidR="008F421B" w:rsidRPr="005134D4">
              <w:rPr>
                <w:noProof/>
                <w:webHidden/>
                <w:lang w:val="es-ES_tradnl"/>
              </w:rPr>
              <w:fldChar w:fldCharType="end"/>
            </w:r>
          </w:hyperlink>
        </w:p>
        <w:p w14:paraId="0C53C214"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1" w:history="1">
            <w:r w:rsidR="008F421B" w:rsidRPr="005134D4">
              <w:rPr>
                <w:rStyle w:val="Hipervnculo"/>
                <w:noProof/>
                <w:lang w:val="es-ES_tradnl"/>
                <w14:scene3d>
                  <w14:camera w14:prst="orthographicFront"/>
                  <w14:lightRig w14:rig="threePt" w14:dir="t">
                    <w14:rot w14:lat="0" w14:lon="0" w14:rev="0"/>
                  </w14:lightRig>
                </w14:scene3d>
              </w:rPr>
              <w:t>3.5.4</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Restricciones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27</w:t>
            </w:r>
            <w:r w:rsidR="008F421B" w:rsidRPr="005134D4">
              <w:rPr>
                <w:noProof/>
                <w:webHidden/>
                <w:lang w:val="es-ES_tradnl"/>
              </w:rPr>
              <w:fldChar w:fldCharType="end"/>
            </w:r>
          </w:hyperlink>
        </w:p>
        <w:p w14:paraId="044922C8"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2" w:history="1">
            <w:r w:rsidR="008F421B" w:rsidRPr="005134D4">
              <w:rPr>
                <w:rStyle w:val="Hipervnculo"/>
                <w:noProof/>
                <w:lang w:val="es-ES_tradnl"/>
              </w:rPr>
              <w:t>3.6</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Descripción técnica del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27</w:t>
            </w:r>
            <w:r w:rsidR="008F421B" w:rsidRPr="005134D4">
              <w:rPr>
                <w:noProof/>
                <w:webHidden/>
                <w:lang w:val="es-ES_tradnl"/>
              </w:rPr>
              <w:fldChar w:fldCharType="end"/>
            </w:r>
          </w:hyperlink>
        </w:p>
        <w:p w14:paraId="04C7F7E6"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3" w:history="1">
            <w:r w:rsidR="008F421B" w:rsidRPr="005134D4">
              <w:rPr>
                <w:rStyle w:val="Hipervnculo"/>
                <w:noProof/>
                <w:lang w:val="es-ES_tradnl"/>
                <w14:scene3d>
                  <w14:camera w14:prst="orthographicFront"/>
                  <w14:lightRig w14:rig="threePt" w14:dir="t">
                    <w14:rot w14:lat="0" w14:lon="0" w14:rev="0"/>
                  </w14:lightRig>
                </w14:scene3d>
              </w:rPr>
              <w:t>3.6.1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Front-End</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27</w:t>
            </w:r>
            <w:r w:rsidR="008F421B" w:rsidRPr="005134D4">
              <w:rPr>
                <w:noProof/>
                <w:webHidden/>
                <w:lang w:val="es-ES_tradnl"/>
              </w:rPr>
              <w:fldChar w:fldCharType="end"/>
            </w:r>
          </w:hyperlink>
        </w:p>
        <w:p w14:paraId="067DF099"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4" w:history="1">
            <w:r w:rsidR="008F421B" w:rsidRPr="005134D4">
              <w:rPr>
                <w:rStyle w:val="Hipervnculo"/>
                <w:noProof/>
                <w:lang w:val="es-ES_tradnl"/>
                <w14:scene3d>
                  <w14:camera w14:prst="orthographicFront"/>
                  <w14:lightRig w14:rig="threePt" w14:dir="t">
                    <w14:rot w14:lat="0" w14:lon="0" w14:rev="0"/>
                  </w14:lightRig>
                </w14:scene3d>
              </w:rPr>
              <w:t>3.6.2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Seguridad</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28</w:t>
            </w:r>
            <w:r w:rsidR="008F421B" w:rsidRPr="005134D4">
              <w:rPr>
                <w:noProof/>
                <w:webHidden/>
                <w:lang w:val="es-ES_tradnl"/>
              </w:rPr>
              <w:fldChar w:fldCharType="end"/>
            </w:r>
          </w:hyperlink>
        </w:p>
        <w:p w14:paraId="2883E058"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5" w:history="1">
            <w:r w:rsidR="008F421B" w:rsidRPr="005134D4">
              <w:rPr>
                <w:rStyle w:val="Hipervnculo"/>
                <w:noProof/>
                <w:lang w:val="es-ES_tradnl"/>
                <w14:scene3d>
                  <w14:camera w14:prst="orthographicFront"/>
                  <w14:lightRig w14:rig="threePt" w14:dir="t">
                    <w14:rot w14:lat="0" w14:lon="0" w14:rev="0"/>
                  </w14:lightRig>
                </w14:scene3d>
              </w:rPr>
              <w:t>3.6.3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Back-End</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28</w:t>
            </w:r>
            <w:r w:rsidR="008F421B" w:rsidRPr="005134D4">
              <w:rPr>
                <w:noProof/>
                <w:webHidden/>
                <w:lang w:val="es-ES_tradnl"/>
              </w:rPr>
              <w:fldChar w:fldCharType="end"/>
            </w:r>
          </w:hyperlink>
        </w:p>
        <w:p w14:paraId="664263BD"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6" w:history="1">
            <w:r w:rsidR="008F421B" w:rsidRPr="005134D4">
              <w:rPr>
                <w:rStyle w:val="Hipervnculo"/>
                <w:noProof/>
                <w:lang w:val="es-ES_tradnl"/>
                <w14:scene3d>
                  <w14:camera w14:prst="orthographicFront"/>
                  <w14:lightRig w14:rig="threePt" w14:dir="t">
                    <w14:rot w14:lat="0" w14:lon="0" w14:rev="0"/>
                  </w14:lightRig>
                </w14:scene3d>
              </w:rPr>
              <w:t>3.6.4</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Entorno de ejecución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28</w:t>
            </w:r>
            <w:r w:rsidR="008F421B" w:rsidRPr="005134D4">
              <w:rPr>
                <w:noProof/>
                <w:webHidden/>
                <w:lang w:val="es-ES_tradnl"/>
              </w:rPr>
              <w:fldChar w:fldCharType="end"/>
            </w:r>
          </w:hyperlink>
        </w:p>
        <w:p w14:paraId="1BF92659"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7" w:history="1">
            <w:r w:rsidR="008F421B" w:rsidRPr="005134D4">
              <w:rPr>
                <w:rStyle w:val="Hipervnculo"/>
                <w:noProof/>
                <w:lang w:val="es-ES_tradnl"/>
              </w:rPr>
              <w:t>3.7</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Objetivos del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29</w:t>
            </w:r>
            <w:r w:rsidR="008F421B" w:rsidRPr="005134D4">
              <w:rPr>
                <w:noProof/>
                <w:webHidden/>
                <w:lang w:val="es-ES_tradnl"/>
              </w:rPr>
              <w:fldChar w:fldCharType="end"/>
            </w:r>
          </w:hyperlink>
        </w:p>
        <w:p w14:paraId="4040F242"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8" w:history="1">
            <w:r w:rsidR="008F421B" w:rsidRPr="005134D4">
              <w:rPr>
                <w:rStyle w:val="Hipervnculo"/>
                <w:noProof/>
                <w:lang w:val="es-ES_tradnl"/>
              </w:rPr>
              <w:t>3.8</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Catálogo de requisitos del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33</w:t>
            </w:r>
            <w:r w:rsidR="008F421B" w:rsidRPr="005134D4">
              <w:rPr>
                <w:noProof/>
                <w:webHidden/>
                <w:lang w:val="es-ES_tradnl"/>
              </w:rPr>
              <w:fldChar w:fldCharType="end"/>
            </w:r>
          </w:hyperlink>
        </w:p>
        <w:p w14:paraId="169AA439"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89" w:history="1">
            <w:r w:rsidR="008F421B" w:rsidRPr="005134D4">
              <w:rPr>
                <w:rStyle w:val="Hipervnculo"/>
                <w:noProof/>
                <w:lang w:val="es-ES_tradnl"/>
                <w14:scene3d>
                  <w14:camera w14:prst="orthographicFront"/>
                  <w14:lightRig w14:rig="threePt" w14:dir="t">
                    <w14:rot w14:lat="0" w14:lon="0" w14:rev="0"/>
                  </w14:lightRig>
                </w14:scene3d>
              </w:rPr>
              <w:t>3.8.1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Requisitos de información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_Toc16891789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33</w:t>
            </w:r>
            <w:r w:rsidR="008F421B" w:rsidRPr="005134D4">
              <w:rPr>
                <w:noProof/>
                <w:webHidden/>
                <w:lang w:val="es-ES_tradnl"/>
              </w:rPr>
              <w:fldChar w:fldCharType="end"/>
            </w:r>
          </w:hyperlink>
        </w:p>
        <w:p w14:paraId="459AD4CE"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0" w:history="1">
            <w:r w:rsidR="008F421B" w:rsidRPr="005134D4">
              <w:rPr>
                <w:rStyle w:val="Hipervnculo"/>
                <w:noProof/>
                <w:lang w:val="es-ES_tradnl"/>
                <w14:scene3d>
                  <w14:camera w14:prst="orthographicFront"/>
                  <w14:lightRig w14:rig="threePt" w14:dir="t">
                    <w14:rot w14:lat="0" w14:lon="0" w14:rev="0"/>
                  </w14:lightRig>
                </w14:scene3d>
              </w:rPr>
              <w:t>3.8.2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Requisitos funcionales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36</w:t>
            </w:r>
            <w:r w:rsidR="008F421B" w:rsidRPr="005134D4">
              <w:rPr>
                <w:noProof/>
                <w:webHidden/>
                <w:lang w:val="es-ES_tradnl"/>
              </w:rPr>
              <w:fldChar w:fldCharType="end"/>
            </w:r>
          </w:hyperlink>
        </w:p>
        <w:p w14:paraId="5FE2C238"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1" w:history="1">
            <w:r w:rsidR="008F421B" w:rsidRPr="005134D4">
              <w:rPr>
                <w:rStyle w:val="Hipervnculo"/>
                <w:noProof/>
                <w:lang w:val="es-ES_tradnl"/>
                <w14:scene3d>
                  <w14:camera w14:prst="orthographicFront"/>
                  <w14:lightRig w14:rig="threePt" w14:dir="t">
                    <w14:rot w14:lat="0" w14:lon="0" w14:rev="0"/>
                  </w14:lightRig>
                </w14:scene3d>
              </w:rPr>
              <w:t>3.8.3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Requisitos no funcionales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41</w:t>
            </w:r>
            <w:r w:rsidR="008F421B" w:rsidRPr="005134D4">
              <w:rPr>
                <w:noProof/>
                <w:webHidden/>
                <w:lang w:val="es-ES_tradnl"/>
              </w:rPr>
              <w:fldChar w:fldCharType="end"/>
            </w:r>
          </w:hyperlink>
        </w:p>
        <w:p w14:paraId="1941C0F4"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2" w:history="1">
            <w:r w:rsidR="008F421B" w:rsidRPr="005134D4">
              <w:rPr>
                <w:rStyle w:val="Hipervnculo"/>
                <w:noProof/>
                <w:lang w:val="es-ES_tradnl"/>
              </w:rPr>
              <w:t>3.9</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Matriz de rastreabilidad</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46</w:t>
            </w:r>
            <w:r w:rsidR="008F421B" w:rsidRPr="005134D4">
              <w:rPr>
                <w:noProof/>
                <w:webHidden/>
                <w:lang w:val="es-ES_tradnl"/>
              </w:rPr>
              <w:fldChar w:fldCharType="end"/>
            </w:r>
          </w:hyperlink>
        </w:p>
        <w:p w14:paraId="0A94059E"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3" w:history="1">
            <w:r w:rsidR="008F421B" w:rsidRPr="005134D4">
              <w:rPr>
                <w:rStyle w:val="Hipervnculo"/>
                <w:noProof/>
                <w:lang w:val="es-ES_tradnl"/>
                <w14:scene3d>
                  <w14:camera w14:prst="orthographicFront"/>
                  <w14:lightRig w14:rig="threePt" w14:dir="t">
                    <w14:rot w14:lat="0" w14:lon="0" w14:rev="0"/>
                  </w14:lightRig>
                </w14:scene3d>
              </w:rPr>
              <w:t>3.9.1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Objetivos del sist. – Requisitos funcionales / Requisitos no funcionales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46</w:t>
            </w:r>
            <w:r w:rsidR="008F421B" w:rsidRPr="005134D4">
              <w:rPr>
                <w:noProof/>
                <w:webHidden/>
                <w:lang w:val="es-ES_tradnl"/>
              </w:rPr>
              <w:fldChar w:fldCharType="end"/>
            </w:r>
          </w:hyperlink>
        </w:p>
        <w:p w14:paraId="6BA841FB"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4" w:history="1">
            <w:r w:rsidR="008F421B" w:rsidRPr="005134D4">
              <w:rPr>
                <w:rStyle w:val="Hipervnculo"/>
                <w:noProof/>
                <w:lang w:val="es-ES_tradnl"/>
              </w:rPr>
              <w:t>3.10</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Casos de uso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47</w:t>
            </w:r>
            <w:r w:rsidR="008F421B" w:rsidRPr="005134D4">
              <w:rPr>
                <w:noProof/>
                <w:webHidden/>
                <w:lang w:val="es-ES_tradnl"/>
              </w:rPr>
              <w:fldChar w:fldCharType="end"/>
            </w:r>
          </w:hyperlink>
        </w:p>
        <w:p w14:paraId="30F8343E"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5" w:history="1">
            <w:r w:rsidR="008F421B" w:rsidRPr="005134D4">
              <w:rPr>
                <w:rStyle w:val="Hipervnculo"/>
                <w:noProof/>
                <w:lang w:val="es-ES_tradnl"/>
                <w14:scene3d>
                  <w14:camera w14:prst="orthographicFront"/>
                  <w14:lightRig w14:rig="threePt" w14:dir="t">
                    <w14:rot w14:lat="0" w14:lon="0" w14:rev="0"/>
                  </w14:lightRig>
                </w14:scene3d>
              </w:rPr>
              <w:t>3.10.1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Gestión de mascotas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47</w:t>
            </w:r>
            <w:r w:rsidR="008F421B" w:rsidRPr="005134D4">
              <w:rPr>
                <w:noProof/>
                <w:webHidden/>
                <w:lang w:val="es-ES_tradnl"/>
              </w:rPr>
              <w:fldChar w:fldCharType="end"/>
            </w:r>
          </w:hyperlink>
        </w:p>
        <w:p w14:paraId="3CF90451"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6" w:history="1">
            <w:r w:rsidR="008F421B" w:rsidRPr="005134D4">
              <w:rPr>
                <w:rStyle w:val="Hipervnculo"/>
                <w:noProof/>
                <w:lang w:val="es-ES_tradnl"/>
                <w14:scene3d>
                  <w14:camera w14:prst="orthographicFront"/>
                  <w14:lightRig w14:rig="threePt" w14:dir="t">
                    <w14:rot w14:lat="0" w14:lon="0" w14:rev="0"/>
                  </w14:lightRig>
                </w14:scene3d>
              </w:rPr>
              <w:t>3.10.2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Gestión de propietarios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47</w:t>
            </w:r>
            <w:r w:rsidR="008F421B" w:rsidRPr="005134D4">
              <w:rPr>
                <w:noProof/>
                <w:webHidden/>
                <w:lang w:val="es-ES_tradnl"/>
              </w:rPr>
              <w:fldChar w:fldCharType="end"/>
            </w:r>
          </w:hyperlink>
        </w:p>
        <w:p w14:paraId="38277071"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797" w:history="1">
            <w:r w:rsidR="008F421B" w:rsidRPr="005134D4">
              <w:rPr>
                <w:rStyle w:val="Hipervnculo"/>
                <w:noProof/>
                <w:lang w:val="es-ES_tradnl"/>
                <w14:scene3d>
                  <w14:camera w14:prst="orthographicFront"/>
                  <w14:lightRig w14:rig="threePt" w14:dir="t">
                    <w14:rot w14:lat="0" w14:lon="0" w14:rev="0"/>
                  </w14:lightRig>
                </w14:scene3d>
              </w:rPr>
              <w:t>3.10.3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Consulta de saldo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_Toc16891797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48</w:t>
            </w:r>
            <w:r w:rsidR="008F421B" w:rsidRPr="005134D4">
              <w:rPr>
                <w:noProof/>
                <w:webHidden/>
                <w:lang w:val="es-ES_tradnl"/>
              </w:rPr>
              <w:fldChar w:fldCharType="end"/>
            </w:r>
          </w:hyperlink>
        </w:p>
        <w:p w14:paraId="5C1170CC"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798" w:history="1">
            <w:r w:rsidR="008F421B" w:rsidRPr="005134D4">
              <w:rPr>
                <w:rStyle w:val="Hipervnculo"/>
                <w:lang w:val="es-ES_tradnl"/>
              </w:rPr>
              <w:t>4</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Metodología y Plan de trabajo</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_Toc16891798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49</w:t>
            </w:r>
            <w:r w:rsidR="008F421B" w:rsidRPr="005134D4">
              <w:rPr>
                <w:webHidden/>
                <w:lang w:val="es-ES_tradnl"/>
              </w:rPr>
              <w:fldChar w:fldCharType="end"/>
            </w:r>
          </w:hyperlink>
        </w:p>
        <w:p w14:paraId="24212278"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0" w:history="1">
            <w:r w:rsidR="008F421B" w:rsidRPr="005134D4">
              <w:rPr>
                <w:rStyle w:val="Hipervnculo"/>
                <w:noProof/>
                <w:lang w:val="es-ES_tradnl"/>
              </w:rPr>
              <w:t>4.1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Seguimiento del proyecto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49</w:t>
            </w:r>
            <w:r w:rsidR="008F421B" w:rsidRPr="005134D4">
              <w:rPr>
                <w:noProof/>
                <w:webHidden/>
                <w:lang w:val="es-ES_tradnl"/>
              </w:rPr>
              <w:fldChar w:fldCharType="end"/>
            </w:r>
          </w:hyperlink>
        </w:p>
        <w:p w14:paraId="26341FB3"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01" w:history="1">
            <w:r w:rsidR="008F421B" w:rsidRPr="005134D4">
              <w:rPr>
                <w:rStyle w:val="Hipervnculo"/>
                <w:lang w:val="es-ES_tradnl"/>
              </w:rPr>
              <w:t>5</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Petchain. Descripción técnica.</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_Toc16891801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50</w:t>
            </w:r>
            <w:r w:rsidR="008F421B" w:rsidRPr="005134D4">
              <w:rPr>
                <w:webHidden/>
                <w:lang w:val="es-ES_tradnl"/>
              </w:rPr>
              <w:fldChar w:fldCharType="end"/>
            </w:r>
          </w:hyperlink>
        </w:p>
        <w:p w14:paraId="38B0E228"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2" w:history="1">
            <w:r w:rsidR="008F421B" w:rsidRPr="005134D4">
              <w:rPr>
                <w:rStyle w:val="Hipervnculo"/>
                <w:noProof/>
                <w:lang w:val="es-ES_tradnl"/>
              </w:rPr>
              <w:t>5.1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Arquitectura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51</w:t>
            </w:r>
            <w:r w:rsidR="008F421B" w:rsidRPr="005134D4">
              <w:rPr>
                <w:noProof/>
                <w:webHidden/>
                <w:lang w:val="es-ES_tradnl"/>
              </w:rPr>
              <w:fldChar w:fldCharType="end"/>
            </w:r>
          </w:hyperlink>
        </w:p>
        <w:p w14:paraId="74E0E0FC"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3" w:history="1">
            <w:r w:rsidR="008F421B" w:rsidRPr="005134D4">
              <w:rPr>
                <w:rStyle w:val="Hipervnculo"/>
                <w:noProof/>
                <w:lang w:val="es-ES_tradnl"/>
                <w14:scene3d>
                  <w14:camera w14:prst="orthographicFront"/>
                  <w14:lightRig w14:rig="threePt" w14:dir="t">
                    <w14:rot w14:lat="0" w14:lon="0" w14:rev="0"/>
                  </w14:lightRig>
                </w14:scene3d>
              </w:rPr>
              <w:t>5.1.1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Modelo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52</w:t>
            </w:r>
            <w:r w:rsidR="008F421B" w:rsidRPr="005134D4">
              <w:rPr>
                <w:noProof/>
                <w:webHidden/>
                <w:lang w:val="es-ES_tradnl"/>
              </w:rPr>
              <w:fldChar w:fldCharType="end"/>
            </w:r>
          </w:hyperlink>
        </w:p>
        <w:p w14:paraId="7224162F"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4" w:history="1">
            <w:r w:rsidR="008F421B" w:rsidRPr="005134D4">
              <w:rPr>
                <w:rStyle w:val="Hipervnculo"/>
                <w:noProof/>
                <w:lang w:val="es-ES_tradnl"/>
                <w14:scene3d>
                  <w14:camera w14:prst="orthographicFront"/>
                  <w14:lightRig w14:rig="threePt" w14:dir="t">
                    <w14:rot w14:lat="0" w14:lon="0" w14:rev="0"/>
                  </w14:lightRig>
                </w14:scene3d>
              </w:rPr>
              <w:t>5.1.2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Vista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52</w:t>
            </w:r>
            <w:r w:rsidR="008F421B" w:rsidRPr="005134D4">
              <w:rPr>
                <w:noProof/>
                <w:webHidden/>
                <w:lang w:val="es-ES_tradnl"/>
              </w:rPr>
              <w:fldChar w:fldCharType="end"/>
            </w:r>
          </w:hyperlink>
        </w:p>
        <w:p w14:paraId="6D7405F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5" w:history="1">
            <w:r w:rsidR="008F421B" w:rsidRPr="005134D4">
              <w:rPr>
                <w:rStyle w:val="Hipervnculo"/>
                <w:noProof/>
                <w:lang w:val="es-ES_tradnl"/>
                <w14:scene3d>
                  <w14:camera w14:prst="orthographicFront"/>
                  <w14:lightRig w14:rig="threePt" w14:dir="t">
                    <w14:rot w14:lat="0" w14:lon="0" w14:rev="0"/>
                  </w14:lightRig>
                </w14:scene3d>
              </w:rPr>
              <w:t>5.1.3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Controlador</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53</w:t>
            </w:r>
            <w:r w:rsidR="008F421B" w:rsidRPr="005134D4">
              <w:rPr>
                <w:noProof/>
                <w:webHidden/>
                <w:lang w:val="es-ES_tradnl"/>
              </w:rPr>
              <w:fldChar w:fldCharType="end"/>
            </w:r>
          </w:hyperlink>
        </w:p>
        <w:p w14:paraId="1716403C"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7" w:history="1">
            <w:r w:rsidR="008F421B" w:rsidRPr="005134D4">
              <w:rPr>
                <w:rStyle w:val="Hipervnculo"/>
                <w:noProof/>
                <w:lang w:val="es-ES_tradnl"/>
              </w:rPr>
              <w:t>5.2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NodeJS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4BAAED60"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8" w:history="1">
            <w:r w:rsidR="008F421B" w:rsidRPr="005134D4">
              <w:rPr>
                <w:rStyle w:val="Hipervnculo"/>
                <w:noProof/>
                <w:lang w:val="es-ES_tradnl"/>
              </w:rPr>
              <w:t>5.3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VUE.js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776162D3"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09" w:history="1">
            <w:r w:rsidR="008F421B" w:rsidRPr="005134D4">
              <w:rPr>
                <w:rStyle w:val="Hipervnculo"/>
                <w:noProof/>
                <w:lang w:val="es-ES_tradnl"/>
              </w:rPr>
              <w:t>5.4</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Truffle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_Toc16891809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6E192885"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0" w:history="1">
            <w:r w:rsidR="008F421B" w:rsidRPr="005134D4">
              <w:rPr>
                <w:rStyle w:val="Hipervnculo"/>
                <w:noProof/>
                <w:lang w:val="es-ES_tradnl"/>
                <w14:scene3d>
                  <w14:camera w14:prst="orthographicFront"/>
                  <w14:lightRig w14:rig="threePt" w14:dir="t">
                    <w14:rot w14:lat="0" w14:lon="0" w14:rev="0"/>
                  </w14:lightRig>
                </w14:scene3d>
              </w:rPr>
              <w:t>5.4.1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Instalación de Truffle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5634577F"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1" w:history="1">
            <w:r w:rsidR="008F421B" w:rsidRPr="005134D4">
              <w:rPr>
                <w:rStyle w:val="Hipervnculo"/>
                <w:noProof/>
                <w:lang w:val="es-ES_tradnl"/>
                <w14:scene3d>
                  <w14:camera w14:prst="orthographicFront"/>
                  <w14:lightRig w14:rig="threePt" w14:dir="t">
                    <w14:rot w14:lat="0" w14:lon="0" w14:rev="0"/>
                  </w14:lightRig>
                </w14:scene3d>
              </w:rPr>
              <w:t>5.4.2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Generación del proyecto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310D939B"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2" w:history="1">
            <w:r w:rsidR="008F421B" w:rsidRPr="005134D4">
              <w:rPr>
                <w:rStyle w:val="Hipervnculo"/>
                <w:noProof/>
                <w:lang w:val="es-ES_tradnl"/>
              </w:rPr>
              <w:t>5.5</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Ganache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70E46D6F"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3" w:history="1">
            <w:r w:rsidR="008F421B" w:rsidRPr="005134D4">
              <w:rPr>
                <w:rStyle w:val="Hipervnculo"/>
                <w:noProof/>
                <w:lang w:val="es-ES_tradnl"/>
                <w14:scene3d>
                  <w14:camera w14:prst="orthographicFront"/>
                  <w14:lightRig w14:rig="threePt" w14:dir="t">
                    <w14:rot w14:lat="0" w14:lon="0" w14:rev="0"/>
                  </w14:lightRig>
                </w14:scene3d>
              </w:rPr>
              <w:t>5.5.1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Instalación de Ganache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06472A26"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4" w:history="1">
            <w:r w:rsidR="008F421B" w:rsidRPr="005134D4">
              <w:rPr>
                <w:rStyle w:val="Hipervnculo"/>
                <w:noProof/>
                <w:lang w:val="es-ES_tradnl"/>
              </w:rPr>
              <w:t>5.6</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Web3.js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732899C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5" w:history="1">
            <w:r w:rsidR="008F421B" w:rsidRPr="005134D4">
              <w:rPr>
                <w:rStyle w:val="Hipervnculo"/>
                <w:noProof/>
                <w:lang w:val="es-ES_tradnl"/>
                <w14:scene3d>
                  <w14:camera w14:prst="orthographicFront"/>
                  <w14:lightRig w14:rig="threePt" w14:dir="t">
                    <w14:rot w14:lat="0" w14:lon="0" w14:rev="0"/>
                  </w14:lightRig>
                </w14:scene3d>
              </w:rPr>
              <w:t>5.6.1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Instalación de Web3.js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77A0DE1B"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6" w:history="1">
            <w:r w:rsidR="008F421B" w:rsidRPr="005134D4">
              <w:rPr>
                <w:rStyle w:val="Hipervnculo"/>
                <w:noProof/>
                <w:lang w:val="es-ES_tradnl"/>
              </w:rPr>
              <w:t>5.7</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Bootstrap</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7175983C"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7" w:history="1">
            <w:r w:rsidR="008F421B" w:rsidRPr="005134D4">
              <w:rPr>
                <w:rStyle w:val="Hipervnculo"/>
                <w:noProof/>
                <w:lang w:val="es-ES_tradnl"/>
              </w:rPr>
              <w:t>5.8</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Herramientas utilizadas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475E1B53"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8" w:history="1">
            <w:r w:rsidR="008F421B" w:rsidRPr="005134D4">
              <w:rPr>
                <w:rStyle w:val="Hipervnculo"/>
                <w:noProof/>
                <w:lang w:val="es-ES_tradnl"/>
                <w14:scene3d>
                  <w14:camera w14:prst="orthographicFront"/>
                  <w14:lightRig w14:rig="threePt" w14:dir="t">
                    <w14:rot w14:lat="0" w14:lon="0" w14:rev="0"/>
                  </w14:lightRig>
                </w14:scene3d>
              </w:rPr>
              <w:t>5.8.1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Argo UML</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004B1DC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19" w:history="1">
            <w:r w:rsidR="008F421B" w:rsidRPr="005134D4">
              <w:rPr>
                <w:rStyle w:val="Hipervnculo"/>
                <w:noProof/>
                <w:lang w:val="es-ES_tradnl"/>
                <w14:scene3d>
                  <w14:camera w14:prst="orthographicFront"/>
                  <w14:lightRig w14:rig="threePt" w14:dir="t">
                    <w14:rot w14:lat="0" w14:lon="0" w14:rev="0"/>
                  </w14:lightRig>
                </w14:scene3d>
              </w:rPr>
              <w:t>5.8.2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REM</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_Toc16891819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5CC291AB"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20" w:history="1">
            <w:r w:rsidR="008F421B" w:rsidRPr="005134D4">
              <w:rPr>
                <w:rStyle w:val="Hipervnculo"/>
                <w:noProof/>
                <w:lang w:val="es-ES_tradnl"/>
                <w14:scene3d>
                  <w14:camera w14:prst="orthographicFront"/>
                  <w14:lightRig w14:rig="threePt" w14:dir="t">
                    <w14:rot w14:lat="0" w14:lon="0" w14:rev="0"/>
                  </w14:lightRig>
                </w14:scene3d>
              </w:rPr>
              <w:t>5.8.3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GitHub Desktop</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_Toc16891820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2F5B2B4F"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21" w:history="1">
            <w:r w:rsidR="008F421B" w:rsidRPr="005134D4">
              <w:rPr>
                <w:rStyle w:val="Hipervnculo"/>
                <w:noProof/>
                <w:lang w:val="es-ES_tradnl"/>
                <w14:scene3d>
                  <w14:camera w14:prst="orthographicFront"/>
                  <w14:lightRig w14:rig="threePt" w14:dir="t">
                    <w14:rot w14:lat="0" w14:lon="0" w14:rev="0"/>
                  </w14:lightRig>
                </w14:scene3d>
              </w:rPr>
              <w:t>5.8.4</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Trello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_Toc16891821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579943EC"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22" w:history="1">
            <w:r w:rsidR="008F421B" w:rsidRPr="005134D4">
              <w:rPr>
                <w:rStyle w:val="Hipervnculo"/>
                <w:noProof/>
                <w:lang w:val="es-ES_tradnl"/>
                <w14:scene3d>
                  <w14:camera w14:prst="orthographicFront"/>
                  <w14:lightRig w14:rig="threePt" w14:dir="t">
                    <w14:rot w14:lat="0" w14:lon="0" w14:rev="0"/>
                  </w14:lightRig>
                </w14:scene3d>
              </w:rPr>
              <w:t>5.8.5</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Visual Studio Code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_Toc16891822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2DCFA6DA"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23" w:history="1">
            <w:r w:rsidR="008F421B" w:rsidRPr="005134D4">
              <w:rPr>
                <w:rStyle w:val="Hipervnculo"/>
                <w:noProof/>
                <w:lang w:val="es-ES_tradnl"/>
                <w14:scene3d>
                  <w14:camera w14:prst="orthographicFront"/>
                  <w14:lightRig w14:rig="threePt" w14:dir="t">
                    <w14:rot w14:lat="0" w14:lon="0" w14:rev="0"/>
                  </w14:lightRig>
                </w14:scene3d>
              </w:rPr>
              <w:t>5.8.6</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TAW</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_Toc16891823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1240C52D"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24" w:history="1">
            <w:r w:rsidR="008F421B" w:rsidRPr="005134D4">
              <w:rPr>
                <w:rStyle w:val="Hipervnculo"/>
                <w:noProof/>
                <w:lang w:val="es-ES_tradnl"/>
              </w:rPr>
              <w:t>5.9</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Patrón de diseño.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_Toc16891824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54</w:t>
            </w:r>
            <w:r w:rsidR="008F421B" w:rsidRPr="005134D4">
              <w:rPr>
                <w:noProof/>
                <w:webHidden/>
                <w:lang w:val="es-ES_tradnl"/>
              </w:rPr>
              <w:fldChar w:fldCharType="end"/>
            </w:r>
          </w:hyperlink>
        </w:p>
        <w:p w14:paraId="59D909DE"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25" w:history="1">
            <w:r w:rsidR="008F421B" w:rsidRPr="005134D4">
              <w:rPr>
                <w:rStyle w:val="Hipervnculo"/>
                <w:lang w:val="es-ES_tradnl"/>
              </w:rPr>
              <w:t>6</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Petchain. Descripción funcional</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_Toc16891825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55</w:t>
            </w:r>
            <w:r w:rsidR="008F421B" w:rsidRPr="005134D4">
              <w:rPr>
                <w:webHidden/>
                <w:lang w:val="es-ES_tradnl"/>
              </w:rPr>
              <w:fldChar w:fldCharType="end"/>
            </w:r>
          </w:hyperlink>
        </w:p>
        <w:p w14:paraId="765C5E2A"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27" w:history="1">
            <w:r w:rsidR="008F421B" w:rsidRPr="005134D4">
              <w:rPr>
                <w:rStyle w:val="Hipervnculo"/>
                <w:noProof/>
                <w:lang w:val="es-ES_tradnl"/>
              </w:rPr>
              <w:t>6.1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Login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_Toc16891827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55</w:t>
            </w:r>
            <w:r w:rsidR="008F421B" w:rsidRPr="005134D4">
              <w:rPr>
                <w:noProof/>
                <w:webHidden/>
                <w:lang w:val="es-ES_tradnl"/>
              </w:rPr>
              <w:fldChar w:fldCharType="end"/>
            </w:r>
          </w:hyperlink>
        </w:p>
        <w:p w14:paraId="50956D43"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28" w:history="1">
            <w:r w:rsidR="008F421B" w:rsidRPr="005134D4">
              <w:rPr>
                <w:rStyle w:val="Hipervnculo"/>
                <w:lang w:val="es-ES_tradnl"/>
              </w:rPr>
              <w:t>7</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Pruebas y testing</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_Toc16891828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56</w:t>
            </w:r>
            <w:r w:rsidR="008F421B" w:rsidRPr="005134D4">
              <w:rPr>
                <w:webHidden/>
                <w:lang w:val="es-ES_tradnl"/>
              </w:rPr>
              <w:fldChar w:fldCharType="end"/>
            </w:r>
          </w:hyperlink>
        </w:p>
        <w:p w14:paraId="0F8D94DC"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31" w:history="1">
            <w:r w:rsidR="008F421B" w:rsidRPr="005134D4">
              <w:rPr>
                <w:rStyle w:val="Hipervnculo"/>
                <w:noProof/>
                <w:lang w:val="es-ES_tradnl"/>
              </w:rPr>
              <w:t>7.1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Validación de código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_Toc16891831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56</w:t>
            </w:r>
            <w:r w:rsidR="008F421B" w:rsidRPr="005134D4">
              <w:rPr>
                <w:noProof/>
                <w:webHidden/>
                <w:lang w:val="es-ES_tradnl"/>
              </w:rPr>
              <w:fldChar w:fldCharType="end"/>
            </w:r>
          </w:hyperlink>
        </w:p>
        <w:p w14:paraId="45947684"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32" w:history="1">
            <w:r w:rsidR="008F421B" w:rsidRPr="005134D4">
              <w:rPr>
                <w:rStyle w:val="Hipervnculo"/>
                <w:noProof/>
                <w:lang w:val="es-ES_tradnl"/>
                <w14:scene3d>
                  <w14:camera w14:prst="orthographicFront"/>
                  <w14:lightRig w14:rig="threePt" w14:dir="t">
                    <w14:rot w14:lat="0" w14:lon="0" w14:rev="0"/>
                  </w14:lightRig>
                </w14:scene3d>
              </w:rPr>
              <w:t>7.1.1</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Validación inicial (*.html)</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_Toc16891832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56</w:t>
            </w:r>
            <w:r w:rsidR="008F421B" w:rsidRPr="005134D4">
              <w:rPr>
                <w:noProof/>
                <w:webHidden/>
                <w:lang w:val="es-ES_tradnl"/>
              </w:rPr>
              <w:fldChar w:fldCharType="end"/>
            </w:r>
          </w:hyperlink>
        </w:p>
        <w:p w14:paraId="6B938170" w14:textId="77777777" w:rsidR="008F421B" w:rsidRPr="005134D4" w:rsidRDefault="00CB5AAC">
          <w:pPr>
            <w:pStyle w:val="TDC3"/>
            <w:tabs>
              <w:tab w:val="left" w:pos="132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33" w:history="1">
            <w:r w:rsidR="008F421B" w:rsidRPr="005134D4">
              <w:rPr>
                <w:rStyle w:val="Hipervnculo"/>
                <w:noProof/>
                <w:lang w:val="es-ES_tradnl"/>
                <w14:scene3d>
                  <w14:camera w14:prst="orthographicFront"/>
                  <w14:lightRig w14:rig="threePt" w14:dir="t">
                    <w14:rot w14:lat="0" w14:lon="0" w14:rev="0"/>
                  </w14:lightRig>
                </w14:scene3d>
              </w:rPr>
              <w:t>7.1.2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Validación inicial (*.css)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_Toc16891833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57</w:t>
            </w:r>
            <w:r w:rsidR="008F421B" w:rsidRPr="005134D4">
              <w:rPr>
                <w:noProof/>
                <w:webHidden/>
                <w:lang w:val="es-ES_tradnl"/>
              </w:rPr>
              <w:fldChar w:fldCharType="end"/>
            </w:r>
          </w:hyperlink>
        </w:p>
        <w:p w14:paraId="14D99D93"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34" w:history="1">
            <w:r w:rsidR="008F421B" w:rsidRPr="005134D4">
              <w:rPr>
                <w:rStyle w:val="Hipervnculo"/>
                <w:noProof/>
                <w:lang w:val="es-ES_tradnl"/>
              </w:rPr>
              <w:t>7.2</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Test de accesibilidad</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_Toc16891834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58</w:t>
            </w:r>
            <w:r w:rsidR="008F421B" w:rsidRPr="005134D4">
              <w:rPr>
                <w:noProof/>
                <w:webHidden/>
                <w:lang w:val="es-ES_tradnl"/>
              </w:rPr>
              <w:fldChar w:fldCharType="end"/>
            </w:r>
          </w:hyperlink>
        </w:p>
        <w:p w14:paraId="7B7EDBDA" w14:textId="77777777" w:rsidR="008F421B" w:rsidRPr="005134D4" w:rsidRDefault="00CB5AAC">
          <w:pPr>
            <w:pStyle w:val="TDC2"/>
            <w:tabs>
              <w:tab w:val="left" w:pos="880"/>
              <w:tab w:val="right" w:leader="dot" w:pos="9060"/>
            </w:tabs>
            <w:rPr>
              <w:rFonts w:asciiTheme="minorHAnsi" w:eastAsiaTheme="minorEastAsia" w:hAnsiTheme="minorHAnsi" w:cstheme="minorBidi"/>
              <w:noProof/>
              <w:color w:val="auto"/>
              <w:shd w:val="clear" w:color="auto" w:fill="auto"/>
              <w:lang w:val="es-ES_tradnl" w:eastAsia="es-ES"/>
            </w:rPr>
          </w:pPr>
          <w:hyperlink w:anchor="_Toc16891835" w:history="1">
            <w:r w:rsidR="008F421B" w:rsidRPr="005134D4">
              <w:rPr>
                <w:rStyle w:val="Hipervnculo"/>
                <w:noProof/>
                <w:lang w:val="es-ES_tradnl"/>
              </w:rPr>
              <w:t>7.3</w:t>
            </w:r>
            <w:r w:rsidR="008F421B" w:rsidRPr="005134D4">
              <w:rPr>
                <w:rFonts w:asciiTheme="minorHAnsi" w:eastAsiaTheme="minorEastAsia" w:hAnsiTheme="minorHAnsi" w:cstheme="minorBidi"/>
                <w:noProof/>
                <w:color w:val="auto"/>
                <w:shd w:val="clear" w:color="auto" w:fill="auto"/>
                <w:lang w:val="es-ES_tradnl" w:eastAsia="es-ES"/>
              </w:rPr>
              <w:tab/>
            </w:r>
            <w:r w:rsidR="008F421B" w:rsidRPr="005134D4">
              <w:rPr>
                <w:rStyle w:val="Hipervnculo"/>
                <w:noProof/>
                <w:lang w:val="es-ES_tradnl"/>
              </w:rPr>
              <w:t>Pruebas de Regresión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_Toc16891835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58</w:t>
            </w:r>
            <w:r w:rsidR="008F421B" w:rsidRPr="005134D4">
              <w:rPr>
                <w:noProof/>
                <w:webHidden/>
                <w:lang w:val="es-ES_tradnl"/>
              </w:rPr>
              <w:fldChar w:fldCharType="end"/>
            </w:r>
          </w:hyperlink>
        </w:p>
        <w:p w14:paraId="4CC53707"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36" w:history="1">
            <w:r w:rsidR="008F421B" w:rsidRPr="005134D4">
              <w:rPr>
                <w:rStyle w:val="Hipervnculo"/>
                <w:lang w:val="es-ES_tradnl"/>
              </w:rPr>
              <w:t>8</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Conclusiones y trabajo futuro.</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_Toc16891836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59</w:t>
            </w:r>
            <w:r w:rsidR="008F421B" w:rsidRPr="005134D4">
              <w:rPr>
                <w:webHidden/>
                <w:lang w:val="es-ES_tradnl"/>
              </w:rPr>
              <w:fldChar w:fldCharType="end"/>
            </w:r>
          </w:hyperlink>
        </w:p>
        <w:p w14:paraId="44DCD2B2"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37" w:history="1">
            <w:r w:rsidR="008F421B" w:rsidRPr="005134D4">
              <w:rPr>
                <w:rStyle w:val="Hipervnculo"/>
                <w:lang w:val="es-ES_tradnl"/>
              </w:rPr>
              <w:t>9</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Bibliografía</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_Toc16891837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60</w:t>
            </w:r>
            <w:r w:rsidR="008F421B" w:rsidRPr="005134D4">
              <w:rPr>
                <w:webHidden/>
                <w:lang w:val="es-ES_tradnl"/>
              </w:rPr>
              <w:fldChar w:fldCharType="end"/>
            </w:r>
          </w:hyperlink>
        </w:p>
        <w:p w14:paraId="668BD79F"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38" w:history="1">
            <w:r w:rsidR="008F421B" w:rsidRPr="005134D4">
              <w:rPr>
                <w:rStyle w:val="Hipervnculo"/>
                <w:lang w:val="es-ES_tradnl"/>
              </w:rPr>
              <w:t>10</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Glosario de términos</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_Toc16891838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61</w:t>
            </w:r>
            <w:r w:rsidR="008F421B" w:rsidRPr="005134D4">
              <w:rPr>
                <w:webHidden/>
                <w:lang w:val="es-ES_tradnl"/>
              </w:rPr>
              <w:fldChar w:fldCharType="end"/>
            </w:r>
          </w:hyperlink>
        </w:p>
        <w:p w14:paraId="1DDBCA40" w14:textId="77777777" w:rsidR="008F421B" w:rsidRPr="005134D4" w:rsidRDefault="00CB5AAC">
          <w:pPr>
            <w:pStyle w:val="TDC1"/>
            <w:rPr>
              <w:rFonts w:asciiTheme="minorHAnsi" w:eastAsiaTheme="minorEastAsia" w:hAnsiTheme="minorHAnsi" w:cstheme="minorBidi"/>
              <w:b w:val="0"/>
              <w:color w:val="auto"/>
              <w:shd w:val="clear" w:color="auto" w:fill="auto"/>
              <w:lang w:val="es-ES_tradnl" w:eastAsia="es-ES"/>
            </w:rPr>
          </w:pPr>
          <w:hyperlink w:anchor="_Toc16891839" w:history="1">
            <w:r w:rsidR="008F421B" w:rsidRPr="005134D4">
              <w:rPr>
                <w:rStyle w:val="Hipervnculo"/>
                <w:lang w:val="es-ES_tradnl"/>
              </w:rPr>
              <w:t>11</w:t>
            </w:r>
            <w:r w:rsidR="008F421B" w:rsidRPr="005134D4">
              <w:rPr>
                <w:rFonts w:asciiTheme="minorHAnsi" w:eastAsiaTheme="minorEastAsia" w:hAnsiTheme="minorHAnsi" w:cstheme="minorBidi"/>
                <w:b w:val="0"/>
                <w:color w:val="auto"/>
                <w:shd w:val="clear" w:color="auto" w:fill="auto"/>
                <w:lang w:val="es-ES_tradnl" w:eastAsia="es-ES"/>
              </w:rPr>
              <w:tab/>
            </w:r>
            <w:r w:rsidR="008F421B" w:rsidRPr="005134D4">
              <w:rPr>
                <w:rStyle w:val="Hipervnculo"/>
                <w:lang w:val="es-ES_tradnl"/>
              </w:rPr>
              <w:t>Referencias</w:t>
            </w:r>
            <w:r w:rsidR="008F421B" w:rsidRPr="005134D4">
              <w:rPr>
                <w:webHidden/>
                <w:lang w:val="es-ES_tradnl"/>
              </w:rPr>
              <w:tab/>
            </w:r>
            <w:r w:rsidR="008F421B" w:rsidRPr="005134D4">
              <w:rPr>
                <w:webHidden/>
                <w:lang w:val="es-ES_tradnl"/>
              </w:rPr>
              <w:fldChar w:fldCharType="begin"/>
            </w:r>
            <w:r w:rsidR="008F421B" w:rsidRPr="005134D4">
              <w:rPr>
                <w:webHidden/>
                <w:lang w:val="es-ES_tradnl"/>
              </w:rPr>
              <w:instrText xml:space="preserve"> PAGEREF _Toc16891839 \h </w:instrText>
            </w:r>
            <w:r w:rsidR="008F421B" w:rsidRPr="005134D4">
              <w:rPr>
                <w:webHidden/>
                <w:lang w:val="es-ES_tradnl"/>
              </w:rPr>
            </w:r>
            <w:r w:rsidR="008F421B" w:rsidRPr="005134D4">
              <w:rPr>
                <w:webHidden/>
                <w:lang w:val="es-ES_tradnl"/>
              </w:rPr>
              <w:fldChar w:fldCharType="separate"/>
            </w:r>
            <w:r w:rsidR="008F421B" w:rsidRPr="005134D4">
              <w:rPr>
                <w:webHidden/>
                <w:lang w:val="es-ES_tradnl"/>
              </w:rPr>
              <w:t>64</w:t>
            </w:r>
            <w:r w:rsidR="008F421B" w:rsidRPr="005134D4">
              <w:rPr>
                <w:webHidden/>
                <w:lang w:val="es-ES_tradnl"/>
              </w:rPr>
              <w:fldChar w:fldCharType="end"/>
            </w:r>
          </w:hyperlink>
        </w:p>
        <w:p w14:paraId="4D178E36" w14:textId="65716464" w:rsidR="000E5FF2" w:rsidRPr="005134D4" w:rsidRDefault="000E5FF2" w:rsidP="00AF0ADA">
          <w:pPr>
            <w:spacing w:line="360" w:lineRule="auto"/>
            <w:rPr>
              <w:lang w:val="es-ES_tradnl"/>
            </w:rPr>
          </w:pPr>
          <w:r w:rsidRPr="005134D4">
            <w:rPr>
              <w:b/>
              <w:bCs/>
              <w:lang w:val="es-ES_tradnl"/>
            </w:rPr>
            <w:fldChar w:fldCharType="end"/>
          </w:r>
        </w:p>
      </w:sdtContent>
    </w:sdt>
    <w:p w14:paraId="4F535556" w14:textId="5B71680E" w:rsidR="006004A6" w:rsidRPr="005134D4" w:rsidRDefault="006004A6" w:rsidP="00AF0ADA">
      <w:pPr>
        <w:spacing w:line="360" w:lineRule="auto"/>
        <w:rPr>
          <w:lang w:val="es-ES_tradnl"/>
        </w:rPr>
      </w:pPr>
      <w:r w:rsidRPr="005134D4">
        <w:rPr>
          <w:lang w:val="es-ES_tradnl"/>
        </w:rPr>
        <w:br w:type="page"/>
      </w:r>
    </w:p>
    <w:p w14:paraId="4AFDA0EE" w14:textId="77777777" w:rsidR="004F1E7C" w:rsidRPr="005134D4" w:rsidRDefault="004F1E7C" w:rsidP="00AF0ADA">
      <w:pPr>
        <w:spacing w:line="360" w:lineRule="auto"/>
        <w:rPr>
          <w:lang w:val="es-ES_tradnl"/>
        </w:rPr>
      </w:pPr>
    </w:p>
    <w:p w14:paraId="6AE360D0" w14:textId="5C19C967" w:rsidR="00183FB6" w:rsidRPr="005134D4" w:rsidRDefault="00183FB6" w:rsidP="005B6F6B">
      <w:pPr>
        <w:pStyle w:val="Pre-ndice"/>
      </w:pPr>
      <w:bookmarkStart w:id="3" w:name="_Toc16891748"/>
      <w:r w:rsidRPr="005134D4">
        <w:t>Índice de ilustraciones</w:t>
      </w:r>
      <w:bookmarkEnd w:id="3"/>
    </w:p>
    <w:p w14:paraId="75FD8277" w14:textId="77777777" w:rsidR="00D13026" w:rsidRPr="005134D4" w:rsidRDefault="00886177"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r w:rsidRPr="005134D4">
        <w:rPr>
          <w:rStyle w:val="Hipervnculo"/>
          <w:b/>
          <w:lang w:val="es-ES_tradnl"/>
        </w:rPr>
        <w:fldChar w:fldCharType="begin"/>
      </w:r>
      <w:r w:rsidRPr="005134D4">
        <w:rPr>
          <w:rStyle w:val="Hipervnculo"/>
          <w:b/>
          <w:lang w:val="es-ES_tradnl"/>
        </w:rPr>
        <w:instrText xml:space="preserve"> TOC \h \z \c "Ilustración" </w:instrText>
      </w:r>
      <w:r w:rsidRPr="005134D4">
        <w:rPr>
          <w:rStyle w:val="Hipervnculo"/>
          <w:b/>
          <w:lang w:val="es-ES_tradnl"/>
        </w:rPr>
        <w:fldChar w:fldCharType="separate"/>
      </w:r>
      <w:hyperlink w:anchor="_Toc16892111" w:history="1">
        <w:r w:rsidR="00D13026" w:rsidRPr="005134D4">
          <w:rPr>
            <w:rStyle w:val="Hipervnculo"/>
            <w:noProof/>
            <w:lang w:val="es-ES_tradnl"/>
          </w:rPr>
          <w:t>Ilustración 1: Petchain logo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_Toc16892111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1</w:t>
        </w:r>
        <w:r w:rsidR="00D13026" w:rsidRPr="005134D4">
          <w:rPr>
            <w:noProof/>
            <w:webHidden/>
            <w:lang w:val="es-ES_tradnl"/>
          </w:rPr>
          <w:fldChar w:fldCharType="end"/>
        </w:r>
      </w:hyperlink>
    </w:p>
    <w:p w14:paraId="19830672"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2" w:anchor="_Toc16892112" w:history="1">
        <w:r w:rsidR="00D13026" w:rsidRPr="005134D4">
          <w:rPr>
            <w:rStyle w:val="Hipervnculo"/>
            <w:noProof/>
            <w:lang w:val="es-ES_tradnl"/>
          </w:rPr>
          <w:t>Ilustración 2: Modelo de sistema centralizado.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_Toc16892112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10</w:t>
        </w:r>
        <w:r w:rsidR="00D13026" w:rsidRPr="005134D4">
          <w:rPr>
            <w:noProof/>
            <w:webHidden/>
            <w:lang w:val="es-ES_tradnl"/>
          </w:rPr>
          <w:fldChar w:fldCharType="end"/>
        </w:r>
      </w:hyperlink>
    </w:p>
    <w:p w14:paraId="529AF697"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3" w:anchor="_Toc16892113" w:history="1">
        <w:r w:rsidR="00D13026" w:rsidRPr="005134D4">
          <w:rPr>
            <w:rStyle w:val="Hipervnculo"/>
            <w:noProof/>
            <w:lang w:val="es-ES_tradnl"/>
          </w:rPr>
          <w:t>Ilustración 3: Modelo de sistema distribuido.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_Toc16892113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11</w:t>
        </w:r>
        <w:r w:rsidR="00D13026" w:rsidRPr="005134D4">
          <w:rPr>
            <w:noProof/>
            <w:webHidden/>
            <w:lang w:val="es-ES_tradnl"/>
          </w:rPr>
          <w:fldChar w:fldCharType="end"/>
        </w:r>
      </w:hyperlink>
    </w:p>
    <w:p w14:paraId="1DF2DB05"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14" w:history="1">
        <w:r w:rsidR="00D13026" w:rsidRPr="005134D4">
          <w:rPr>
            <w:rStyle w:val="Hipervnculo"/>
            <w:noProof/>
            <w:lang w:val="es-ES_tradnl"/>
          </w:rPr>
          <w:t>Ilustración 4: Logotipos de Bitcoin, Ether y Monero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_Toc16892114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17</w:t>
        </w:r>
        <w:r w:rsidR="00D13026" w:rsidRPr="005134D4">
          <w:rPr>
            <w:noProof/>
            <w:webHidden/>
            <w:lang w:val="es-ES_tradnl"/>
          </w:rPr>
          <w:fldChar w:fldCharType="end"/>
        </w:r>
      </w:hyperlink>
    </w:p>
    <w:p w14:paraId="08C91255"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4" w:anchor="_Toc16892115" w:history="1">
        <w:r w:rsidR="00D13026" w:rsidRPr="005134D4">
          <w:rPr>
            <w:rStyle w:val="Hipervnculo"/>
            <w:noProof/>
            <w:lang w:val="es-ES_tradnl"/>
          </w:rPr>
          <w:t>Ilustración 5: Representación de la cadena de bloques.</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_Toc16892115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19</w:t>
        </w:r>
        <w:r w:rsidR="00D13026" w:rsidRPr="005134D4">
          <w:rPr>
            <w:noProof/>
            <w:webHidden/>
            <w:lang w:val="es-ES_tradnl"/>
          </w:rPr>
          <w:fldChar w:fldCharType="end"/>
        </w:r>
      </w:hyperlink>
    </w:p>
    <w:p w14:paraId="24D0ED3F"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5" w:anchor="_Toc16892116" w:history="1">
        <w:r w:rsidR="00D13026" w:rsidRPr="005134D4">
          <w:rPr>
            <w:rStyle w:val="Hipervnculo"/>
            <w:noProof/>
            <w:lang w:val="es-ES_tradnl"/>
          </w:rPr>
          <w:t>Ilustración 6: Ejemplo de bloque genesis.json</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_Toc16892116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19</w:t>
        </w:r>
        <w:r w:rsidR="00D13026" w:rsidRPr="005134D4">
          <w:rPr>
            <w:noProof/>
            <w:webHidden/>
            <w:lang w:val="es-ES_tradnl"/>
          </w:rPr>
          <w:fldChar w:fldCharType="end"/>
        </w:r>
      </w:hyperlink>
    </w:p>
    <w:p w14:paraId="7E2A3D5C"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6" w:anchor="_Toc16892117" w:history="1">
        <w:r w:rsidR="00D13026" w:rsidRPr="005134D4">
          <w:rPr>
            <w:rStyle w:val="Hipervnculo"/>
            <w:noProof/>
            <w:lang w:val="es-ES_tradnl"/>
          </w:rPr>
          <w:t>Ilustración 7: Bloque Genesis</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_Toc16892117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20</w:t>
        </w:r>
        <w:r w:rsidR="00D13026" w:rsidRPr="005134D4">
          <w:rPr>
            <w:noProof/>
            <w:webHidden/>
            <w:lang w:val="es-ES_tradnl"/>
          </w:rPr>
          <w:fldChar w:fldCharType="end"/>
        </w:r>
      </w:hyperlink>
    </w:p>
    <w:p w14:paraId="3580EA75"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18" w:history="1">
        <w:r w:rsidR="00D13026" w:rsidRPr="005134D4">
          <w:rPr>
            <w:rStyle w:val="Hipervnculo"/>
            <w:noProof/>
            <w:lang w:val="es-ES_tradnl"/>
          </w:rPr>
          <w:t>Ilustración 8: mempool</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_Toc16892118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21</w:t>
        </w:r>
        <w:r w:rsidR="00D13026" w:rsidRPr="005134D4">
          <w:rPr>
            <w:noProof/>
            <w:webHidden/>
            <w:lang w:val="es-ES_tradnl"/>
          </w:rPr>
          <w:fldChar w:fldCharType="end"/>
        </w:r>
      </w:hyperlink>
    </w:p>
    <w:p w14:paraId="2DAF640B"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7" w:anchor="_Toc16892119" w:history="1">
        <w:r w:rsidR="00D13026" w:rsidRPr="005134D4">
          <w:rPr>
            <w:rStyle w:val="Hipervnculo"/>
            <w:noProof/>
            <w:lang w:val="es-ES_tradnl"/>
          </w:rPr>
          <w:t>Ilustración 9: Esquema figurado DApp</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_Toc16892119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23</w:t>
        </w:r>
        <w:r w:rsidR="00D13026" w:rsidRPr="005134D4">
          <w:rPr>
            <w:noProof/>
            <w:webHidden/>
            <w:lang w:val="es-ES_tradnl"/>
          </w:rPr>
          <w:fldChar w:fldCharType="end"/>
        </w:r>
      </w:hyperlink>
    </w:p>
    <w:p w14:paraId="3C9DD629"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0" w:history="1">
        <w:r w:rsidR="00D13026" w:rsidRPr="005134D4">
          <w:rPr>
            <w:rStyle w:val="Hipervnculo"/>
            <w:noProof/>
            <w:lang w:val="es-ES_tradnl"/>
          </w:rPr>
          <w:t>Ilustración 10: Gestión de mascotas</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_Toc16892120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47</w:t>
        </w:r>
        <w:r w:rsidR="00D13026" w:rsidRPr="005134D4">
          <w:rPr>
            <w:noProof/>
            <w:webHidden/>
            <w:lang w:val="es-ES_tradnl"/>
          </w:rPr>
          <w:fldChar w:fldCharType="end"/>
        </w:r>
      </w:hyperlink>
    </w:p>
    <w:p w14:paraId="0E2DA669"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1" w:history="1">
        <w:r w:rsidR="00D13026" w:rsidRPr="005134D4">
          <w:rPr>
            <w:rStyle w:val="Hipervnculo"/>
            <w:noProof/>
            <w:lang w:val="es-ES_tradnl"/>
          </w:rPr>
          <w:t>Ilustración 11: Gestión de propietarios</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_Toc16892121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48</w:t>
        </w:r>
        <w:r w:rsidR="00D13026" w:rsidRPr="005134D4">
          <w:rPr>
            <w:noProof/>
            <w:webHidden/>
            <w:lang w:val="es-ES_tradnl"/>
          </w:rPr>
          <w:fldChar w:fldCharType="end"/>
        </w:r>
      </w:hyperlink>
    </w:p>
    <w:p w14:paraId="0855B083"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2" w:history="1">
        <w:r w:rsidR="00D13026" w:rsidRPr="005134D4">
          <w:rPr>
            <w:rStyle w:val="Hipervnculo"/>
            <w:noProof/>
            <w:lang w:val="es-ES_tradnl"/>
          </w:rPr>
          <w:t>Ilustración 12: Consulta del saldo en Ethers</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_Toc16892122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48</w:t>
        </w:r>
        <w:r w:rsidR="00D13026" w:rsidRPr="005134D4">
          <w:rPr>
            <w:noProof/>
            <w:webHidden/>
            <w:lang w:val="es-ES_tradnl"/>
          </w:rPr>
          <w:fldChar w:fldCharType="end"/>
        </w:r>
      </w:hyperlink>
    </w:p>
    <w:p w14:paraId="5A614510"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3" w:history="1">
        <w:r w:rsidR="00D13026" w:rsidRPr="005134D4">
          <w:rPr>
            <w:rStyle w:val="Hipervnculo"/>
            <w:noProof/>
            <w:lang w:val="es-ES_tradnl"/>
          </w:rPr>
          <w:t>Ilustración 13: Tablero principal de Petchain en Trello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_Toc16892123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49</w:t>
        </w:r>
        <w:r w:rsidR="00D13026" w:rsidRPr="005134D4">
          <w:rPr>
            <w:noProof/>
            <w:webHidden/>
            <w:lang w:val="es-ES_tradnl"/>
          </w:rPr>
          <w:fldChar w:fldCharType="end"/>
        </w:r>
      </w:hyperlink>
    </w:p>
    <w:p w14:paraId="60A36ED9"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8" w:anchor="_Toc16892124" w:history="1">
        <w:r w:rsidR="00D13026" w:rsidRPr="005134D4">
          <w:rPr>
            <w:rStyle w:val="Hipervnculo"/>
            <w:noProof/>
            <w:lang w:val="es-ES_tradnl"/>
          </w:rPr>
          <w:t>Ilustración 14: Esquema gráfico de herramientas de Petchain (Fuente: diseño propio)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_Toc16892124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50</w:t>
        </w:r>
        <w:r w:rsidR="00D13026" w:rsidRPr="005134D4">
          <w:rPr>
            <w:noProof/>
            <w:webHidden/>
            <w:lang w:val="es-ES_tradnl"/>
          </w:rPr>
          <w:fldChar w:fldCharType="end"/>
        </w:r>
      </w:hyperlink>
    </w:p>
    <w:p w14:paraId="78E05438"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5" w:history="1">
        <w:r w:rsidR="00D13026" w:rsidRPr="005134D4">
          <w:rPr>
            <w:rStyle w:val="Hipervnculo"/>
            <w:noProof/>
            <w:lang w:val="es-ES_tradnl"/>
          </w:rPr>
          <w:t>Ilustración 15: Patrón MVC (Fuente: Sommerville, 2009, pag. 156)</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_Toc16892125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51</w:t>
        </w:r>
        <w:r w:rsidR="00D13026" w:rsidRPr="005134D4">
          <w:rPr>
            <w:noProof/>
            <w:webHidden/>
            <w:lang w:val="es-ES_tradnl"/>
          </w:rPr>
          <w:fldChar w:fldCharType="end"/>
        </w:r>
      </w:hyperlink>
    </w:p>
    <w:p w14:paraId="510BDCEE"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6" w:history="1">
        <w:r w:rsidR="00D13026" w:rsidRPr="005134D4">
          <w:rPr>
            <w:rStyle w:val="Hipervnculo"/>
            <w:noProof/>
            <w:lang w:val="es-ES_tradnl"/>
          </w:rPr>
          <w:t>Ilustración 16: Estructura de los ficheros del Modelo</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_Toc16892126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52</w:t>
        </w:r>
        <w:r w:rsidR="00D13026" w:rsidRPr="005134D4">
          <w:rPr>
            <w:noProof/>
            <w:webHidden/>
            <w:lang w:val="es-ES_tradnl"/>
          </w:rPr>
          <w:fldChar w:fldCharType="end"/>
        </w:r>
      </w:hyperlink>
    </w:p>
    <w:p w14:paraId="4F278893"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7" w:history="1">
        <w:r w:rsidR="00D13026" w:rsidRPr="005134D4">
          <w:rPr>
            <w:rStyle w:val="Hipervnculo"/>
            <w:noProof/>
            <w:lang w:val="es-ES_tradnl"/>
          </w:rPr>
          <w:t>Ilustración 17: Estructura de ficheros de la Vista</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_Toc16892127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52</w:t>
        </w:r>
        <w:r w:rsidR="00D13026" w:rsidRPr="005134D4">
          <w:rPr>
            <w:noProof/>
            <w:webHidden/>
            <w:lang w:val="es-ES_tradnl"/>
          </w:rPr>
          <w:fldChar w:fldCharType="end"/>
        </w:r>
      </w:hyperlink>
    </w:p>
    <w:p w14:paraId="3AAF61BE"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8" w:history="1">
        <w:r w:rsidR="00D13026" w:rsidRPr="005134D4">
          <w:rPr>
            <w:rStyle w:val="Hipervnculo"/>
            <w:noProof/>
            <w:lang w:val="es-ES_tradnl"/>
          </w:rPr>
          <w:t>Ilustración 18: Esquema de la capa controladora</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_Toc16892128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53</w:t>
        </w:r>
        <w:r w:rsidR="00D13026" w:rsidRPr="005134D4">
          <w:rPr>
            <w:noProof/>
            <w:webHidden/>
            <w:lang w:val="es-ES_tradnl"/>
          </w:rPr>
          <w:fldChar w:fldCharType="end"/>
        </w:r>
      </w:hyperlink>
    </w:p>
    <w:p w14:paraId="754596E7"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29" w:history="1">
        <w:r w:rsidR="00D13026" w:rsidRPr="005134D4">
          <w:rPr>
            <w:rStyle w:val="Hipervnculo"/>
            <w:noProof/>
            <w:lang w:val="es-ES_tradnl"/>
          </w:rPr>
          <w:t>Ilustración 19:  Comando de instalación de Truffle</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_Toc16892129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54</w:t>
        </w:r>
        <w:r w:rsidR="00D13026" w:rsidRPr="005134D4">
          <w:rPr>
            <w:noProof/>
            <w:webHidden/>
            <w:lang w:val="es-ES_tradnl"/>
          </w:rPr>
          <w:fldChar w:fldCharType="end"/>
        </w:r>
      </w:hyperlink>
    </w:p>
    <w:p w14:paraId="09BB16CE"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30" w:history="1">
        <w:r w:rsidR="00D13026" w:rsidRPr="005134D4">
          <w:rPr>
            <w:rStyle w:val="Hipervnculo"/>
            <w:noProof/>
            <w:lang w:val="es-ES_tradnl"/>
          </w:rPr>
          <w:t>Ilustración 20: Comando de inicialización de un proyecto Truffle</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_Toc16892130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54</w:t>
        </w:r>
        <w:r w:rsidR="00D13026" w:rsidRPr="005134D4">
          <w:rPr>
            <w:noProof/>
            <w:webHidden/>
            <w:lang w:val="es-ES_tradnl"/>
          </w:rPr>
          <w:fldChar w:fldCharType="end"/>
        </w:r>
      </w:hyperlink>
    </w:p>
    <w:p w14:paraId="69668C1D"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r:id="rId19" w:anchor="_Toc16892131" w:history="1">
        <w:r w:rsidR="00D13026" w:rsidRPr="005134D4">
          <w:rPr>
            <w:rStyle w:val="Hipervnculo"/>
            <w:noProof/>
            <w:lang w:val="es-ES_tradnl"/>
          </w:rPr>
          <w:t>Ilustración 21: Web de Truffle framework.</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_Toc16892131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54</w:t>
        </w:r>
        <w:r w:rsidR="00D13026" w:rsidRPr="005134D4">
          <w:rPr>
            <w:noProof/>
            <w:webHidden/>
            <w:lang w:val="es-ES_tradnl"/>
          </w:rPr>
          <w:fldChar w:fldCharType="end"/>
        </w:r>
      </w:hyperlink>
    </w:p>
    <w:p w14:paraId="1E1A25FB"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32" w:history="1">
        <w:r w:rsidR="00D13026" w:rsidRPr="005134D4">
          <w:rPr>
            <w:rStyle w:val="Hipervnculo"/>
            <w:noProof/>
            <w:lang w:val="es-ES_tradnl"/>
          </w:rPr>
          <w:t>Ilustración 22: Estructura de vendor/bootstrap</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_Toc16892132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54</w:t>
        </w:r>
        <w:r w:rsidR="00D13026" w:rsidRPr="005134D4">
          <w:rPr>
            <w:noProof/>
            <w:webHidden/>
            <w:lang w:val="es-ES_tradnl"/>
          </w:rPr>
          <w:fldChar w:fldCharType="end"/>
        </w:r>
      </w:hyperlink>
    </w:p>
    <w:p w14:paraId="6C2FC1CF"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33" w:history="1">
        <w:r w:rsidR="00D13026" w:rsidRPr="005134D4">
          <w:rPr>
            <w:rStyle w:val="Hipervnculo"/>
            <w:noProof/>
            <w:lang w:val="es-ES_tradnl"/>
          </w:rPr>
          <w:t>Ilustración 23: Resultados W3C de la validación de index.html</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_Toc16892133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57</w:t>
        </w:r>
        <w:r w:rsidR="00D13026" w:rsidRPr="005134D4">
          <w:rPr>
            <w:noProof/>
            <w:webHidden/>
            <w:lang w:val="es-ES_tradnl"/>
          </w:rPr>
          <w:fldChar w:fldCharType="end"/>
        </w:r>
      </w:hyperlink>
    </w:p>
    <w:p w14:paraId="7F2B01CE" w14:textId="77777777" w:rsidR="00D13026" w:rsidRPr="005134D4" w:rsidRDefault="00CB5AAC" w:rsidP="00D13026">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2134" w:history="1">
        <w:r w:rsidR="00D13026" w:rsidRPr="005134D4">
          <w:rPr>
            <w:rStyle w:val="Hipervnculo"/>
            <w:noProof/>
            <w:lang w:val="es-ES_tradnl"/>
          </w:rPr>
          <w:t>Ilustración 24: Resultados W3C de main.css</w:t>
        </w:r>
        <w:r w:rsidR="00D13026" w:rsidRPr="005134D4">
          <w:rPr>
            <w:noProof/>
            <w:webHidden/>
            <w:lang w:val="es-ES_tradnl"/>
          </w:rPr>
          <w:tab/>
        </w:r>
        <w:r w:rsidR="00D13026" w:rsidRPr="005134D4">
          <w:rPr>
            <w:noProof/>
            <w:webHidden/>
            <w:lang w:val="es-ES_tradnl"/>
          </w:rPr>
          <w:fldChar w:fldCharType="begin"/>
        </w:r>
        <w:r w:rsidR="00D13026" w:rsidRPr="005134D4">
          <w:rPr>
            <w:noProof/>
            <w:webHidden/>
            <w:lang w:val="es-ES_tradnl"/>
          </w:rPr>
          <w:instrText xml:space="preserve"> PAGEREF _Toc16892134 \h </w:instrText>
        </w:r>
        <w:r w:rsidR="00D13026" w:rsidRPr="005134D4">
          <w:rPr>
            <w:noProof/>
            <w:webHidden/>
            <w:lang w:val="es-ES_tradnl"/>
          </w:rPr>
        </w:r>
        <w:r w:rsidR="00D13026" w:rsidRPr="005134D4">
          <w:rPr>
            <w:noProof/>
            <w:webHidden/>
            <w:lang w:val="es-ES_tradnl"/>
          </w:rPr>
          <w:fldChar w:fldCharType="separate"/>
        </w:r>
        <w:r w:rsidR="00D13026" w:rsidRPr="005134D4">
          <w:rPr>
            <w:noProof/>
            <w:webHidden/>
            <w:lang w:val="es-ES_tradnl"/>
          </w:rPr>
          <w:t>58</w:t>
        </w:r>
        <w:r w:rsidR="00D13026" w:rsidRPr="005134D4">
          <w:rPr>
            <w:noProof/>
            <w:webHidden/>
            <w:lang w:val="es-ES_tradnl"/>
          </w:rPr>
          <w:fldChar w:fldCharType="end"/>
        </w:r>
      </w:hyperlink>
    </w:p>
    <w:p w14:paraId="79721927" w14:textId="77777777" w:rsidR="00410815" w:rsidRPr="005134D4" w:rsidRDefault="00886177" w:rsidP="00D13026">
      <w:pPr>
        <w:pStyle w:val="TDC1"/>
        <w:spacing w:after="120" w:line="360" w:lineRule="auto"/>
        <w:rPr>
          <w:rStyle w:val="Hipervnculo"/>
          <w:b w:val="0"/>
          <w:lang w:val="es-ES_tradnl"/>
        </w:rPr>
      </w:pPr>
      <w:r w:rsidRPr="005134D4">
        <w:rPr>
          <w:rStyle w:val="Hipervnculo"/>
          <w:b w:val="0"/>
          <w:lang w:val="es-ES_tradnl"/>
        </w:rPr>
        <w:fldChar w:fldCharType="end"/>
      </w:r>
    </w:p>
    <w:p w14:paraId="78E91FE2" w14:textId="77777777" w:rsidR="00410815" w:rsidRPr="005134D4" w:rsidRDefault="00410815">
      <w:pPr>
        <w:jc w:val="left"/>
        <w:rPr>
          <w:rStyle w:val="Hipervnculo"/>
          <w:noProof/>
          <w:lang w:val="es-ES_tradnl"/>
        </w:rPr>
      </w:pPr>
      <w:r w:rsidRPr="005134D4">
        <w:rPr>
          <w:rStyle w:val="Hipervnculo"/>
          <w:b/>
          <w:lang w:val="es-ES_tradnl"/>
        </w:rPr>
        <w:br w:type="page"/>
      </w:r>
    </w:p>
    <w:p w14:paraId="22790E59" w14:textId="5339B2CA" w:rsidR="00410815" w:rsidRPr="005134D4" w:rsidRDefault="00E24D3D" w:rsidP="005B6F6B">
      <w:pPr>
        <w:pStyle w:val="Pre-ndice"/>
      </w:pPr>
      <w:bookmarkStart w:id="4" w:name="_Toc16891749"/>
      <w:r w:rsidRPr="005134D4">
        <w:lastRenderedPageBreak/>
        <w:t>Índice</w:t>
      </w:r>
      <w:r w:rsidR="00410815" w:rsidRPr="005134D4">
        <w:t xml:space="preserve"> de Tablas</w:t>
      </w:r>
      <w:bookmarkEnd w:id="4"/>
    </w:p>
    <w:p w14:paraId="53EA5FF1" w14:textId="77777777" w:rsidR="008F421B" w:rsidRPr="005134D4" w:rsidRDefault="00410815"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r w:rsidRPr="005134D4">
        <w:rPr>
          <w:lang w:val="es-ES_tradnl"/>
        </w:rPr>
        <w:fldChar w:fldCharType="begin"/>
      </w:r>
      <w:r w:rsidRPr="005134D4">
        <w:rPr>
          <w:lang w:val="es-ES_tradnl"/>
        </w:rPr>
        <w:instrText xml:space="preserve"> TOC \h \z \c "Tabla" </w:instrText>
      </w:r>
      <w:r w:rsidRPr="005134D4">
        <w:rPr>
          <w:lang w:val="es-ES_tradnl"/>
        </w:rPr>
        <w:fldChar w:fldCharType="separate"/>
      </w:r>
      <w:hyperlink w:anchor="_Toc16891864" w:history="1">
        <w:r w:rsidR="008F421B" w:rsidRPr="005134D4">
          <w:rPr>
            <w:rStyle w:val="Hipervnculo"/>
            <w:noProof/>
            <w:lang w:val="es-ES_tradnl"/>
          </w:rPr>
          <w:t>Tabla 1: Tipos de blockchain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_Toc16891864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15</w:t>
        </w:r>
        <w:r w:rsidR="008F421B" w:rsidRPr="005134D4">
          <w:rPr>
            <w:noProof/>
            <w:webHidden/>
            <w:lang w:val="es-ES_tradnl"/>
          </w:rPr>
          <w:fldChar w:fldCharType="end"/>
        </w:r>
      </w:hyperlink>
    </w:p>
    <w:p w14:paraId="616F85ED"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65" w:history="1">
        <w:r w:rsidR="008F421B" w:rsidRPr="005134D4">
          <w:rPr>
            <w:rStyle w:val="Hipervnculo"/>
            <w:noProof/>
            <w:lang w:val="es-ES_tradnl"/>
          </w:rPr>
          <w:t>Tabla 2: Dirección del proyecto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_Toc16891865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0E71CC16"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66" w:history="1">
        <w:r w:rsidR="008F421B" w:rsidRPr="005134D4">
          <w:rPr>
            <w:rStyle w:val="Hipervnculo"/>
            <w:noProof/>
            <w:lang w:val="es-ES_tradnl"/>
          </w:rPr>
          <w:t>Tabla 3: Analista y desarrollador del proyecto.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_Toc16891866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3EAF2C8D"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67" w:history="1">
        <w:r w:rsidR="008F421B" w:rsidRPr="005134D4">
          <w:rPr>
            <w:rStyle w:val="Hipervnculo"/>
            <w:noProof/>
            <w:lang w:val="es-ES_tradnl"/>
          </w:rPr>
          <w:t>Tabla 4: Colaborador del proyecto.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_Toc16891867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614CFEC7"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68" w:history="1">
        <w:r w:rsidR="008F421B" w:rsidRPr="005134D4">
          <w:rPr>
            <w:rStyle w:val="Hipervnculo"/>
            <w:noProof/>
            <w:lang w:val="es-ES_tradnl"/>
          </w:rPr>
          <w:t>Tabla 5: Dirección facultativa y Veterinaria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_Toc16891868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24</w:t>
        </w:r>
        <w:r w:rsidR="008F421B" w:rsidRPr="005134D4">
          <w:rPr>
            <w:noProof/>
            <w:webHidden/>
            <w:lang w:val="es-ES_tradnl"/>
          </w:rPr>
          <w:fldChar w:fldCharType="end"/>
        </w:r>
      </w:hyperlink>
    </w:p>
    <w:p w14:paraId="61D70529"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69" w:history="1">
        <w:r w:rsidR="008F421B" w:rsidRPr="005134D4">
          <w:rPr>
            <w:rStyle w:val="Hipervnculo"/>
            <w:noProof/>
            <w:lang w:val="es-ES_tradnl"/>
          </w:rPr>
          <w:t>Tabla 6: Organización 1.</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_Toc16891869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25</w:t>
        </w:r>
        <w:r w:rsidR="008F421B" w:rsidRPr="005134D4">
          <w:rPr>
            <w:noProof/>
            <w:webHidden/>
            <w:lang w:val="es-ES_tradnl"/>
          </w:rPr>
          <w:fldChar w:fldCharType="end"/>
        </w:r>
      </w:hyperlink>
    </w:p>
    <w:p w14:paraId="10EDF32E"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0" w:history="1">
        <w:r w:rsidR="008F421B" w:rsidRPr="005134D4">
          <w:rPr>
            <w:rStyle w:val="Hipervnculo"/>
            <w:noProof/>
            <w:lang w:val="es-ES_tradnl"/>
          </w:rPr>
          <w:t>Tabla 7: Organización 2</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25</w:t>
        </w:r>
        <w:r w:rsidR="008F421B" w:rsidRPr="005134D4">
          <w:rPr>
            <w:noProof/>
            <w:webHidden/>
            <w:lang w:val="es-ES_tradnl"/>
          </w:rPr>
          <w:fldChar w:fldCharType="end"/>
        </w:r>
      </w:hyperlink>
    </w:p>
    <w:p w14:paraId="1396D3CD"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1" w:history="1">
        <w:r w:rsidR="008F421B" w:rsidRPr="005134D4">
          <w:rPr>
            <w:rStyle w:val="Hipervnculo"/>
            <w:noProof/>
            <w:lang w:val="es-ES_tradnl"/>
          </w:rPr>
          <w:t>Tabla 8: Objetivo de Alta de mascotas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28</w:t>
        </w:r>
        <w:r w:rsidR="008F421B" w:rsidRPr="005134D4">
          <w:rPr>
            <w:noProof/>
            <w:webHidden/>
            <w:lang w:val="es-ES_tradnl"/>
          </w:rPr>
          <w:fldChar w:fldCharType="end"/>
        </w:r>
      </w:hyperlink>
    </w:p>
    <w:p w14:paraId="1C4819C5"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2" w:history="1">
        <w:r w:rsidR="008F421B" w:rsidRPr="005134D4">
          <w:rPr>
            <w:rStyle w:val="Hipervnculo"/>
            <w:noProof/>
            <w:lang w:val="es-ES_tradnl"/>
          </w:rPr>
          <w:t>Tabla 9: Objetivo Alta de dueños.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28</w:t>
        </w:r>
        <w:r w:rsidR="008F421B" w:rsidRPr="005134D4">
          <w:rPr>
            <w:noProof/>
            <w:webHidden/>
            <w:lang w:val="es-ES_tradnl"/>
          </w:rPr>
          <w:fldChar w:fldCharType="end"/>
        </w:r>
      </w:hyperlink>
    </w:p>
    <w:p w14:paraId="15115A2F"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3" w:history="1">
        <w:r w:rsidR="008F421B" w:rsidRPr="005134D4">
          <w:rPr>
            <w:rStyle w:val="Hipervnculo"/>
            <w:noProof/>
            <w:lang w:val="es-ES_tradnl"/>
          </w:rPr>
          <w:t>Tabla 10: Objetivo de Modificación de datos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29</w:t>
        </w:r>
        <w:r w:rsidR="008F421B" w:rsidRPr="005134D4">
          <w:rPr>
            <w:noProof/>
            <w:webHidden/>
            <w:lang w:val="es-ES_tradnl"/>
          </w:rPr>
          <w:fldChar w:fldCharType="end"/>
        </w:r>
      </w:hyperlink>
    </w:p>
    <w:p w14:paraId="55BD78B7"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4" w:history="1">
        <w:r w:rsidR="008F421B" w:rsidRPr="005134D4">
          <w:rPr>
            <w:rStyle w:val="Hipervnculo"/>
            <w:noProof/>
            <w:lang w:val="es-ES_tradnl"/>
          </w:rPr>
          <w:t>Tabla 11: Obetivo de Baja de mascotas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29</w:t>
        </w:r>
        <w:r w:rsidR="008F421B" w:rsidRPr="005134D4">
          <w:rPr>
            <w:noProof/>
            <w:webHidden/>
            <w:lang w:val="es-ES_tradnl"/>
          </w:rPr>
          <w:fldChar w:fldCharType="end"/>
        </w:r>
      </w:hyperlink>
    </w:p>
    <w:p w14:paraId="60CCF4CC"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5" w:history="1">
        <w:r w:rsidR="008F421B" w:rsidRPr="005134D4">
          <w:rPr>
            <w:rStyle w:val="Hipervnculo"/>
            <w:noProof/>
            <w:lang w:val="es-ES_tradnl"/>
          </w:rPr>
          <w:t>Tabla 12: Objetivo de Consulta de saldo de ETH</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30</w:t>
        </w:r>
        <w:r w:rsidR="008F421B" w:rsidRPr="005134D4">
          <w:rPr>
            <w:noProof/>
            <w:webHidden/>
            <w:lang w:val="es-ES_tradnl"/>
          </w:rPr>
          <w:fldChar w:fldCharType="end"/>
        </w:r>
      </w:hyperlink>
    </w:p>
    <w:p w14:paraId="31D81AAA"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6" w:history="1">
        <w:r w:rsidR="008F421B" w:rsidRPr="005134D4">
          <w:rPr>
            <w:rStyle w:val="Hipervnculo"/>
            <w:noProof/>
            <w:lang w:val="es-ES_tradnl"/>
          </w:rPr>
          <w:t>Tabla 13: Objetivo de control de acceso al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30</w:t>
        </w:r>
        <w:r w:rsidR="008F421B" w:rsidRPr="005134D4">
          <w:rPr>
            <w:noProof/>
            <w:webHidden/>
            <w:lang w:val="es-ES_tradnl"/>
          </w:rPr>
          <w:fldChar w:fldCharType="end"/>
        </w:r>
      </w:hyperlink>
    </w:p>
    <w:p w14:paraId="4A83BC75"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7" w:history="1">
        <w:r w:rsidR="008F421B" w:rsidRPr="005134D4">
          <w:rPr>
            <w:rStyle w:val="Hipervnculo"/>
            <w:noProof/>
            <w:lang w:val="es-ES_tradnl"/>
          </w:rPr>
          <w:t>Tabla 14: Objetivo de visulaización en múltiples disposivos.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31</w:t>
        </w:r>
        <w:r w:rsidR="008F421B" w:rsidRPr="005134D4">
          <w:rPr>
            <w:noProof/>
            <w:webHidden/>
            <w:lang w:val="es-ES_tradnl"/>
          </w:rPr>
          <w:fldChar w:fldCharType="end"/>
        </w:r>
      </w:hyperlink>
    </w:p>
    <w:p w14:paraId="3AE1A008"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8" w:history="1">
        <w:r w:rsidR="008F421B" w:rsidRPr="005134D4">
          <w:rPr>
            <w:rStyle w:val="Hipervnculo"/>
            <w:noProof/>
            <w:lang w:val="es-ES_tradnl"/>
          </w:rPr>
          <w:t>Tabla 15: Objetivo de traspaso de ETH</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31</w:t>
        </w:r>
        <w:r w:rsidR="008F421B" w:rsidRPr="005134D4">
          <w:rPr>
            <w:noProof/>
            <w:webHidden/>
            <w:lang w:val="es-ES_tradnl"/>
          </w:rPr>
          <w:fldChar w:fldCharType="end"/>
        </w:r>
      </w:hyperlink>
    </w:p>
    <w:p w14:paraId="7CC53057"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79" w:history="1">
        <w:r w:rsidR="008F421B" w:rsidRPr="005134D4">
          <w:rPr>
            <w:rStyle w:val="Hipervnculo"/>
            <w:noProof/>
            <w:lang w:val="es-ES_tradnl"/>
          </w:rPr>
          <w:t>Tabla 16: Objetivo de la navegación de la aplicación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_Toc16891879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31</w:t>
        </w:r>
        <w:r w:rsidR="008F421B" w:rsidRPr="005134D4">
          <w:rPr>
            <w:noProof/>
            <w:webHidden/>
            <w:lang w:val="es-ES_tradnl"/>
          </w:rPr>
          <w:fldChar w:fldCharType="end"/>
        </w:r>
      </w:hyperlink>
    </w:p>
    <w:p w14:paraId="33DC66DA"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0" w:history="1">
        <w:r w:rsidR="008F421B" w:rsidRPr="005134D4">
          <w:rPr>
            <w:rStyle w:val="Hipervnculo"/>
            <w:noProof/>
            <w:lang w:val="es-ES_tradnl"/>
          </w:rPr>
          <w:t>Tabla 17: Objetivo de Gestión de sesiones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32</w:t>
        </w:r>
        <w:r w:rsidR="008F421B" w:rsidRPr="005134D4">
          <w:rPr>
            <w:noProof/>
            <w:webHidden/>
            <w:lang w:val="es-ES_tradnl"/>
          </w:rPr>
          <w:fldChar w:fldCharType="end"/>
        </w:r>
      </w:hyperlink>
    </w:p>
    <w:p w14:paraId="29628CBE"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1" w:history="1">
        <w:r w:rsidR="008F421B" w:rsidRPr="005134D4">
          <w:rPr>
            <w:rStyle w:val="Hipervnculo"/>
            <w:noProof/>
            <w:lang w:val="es-ES_tradnl"/>
          </w:rPr>
          <w:t>Tabla 18: Requisito de Informacion del veterinario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33</w:t>
        </w:r>
        <w:r w:rsidR="008F421B" w:rsidRPr="005134D4">
          <w:rPr>
            <w:noProof/>
            <w:webHidden/>
            <w:lang w:val="es-ES_tradnl"/>
          </w:rPr>
          <w:fldChar w:fldCharType="end"/>
        </w:r>
      </w:hyperlink>
    </w:p>
    <w:p w14:paraId="44BE1CCE"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2" w:history="1">
        <w:r w:rsidR="008F421B" w:rsidRPr="005134D4">
          <w:rPr>
            <w:rStyle w:val="Hipervnculo"/>
            <w:noProof/>
            <w:lang w:val="es-ES_tradnl"/>
          </w:rPr>
          <w:t>Tabla 19: Requisitos de información de mascotas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33</w:t>
        </w:r>
        <w:r w:rsidR="008F421B" w:rsidRPr="005134D4">
          <w:rPr>
            <w:noProof/>
            <w:webHidden/>
            <w:lang w:val="es-ES_tradnl"/>
          </w:rPr>
          <w:fldChar w:fldCharType="end"/>
        </w:r>
      </w:hyperlink>
    </w:p>
    <w:p w14:paraId="4C63E520"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3" w:history="1">
        <w:r w:rsidR="008F421B" w:rsidRPr="005134D4">
          <w:rPr>
            <w:rStyle w:val="Hipervnculo"/>
            <w:noProof/>
            <w:lang w:val="es-ES_tradnl"/>
          </w:rPr>
          <w:t>Tabla 20: Requisitos de información de propietarios.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34</w:t>
        </w:r>
        <w:r w:rsidR="008F421B" w:rsidRPr="005134D4">
          <w:rPr>
            <w:noProof/>
            <w:webHidden/>
            <w:lang w:val="es-ES_tradnl"/>
          </w:rPr>
          <w:fldChar w:fldCharType="end"/>
        </w:r>
      </w:hyperlink>
    </w:p>
    <w:p w14:paraId="2F59D1BF"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4" w:history="1">
        <w:r w:rsidR="008F421B" w:rsidRPr="005134D4">
          <w:rPr>
            <w:rStyle w:val="Hipervnculo"/>
            <w:noProof/>
            <w:lang w:val="es-ES_tradnl"/>
          </w:rPr>
          <w:t>Tabla 21: Requisitos de información  del saldo en ETH</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35</w:t>
        </w:r>
        <w:r w:rsidR="008F421B" w:rsidRPr="005134D4">
          <w:rPr>
            <w:noProof/>
            <w:webHidden/>
            <w:lang w:val="es-ES_tradnl"/>
          </w:rPr>
          <w:fldChar w:fldCharType="end"/>
        </w:r>
      </w:hyperlink>
    </w:p>
    <w:p w14:paraId="23D04D0D"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5" w:history="1">
        <w:r w:rsidR="008F421B" w:rsidRPr="005134D4">
          <w:rPr>
            <w:rStyle w:val="Hipervnculo"/>
            <w:noProof/>
            <w:lang w:val="es-ES_tradnl"/>
          </w:rPr>
          <w:t>Tabla 22: Requisito funcional de acceso al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35</w:t>
        </w:r>
        <w:r w:rsidR="008F421B" w:rsidRPr="005134D4">
          <w:rPr>
            <w:noProof/>
            <w:webHidden/>
            <w:lang w:val="es-ES_tradnl"/>
          </w:rPr>
          <w:fldChar w:fldCharType="end"/>
        </w:r>
      </w:hyperlink>
    </w:p>
    <w:p w14:paraId="0928BC33"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6" w:history="1">
        <w:r w:rsidR="008F421B" w:rsidRPr="005134D4">
          <w:rPr>
            <w:rStyle w:val="Hipervnculo"/>
            <w:noProof/>
            <w:lang w:val="es-ES_tradnl"/>
          </w:rPr>
          <w:t>Tabla 23: rquisito funcional de identificación de verinarios.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36</w:t>
        </w:r>
        <w:r w:rsidR="008F421B" w:rsidRPr="005134D4">
          <w:rPr>
            <w:noProof/>
            <w:webHidden/>
            <w:lang w:val="es-ES_tradnl"/>
          </w:rPr>
          <w:fldChar w:fldCharType="end"/>
        </w:r>
      </w:hyperlink>
    </w:p>
    <w:p w14:paraId="7AC8A726"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7" w:history="1">
        <w:r w:rsidR="008F421B" w:rsidRPr="005134D4">
          <w:rPr>
            <w:rStyle w:val="Hipervnculo"/>
            <w:noProof/>
            <w:lang w:val="es-ES_tradnl"/>
          </w:rPr>
          <w:t>Tabla 24: Requisito funcional de traspaso de weis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36</w:t>
        </w:r>
        <w:r w:rsidR="008F421B" w:rsidRPr="005134D4">
          <w:rPr>
            <w:noProof/>
            <w:webHidden/>
            <w:lang w:val="es-ES_tradnl"/>
          </w:rPr>
          <w:fldChar w:fldCharType="end"/>
        </w:r>
      </w:hyperlink>
    </w:p>
    <w:p w14:paraId="7EC1469A"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8" w:history="1">
        <w:r w:rsidR="008F421B" w:rsidRPr="005134D4">
          <w:rPr>
            <w:rStyle w:val="Hipervnculo"/>
            <w:noProof/>
            <w:lang w:val="es-ES_tradnl"/>
          </w:rPr>
          <w:t>Tabla 25: Requisito funcional de navegación en el sistema.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37</w:t>
        </w:r>
        <w:r w:rsidR="008F421B" w:rsidRPr="005134D4">
          <w:rPr>
            <w:noProof/>
            <w:webHidden/>
            <w:lang w:val="es-ES_tradnl"/>
          </w:rPr>
          <w:fldChar w:fldCharType="end"/>
        </w:r>
      </w:hyperlink>
    </w:p>
    <w:p w14:paraId="57BE6E11"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89" w:history="1">
        <w:r w:rsidR="008F421B" w:rsidRPr="005134D4">
          <w:rPr>
            <w:rStyle w:val="Hipervnculo"/>
            <w:noProof/>
            <w:lang w:val="es-ES_tradnl"/>
          </w:rPr>
          <w:t>Tabla 26: Requisito funcional de modificación de datos de una mascota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_Toc16891889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37</w:t>
        </w:r>
        <w:r w:rsidR="008F421B" w:rsidRPr="005134D4">
          <w:rPr>
            <w:noProof/>
            <w:webHidden/>
            <w:lang w:val="es-ES_tradnl"/>
          </w:rPr>
          <w:fldChar w:fldCharType="end"/>
        </w:r>
      </w:hyperlink>
    </w:p>
    <w:p w14:paraId="3F916036"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0" w:history="1">
        <w:r w:rsidR="008F421B" w:rsidRPr="005134D4">
          <w:rPr>
            <w:rStyle w:val="Hipervnculo"/>
            <w:noProof/>
            <w:lang w:val="es-ES_tradnl"/>
          </w:rPr>
          <w:t>Tabla 27: Requisito funcional para la baja de una mascota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38</w:t>
        </w:r>
        <w:r w:rsidR="008F421B" w:rsidRPr="005134D4">
          <w:rPr>
            <w:noProof/>
            <w:webHidden/>
            <w:lang w:val="es-ES_tradnl"/>
          </w:rPr>
          <w:fldChar w:fldCharType="end"/>
        </w:r>
      </w:hyperlink>
    </w:p>
    <w:p w14:paraId="4724CFE2"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1" w:history="1">
        <w:r w:rsidR="008F421B" w:rsidRPr="005134D4">
          <w:rPr>
            <w:rStyle w:val="Hipervnculo"/>
            <w:noProof/>
            <w:lang w:val="es-ES_tradnl"/>
          </w:rPr>
          <w:t>Tabla 28: Requisito funcional para la visualización de weis disponibles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38</w:t>
        </w:r>
        <w:r w:rsidR="008F421B" w:rsidRPr="005134D4">
          <w:rPr>
            <w:noProof/>
            <w:webHidden/>
            <w:lang w:val="es-ES_tradnl"/>
          </w:rPr>
          <w:fldChar w:fldCharType="end"/>
        </w:r>
      </w:hyperlink>
    </w:p>
    <w:p w14:paraId="6A47E9E4"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2" w:history="1">
        <w:r w:rsidR="008F421B" w:rsidRPr="005134D4">
          <w:rPr>
            <w:rStyle w:val="Hipervnculo"/>
            <w:noProof/>
            <w:lang w:val="es-ES_tradnl"/>
          </w:rPr>
          <w:t>Tabla 29: Requisito funcional para el alta de una mascota.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39</w:t>
        </w:r>
        <w:r w:rsidR="008F421B" w:rsidRPr="005134D4">
          <w:rPr>
            <w:noProof/>
            <w:webHidden/>
            <w:lang w:val="es-ES_tradnl"/>
          </w:rPr>
          <w:fldChar w:fldCharType="end"/>
        </w:r>
      </w:hyperlink>
    </w:p>
    <w:p w14:paraId="63E4B308"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3" w:history="1">
        <w:r w:rsidR="008F421B" w:rsidRPr="005134D4">
          <w:rPr>
            <w:rStyle w:val="Hipervnculo"/>
            <w:noProof/>
            <w:lang w:val="es-ES_tradnl"/>
          </w:rPr>
          <w:t>Tabla 30: Requisito funcional para el alta de un propietario.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39</w:t>
        </w:r>
        <w:r w:rsidR="008F421B" w:rsidRPr="005134D4">
          <w:rPr>
            <w:noProof/>
            <w:webHidden/>
            <w:lang w:val="es-ES_tradnl"/>
          </w:rPr>
          <w:fldChar w:fldCharType="end"/>
        </w:r>
      </w:hyperlink>
    </w:p>
    <w:p w14:paraId="57B526A0"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4" w:history="1">
        <w:r w:rsidR="008F421B" w:rsidRPr="005134D4">
          <w:rPr>
            <w:rStyle w:val="Hipervnculo"/>
            <w:noProof/>
            <w:lang w:val="es-ES_tradnl"/>
          </w:rPr>
          <w:t>Tabla 31: Requisito funcional para la modificación de un propietario.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40</w:t>
        </w:r>
        <w:r w:rsidR="008F421B" w:rsidRPr="005134D4">
          <w:rPr>
            <w:noProof/>
            <w:webHidden/>
            <w:lang w:val="es-ES_tradnl"/>
          </w:rPr>
          <w:fldChar w:fldCharType="end"/>
        </w:r>
      </w:hyperlink>
    </w:p>
    <w:p w14:paraId="5B97B778"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5" w:history="1">
        <w:r w:rsidR="008F421B" w:rsidRPr="005134D4">
          <w:rPr>
            <w:rStyle w:val="Hipervnculo"/>
            <w:noProof/>
            <w:lang w:val="es-ES_tradnl"/>
          </w:rPr>
          <w:t>Tabla 32: Requisito no funcional de visualización de Petchain.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40</w:t>
        </w:r>
        <w:r w:rsidR="008F421B" w:rsidRPr="005134D4">
          <w:rPr>
            <w:noProof/>
            <w:webHidden/>
            <w:lang w:val="es-ES_tradnl"/>
          </w:rPr>
          <w:fldChar w:fldCharType="end"/>
        </w:r>
      </w:hyperlink>
    </w:p>
    <w:p w14:paraId="66664D49"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6" w:history="1">
        <w:r w:rsidR="008F421B" w:rsidRPr="005134D4">
          <w:rPr>
            <w:rStyle w:val="Hipervnculo"/>
            <w:noProof/>
            <w:lang w:val="es-ES_tradnl"/>
          </w:rPr>
          <w:t>Tabla 33: Requisito no funcional del pago en weis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41</w:t>
        </w:r>
        <w:r w:rsidR="008F421B" w:rsidRPr="005134D4">
          <w:rPr>
            <w:noProof/>
            <w:webHidden/>
            <w:lang w:val="es-ES_tradnl"/>
          </w:rPr>
          <w:fldChar w:fldCharType="end"/>
        </w:r>
      </w:hyperlink>
    </w:p>
    <w:p w14:paraId="7DAFC96D"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7" w:history="1">
        <w:r w:rsidR="008F421B" w:rsidRPr="005134D4">
          <w:rPr>
            <w:rStyle w:val="Hipervnculo"/>
            <w:noProof/>
            <w:lang w:val="es-ES_tradnl"/>
          </w:rPr>
          <w:t>Tabla 34: Requisito no funcional del tiempo de sesión.</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_Toc16891897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41</w:t>
        </w:r>
        <w:r w:rsidR="008F421B" w:rsidRPr="005134D4">
          <w:rPr>
            <w:noProof/>
            <w:webHidden/>
            <w:lang w:val="es-ES_tradnl"/>
          </w:rPr>
          <w:fldChar w:fldCharType="end"/>
        </w:r>
      </w:hyperlink>
    </w:p>
    <w:p w14:paraId="5BCF479E"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8" w:history="1">
        <w:r w:rsidR="008F421B" w:rsidRPr="005134D4">
          <w:rPr>
            <w:rStyle w:val="Hipervnculo"/>
            <w:noProof/>
            <w:lang w:val="es-ES_tradnl"/>
          </w:rPr>
          <w:t>Tabla 35: Requisito no funcional de usuarios autorizados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_Toc16891898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42</w:t>
        </w:r>
        <w:r w:rsidR="008F421B" w:rsidRPr="005134D4">
          <w:rPr>
            <w:noProof/>
            <w:webHidden/>
            <w:lang w:val="es-ES_tradnl"/>
          </w:rPr>
          <w:fldChar w:fldCharType="end"/>
        </w:r>
      </w:hyperlink>
    </w:p>
    <w:p w14:paraId="39FB5D54"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899" w:history="1">
        <w:r w:rsidR="008F421B" w:rsidRPr="005134D4">
          <w:rPr>
            <w:rStyle w:val="Hipervnculo"/>
            <w:noProof/>
            <w:lang w:val="es-ES_tradnl"/>
          </w:rPr>
          <w:t>Tabla 36: Requisito no funcional del nº de cuentas en Ganache</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_Toc16891899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42</w:t>
        </w:r>
        <w:r w:rsidR="008F421B" w:rsidRPr="005134D4">
          <w:rPr>
            <w:noProof/>
            <w:webHidden/>
            <w:lang w:val="es-ES_tradnl"/>
          </w:rPr>
          <w:fldChar w:fldCharType="end"/>
        </w:r>
      </w:hyperlink>
    </w:p>
    <w:p w14:paraId="7B382CB0"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0" w:history="1">
        <w:r w:rsidR="008F421B" w:rsidRPr="005134D4">
          <w:rPr>
            <w:rStyle w:val="Hipervnculo"/>
            <w:noProof/>
            <w:lang w:val="es-ES_tradnl"/>
          </w:rPr>
          <w:t>Tabla 37: Requisito no funcional para la autenticación JWT</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_Toc16891900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43</w:t>
        </w:r>
        <w:r w:rsidR="008F421B" w:rsidRPr="005134D4">
          <w:rPr>
            <w:noProof/>
            <w:webHidden/>
            <w:lang w:val="es-ES_tradnl"/>
          </w:rPr>
          <w:fldChar w:fldCharType="end"/>
        </w:r>
      </w:hyperlink>
    </w:p>
    <w:p w14:paraId="35175F96"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1" w:history="1">
        <w:r w:rsidR="008F421B" w:rsidRPr="005134D4">
          <w:rPr>
            <w:rStyle w:val="Hipervnculo"/>
            <w:noProof/>
            <w:lang w:val="es-ES_tradnl"/>
          </w:rPr>
          <w:t>Tabla 38: Requisito no funcional de campos obligatorios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_Toc16891901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43</w:t>
        </w:r>
        <w:r w:rsidR="008F421B" w:rsidRPr="005134D4">
          <w:rPr>
            <w:noProof/>
            <w:webHidden/>
            <w:lang w:val="es-ES_tradnl"/>
          </w:rPr>
          <w:fldChar w:fldCharType="end"/>
        </w:r>
      </w:hyperlink>
    </w:p>
    <w:p w14:paraId="5CBADCE0"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2" w:history="1">
        <w:r w:rsidR="008F421B" w:rsidRPr="005134D4">
          <w:rPr>
            <w:rStyle w:val="Hipervnculo"/>
            <w:noProof/>
            <w:lang w:val="es-ES_tradnl"/>
          </w:rPr>
          <w:t>Tabla 39: Requisito no funcional de validación de código</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_Toc16891902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43</w:t>
        </w:r>
        <w:r w:rsidR="008F421B" w:rsidRPr="005134D4">
          <w:rPr>
            <w:noProof/>
            <w:webHidden/>
            <w:lang w:val="es-ES_tradnl"/>
          </w:rPr>
          <w:fldChar w:fldCharType="end"/>
        </w:r>
      </w:hyperlink>
    </w:p>
    <w:p w14:paraId="07B85FFC"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3" w:history="1">
        <w:r w:rsidR="008F421B" w:rsidRPr="005134D4">
          <w:rPr>
            <w:rStyle w:val="Hipervnculo"/>
            <w:noProof/>
            <w:lang w:val="es-ES_tradnl"/>
          </w:rPr>
          <w:t>Tabla 40. Matriz de dependencias de requisitos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_Toc16891903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45</w:t>
        </w:r>
        <w:r w:rsidR="008F421B" w:rsidRPr="005134D4">
          <w:rPr>
            <w:noProof/>
            <w:webHidden/>
            <w:lang w:val="es-ES_tradnl"/>
          </w:rPr>
          <w:fldChar w:fldCharType="end"/>
        </w:r>
      </w:hyperlink>
    </w:p>
    <w:p w14:paraId="4746FB85"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4" w:history="1">
        <w:r w:rsidR="008F421B" w:rsidRPr="005134D4">
          <w:rPr>
            <w:rStyle w:val="Hipervnculo"/>
            <w:noProof/>
            <w:lang w:val="es-ES_tradnl"/>
          </w:rPr>
          <w:t>Tabla 41: Relación Arquitectura - Tecnología</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_Toc16891904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50</w:t>
        </w:r>
        <w:r w:rsidR="008F421B" w:rsidRPr="005134D4">
          <w:rPr>
            <w:noProof/>
            <w:webHidden/>
            <w:lang w:val="es-ES_tradnl"/>
          </w:rPr>
          <w:fldChar w:fldCharType="end"/>
        </w:r>
      </w:hyperlink>
    </w:p>
    <w:p w14:paraId="092C0745"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5" w:history="1">
        <w:r w:rsidR="008F421B" w:rsidRPr="005134D4">
          <w:rPr>
            <w:rStyle w:val="Hipervnculo"/>
            <w:noProof/>
            <w:lang w:val="es-ES_tradnl"/>
          </w:rPr>
          <w:t>Tabla 42: Resultados de la validación inicial de los ficheros html</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_Toc16891905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56</w:t>
        </w:r>
        <w:r w:rsidR="008F421B" w:rsidRPr="005134D4">
          <w:rPr>
            <w:noProof/>
            <w:webHidden/>
            <w:lang w:val="es-ES_tradnl"/>
          </w:rPr>
          <w:fldChar w:fldCharType="end"/>
        </w:r>
      </w:hyperlink>
    </w:p>
    <w:p w14:paraId="791F8F65" w14:textId="77777777" w:rsidR="008F421B" w:rsidRPr="005134D4" w:rsidRDefault="00CB5AAC" w:rsidP="008F421B">
      <w:pPr>
        <w:pStyle w:val="Tabladeilustraciones"/>
        <w:tabs>
          <w:tab w:val="right" w:leader="dot" w:pos="9060"/>
        </w:tabs>
        <w:spacing w:after="120"/>
        <w:rPr>
          <w:rFonts w:asciiTheme="minorHAnsi" w:eastAsiaTheme="minorEastAsia" w:hAnsiTheme="minorHAnsi" w:cstheme="minorBidi"/>
          <w:noProof/>
          <w:color w:val="auto"/>
          <w:shd w:val="clear" w:color="auto" w:fill="auto"/>
          <w:lang w:val="es-ES_tradnl" w:eastAsia="es-ES"/>
        </w:rPr>
      </w:pPr>
      <w:hyperlink w:anchor="_Toc16891906" w:history="1">
        <w:r w:rsidR="008F421B" w:rsidRPr="005134D4">
          <w:rPr>
            <w:rStyle w:val="Hipervnculo"/>
            <w:noProof/>
            <w:lang w:val="es-ES_tradnl"/>
          </w:rPr>
          <w:t>Tabla 43: Resultados de la validación de main.css</w:t>
        </w:r>
        <w:r w:rsidR="008F421B" w:rsidRPr="005134D4">
          <w:rPr>
            <w:noProof/>
            <w:webHidden/>
            <w:lang w:val="es-ES_tradnl"/>
          </w:rPr>
          <w:tab/>
        </w:r>
        <w:r w:rsidR="008F421B" w:rsidRPr="005134D4">
          <w:rPr>
            <w:noProof/>
            <w:webHidden/>
            <w:lang w:val="es-ES_tradnl"/>
          </w:rPr>
          <w:fldChar w:fldCharType="begin"/>
        </w:r>
        <w:r w:rsidR="008F421B" w:rsidRPr="005134D4">
          <w:rPr>
            <w:noProof/>
            <w:webHidden/>
            <w:lang w:val="es-ES_tradnl"/>
          </w:rPr>
          <w:instrText xml:space="preserve"> PAGEREF _Toc16891906 \h </w:instrText>
        </w:r>
        <w:r w:rsidR="008F421B" w:rsidRPr="005134D4">
          <w:rPr>
            <w:noProof/>
            <w:webHidden/>
            <w:lang w:val="es-ES_tradnl"/>
          </w:rPr>
        </w:r>
        <w:r w:rsidR="008F421B" w:rsidRPr="005134D4">
          <w:rPr>
            <w:noProof/>
            <w:webHidden/>
            <w:lang w:val="es-ES_tradnl"/>
          </w:rPr>
          <w:fldChar w:fldCharType="separate"/>
        </w:r>
        <w:r w:rsidR="008F421B" w:rsidRPr="005134D4">
          <w:rPr>
            <w:noProof/>
            <w:webHidden/>
            <w:lang w:val="es-ES_tradnl"/>
          </w:rPr>
          <w:t>56</w:t>
        </w:r>
        <w:r w:rsidR="008F421B" w:rsidRPr="005134D4">
          <w:rPr>
            <w:noProof/>
            <w:webHidden/>
            <w:lang w:val="es-ES_tradnl"/>
          </w:rPr>
          <w:fldChar w:fldCharType="end"/>
        </w:r>
      </w:hyperlink>
    </w:p>
    <w:p w14:paraId="738E74FD" w14:textId="19283FE1" w:rsidR="00886177" w:rsidRPr="005134D4" w:rsidRDefault="00410815" w:rsidP="008F421B">
      <w:pPr>
        <w:pStyle w:val="TDC1"/>
        <w:spacing w:after="120" w:line="360" w:lineRule="auto"/>
        <w:rPr>
          <w:lang w:val="es-ES_tradnl"/>
        </w:rPr>
      </w:pPr>
      <w:r w:rsidRPr="005134D4">
        <w:rPr>
          <w:lang w:val="es-ES_tradnl"/>
        </w:rPr>
        <w:fldChar w:fldCharType="end"/>
      </w:r>
      <w:r w:rsidR="00886177" w:rsidRPr="005134D4">
        <w:rPr>
          <w:lang w:val="es-ES_tradnl"/>
        </w:rPr>
        <w:br w:type="page"/>
      </w:r>
    </w:p>
    <w:p w14:paraId="7F139862" w14:textId="77777777" w:rsidR="00ED2474" w:rsidRPr="005134D4" w:rsidRDefault="00B40895" w:rsidP="005B6F6B">
      <w:pPr>
        <w:pStyle w:val="Ttulo1"/>
      </w:pPr>
      <w:bookmarkStart w:id="5" w:name="_Toc16891750"/>
      <w:r w:rsidRPr="005134D4">
        <w:lastRenderedPageBreak/>
        <w:t>Introducción</w:t>
      </w:r>
      <w:bookmarkEnd w:id="5"/>
    </w:p>
    <w:p w14:paraId="2DC9E435" w14:textId="477298FB" w:rsidR="003C03F2" w:rsidRPr="005134D4" w:rsidRDefault="00B40895" w:rsidP="00AF0ADA">
      <w:pPr>
        <w:spacing w:after="120" w:line="360" w:lineRule="auto"/>
        <w:ind w:firstLine="284"/>
        <w:rPr>
          <w:lang w:val="es-ES_tradnl" w:eastAsia="es-ES"/>
        </w:rPr>
      </w:pPr>
      <w:r w:rsidRPr="005134D4">
        <w:rPr>
          <w:lang w:val="es-ES_tradnl" w:eastAsia="es-ES"/>
        </w:rPr>
        <w:t>¿Por qué Blockchain? ¿</w:t>
      </w:r>
      <w:r w:rsidR="00D31E68" w:rsidRPr="005134D4">
        <w:rPr>
          <w:lang w:val="es-ES_tradnl" w:eastAsia="es-ES"/>
        </w:rPr>
        <w:t xml:space="preserve">Si ya tiene </w:t>
      </w:r>
      <w:r w:rsidR="00B9375B" w:rsidRPr="005134D4">
        <w:rPr>
          <w:lang w:val="es-ES_tradnl" w:eastAsia="es-ES"/>
        </w:rPr>
        <w:t>más</w:t>
      </w:r>
      <w:r w:rsidR="00D31E68" w:rsidRPr="005134D4">
        <w:rPr>
          <w:lang w:val="es-ES_tradnl" w:eastAsia="es-ES"/>
        </w:rPr>
        <w:t xml:space="preserve"> de </w:t>
      </w:r>
      <w:r w:rsidR="00880963" w:rsidRPr="005134D4">
        <w:rPr>
          <w:lang w:val="es-ES_tradnl" w:eastAsia="es-ES"/>
        </w:rPr>
        <w:t>20</w:t>
      </w:r>
      <w:r w:rsidR="00D31E68" w:rsidRPr="005134D4">
        <w:rPr>
          <w:lang w:val="es-ES_tradnl" w:eastAsia="es-ES"/>
        </w:rPr>
        <w:t xml:space="preserve"> años, q</w:t>
      </w:r>
      <w:r w:rsidRPr="005134D4">
        <w:rPr>
          <w:lang w:val="es-ES_tradnl" w:eastAsia="es-ES"/>
        </w:rPr>
        <w:t xml:space="preserve">ué trae nuevo? ¿Por qué he de fiarme de algo que se califica a </w:t>
      </w:r>
      <w:r w:rsidR="00B9375B" w:rsidRPr="005134D4">
        <w:rPr>
          <w:lang w:val="es-ES_tradnl" w:eastAsia="es-ES"/>
        </w:rPr>
        <w:t>sí</w:t>
      </w:r>
      <w:r w:rsidRPr="005134D4">
        <w:rPr>
          <w:lang w:val="es-ES_tradnl" w:eastAsia="es-ES"/>
        </w:rPr>
        <w:t xml:space="preserve"> mismo como inmutable?</w:t>
      </w:r>
      <w:r w:rsidR="00D31E68" w:rsidRPr="005134D4">
        <w:rPr>
          <w:lang w:val="es-ES_tradnl" w:eastAsia="es-ES"/>
        </w:rPr>
        <w:t xml:space="preserve"> ¿Pero es seguro?</w:t>
      </w:r>
      <w:r w:rsidRPr="005134D4">
        <w:rPr>
          <w:lang w:val="es-ES_tradnl" w:eastAsia="es-ES"/>
        </w:rPr>
        <w:t xml:space="preserve"> En la era de las APIs, ¿por</w:t>
      </w:r>
      <w:r w:rsidR="00880963" w:rsidRPr="005134D4">
        <w:rPr>
          <w:lang w:val="es-ES_tradnl" w:eastAsia="es-ES"/>
        </w:rPr>
        <w:t xml:space="preserve"> qué debo de fiarme de un SmartC</w:t>
      </w:r>
      <w:r w:rsidRPr="005134D4">
        <w:rPr>
          <w:lang w:val="es-ES_tradnl" w:eastAsia="es-ES"/>
        </w:rPr>
        <w:t xml:space="preserve">ontract? </w:t>
      </w:r>
      <w:r w:rsidR="00880963" w:rsidRPr="005134D4">
        <w:rPr>
          <w:lang w:val="es-ES_tradnl" w:eastAsia="es-ES"/>
        </w:rPr>
        <w:t>Pero y eso de un SmartC</w:t>
      </w:r>
      <w:r w:rsidR="00D31E68" w:rsidRPr="005134D4">
        <w:rPr>
          <w:lang w:val="es-ES_tradnl" w:eastAsia="es-ES"/>
        </w:rPr>
        <w:t xml:space="preserve">ontract, </w:t>
      </w:r>
      <w:r w:rsidR="00F611E1" w:rsidRPr="005134D4">
        <w:rPr>
          <w:lang w:val="es-ES_tradnl" w:eastAsia="es-ES"/>
        </w:rPr>
        <w:t>¿</w:t>
      </w:r>
      <w:r w:rsidR="00D31E68" w:rsidRPr="005134D4">
        <w:rPr>
          <w:lang w:val="es-ES_tradnl" w:eastAsia="es-ES"/>
        </w:rPr>
        <w:t xml:space="preserve">qué es? ¿Necesito </w:t>
      </w:r>
      <w:r w:rsidR="00B9375B" w:rsidRPr="005134D4">
        <w:rPr>
          <w:lang w:val="es-ES_tradnl" w:eastAsia="es-ES"/>
        </w:rPr>
        <w:t>cambiar</w:t>
      </w:r>
      <w:r w:rsidR="00D31E68" w:rsidRPr="005134D4">
        <w:rPr>
          <w:lang w:val="es-ES_tradnl" w:eastAsia="es-ES"/>
        </w:rPr>
        <w:t xml:space="preserve"> las competencias del equipo de desarrollo? </w:t>
      </w:r>
      <w:r w:rsidRPr="005134D4">
        <w:rPr>
          <w:lang w:val="es-ES_tradnl" w:eastAsia="es-ES"/>
        </w:rPr>
        <w:t>Y además, ¿debo invertir en criptomonedas para poder hacer mi aplicación empresarial? Etc…</w:t>
      </w:r>
    </w:p>
    <w:p w14:paraId="3E47B71A" w14:textId="77777777" w:rsidR="00423DC9" w:rsidRPr="005134D4" w:rsidRDefault="00B40895" w:rsidP="00AF0ADA">
      <w:pPr>
        <w:spacing w:after="120" w:line="360" w:lineRule="auto"/>
        <w:ind w:firstLine="284"/>
        <w:rPr>
          <w:lang w:val="es-ES_tradnl" w:eastAsia="es-ES"/>
        </w:rPr>
      </w:pPr>
      <w:r w:rsidRPr="005134D4">
        <w:rPr>
          <w:lang w:val="es-ES_tradnl" w:eastAsia="es-ES"/>
        </w:rPr>
        <w:t xml:space="preserve">Estas cuestiones y </w:t>
      </w:r>
      <w:r w:rsidR="00F611E1" w:rsidRPr="005134D4">
        <w:rPr>
          <w:lang w:val="es-ES_tradnl" w:eastAsia="es-ES"/>
        </w:rPr>
        <w:t xml:space="preserve">otras </w:t>
      </w:r>
      <w:r w:rsidRPr="005134D4">
        <w:rPr>
          <w:lang w:val="es-ES_tradnl" w:eastAsia="es-ES"/>
        </w:rPr>
        <w:t>muchas</w:t>
      </w:r>
      <w:r w:rsidR="00D31E68" w:rsidRPr="005134D4">
        <w:rPr>
          <w:lang w:val="es-ES_tradnl" w:eastAsia="es-ES"/>
        </w:rPr>
        <w:t>,</w:t>
      </w:r>
      <w:r w:rsidRPr="005134D4">
        <w:rPr>
          <w:lang w:val="es-ES_tradnl" w:eastAsia="es-ES"/>
        </w:rPr>
        <w:t xml:space="preserve"> son las que cualquier </w:t>
      </w:r>
      <w:r w:rsidR="00F611E1" w:rsidRPr="005134D4">
        <w:rPr>
          <w:lang w:val="es-ES_tradnl" w:eastAsia="es-ES"/>
        </w:rPr>
        <w:t>analista, jefe de proyecto,</w:t>
      </w:r>
      <w:r w:rsidRPr="005134D4">
        <w:rPr>
          <w:lang w:val="es-ES_tradnl" w:eastAsia="es-ES"/>
        </w:rPr>
        <w:t xml:space="preserve"> responsable de TI</w:t>
      </w:r>
      <w:r w:rsidR="00D31E68" w:rsidRPr="005134D4">
        <w:rPr>
          <w:lang w:val="es-ES_tradnl" w:eastAsia="es-ES"/>
        </w:rPr>
        <w:t xml:space="preserve"> o incluso de negocio</w:t>
      </w:r>
      <w:r w:rsidRPr="005134D4">
        <w:rPr>
          <w:lang w:val="es-ES_tradnl" w:eastAsia="es-ES"/>
        </w:rPr>
        <w:t xml:space="preserve"> </w:t>
      </w:r>
      <w:r w:rsidR="00D31E68" w:rsidRPr="005134D4">
        <w:rPr>
          <w:lang w:val="es-ES_tradnl" w:eastAsia="es-ES"/>
        </w:rPr>
        <w:t xml:space="preserve">que se enfrenta a un nuevo desarrollo, podría llegar a hacerse </w:t>
      </w:r>
      <w:r w:rsidR="00423DC9" w:rsidRPr="005134D4">
        <w:rPr>
          <w:lang w:val="es-ES_tradnl" w:eastAsia="es-ES"/>
        </w:rPr>
        <w:t>si le planteasen la necesidad</w:t>
      </w:r>
      <w:r w:rsidR="00D31E68" w:rsidRPr="005134D4">
        <w:rPr>
          <w:lang w:val="es-ES_tradnl" w:eastAsia="es-ES"/>
        </w:rPr>
        <w:t xml:space="preserve"> de diseñar e implementar un proyecto</w:t>
      </w:r>
      <w:r w:rsidR="00423DC9" w:rsidRPr="005134D4">
        <w:rPr>
          <w:lang w:val="es-ES_tradnl" w:eastAsia="es-ES"/>
        </w:rPr>
        <w:t xml:space="preserve"> en una blockchain corporativa</w:t>
      </w:r>
      <w:r w:rsidR="00D31E68" w:rsidRPr="005134D4">
        <w:rPr>
          <w:lang w:val="es-ES_tradnl" w:eastAsia="es-ES"/>
        </w:rPr>
        <w:t>.</w:t>
      </w:r>
      <w:r w:rsidR="00F611E1" w:rsidRPr="005134D4">
        <w:rPr>
          <w:lang w:val="es-ES_tradnl" w:eastAsia="es-ES"/>
        </w:rPr>
        <w:t xml:space="preserve"> </w:t>
      </w:r>
    </w:p>
    <w:p w14:paraId="3544A1CB" w14:textId="34F4872F" w:rsidR="00B40895" w:rsidRPr="005134D4" w:rsidRDefault="0057336B" w:rsidP="00AF0ADA">
      <w:pPr>
        <w:spacing w:after="120" w:line="360" w:lineRule="auto"/>
        <w:ind w:firstLine="284"/>
        <w:rPr>
          <w:color w:val="FF0000"/>
          <w:u w:val="single"/>
          <w:lang w:val="es-ES_tradnl" w:eastAsia="es-ES"/>
        </w:rPr>
      </w:pPr>
      <w:r w:rsidRPr="005134D4">
        <w:rPr>
          <w:lang w:val="es-ES_tradnl" w:eastAsia="es-ES"/>
        </w:rPr>
        <w:t>En el presente trabajo, s</w:t>
      </w:r>
      <w:r w:rsidR="00423DC9" w:rsidRPr="005134D4">
        <w:rPr>
          <w:lang w:val="es-ES_tradnl" w:eastAsia="es-ES"/>
        </w:rPr>
        <w:t xml:space="preserve">e </w:t>
      </w:r>
      <w:r w:rsidRPr="005134D4">
        <w:rPr>
          <w:lang w:val="es-ES_tradnl" w:eastAsia="es-ES"/>
        </w:rPr>
        <w:t>pretende</w:t>
      </w:r>
      <w:r w:rsidR="00423DC9" w:rsidRPr="005134D4">
        <w:rPr>
          <w:lang w:val="es-ES_tradnl" w:eastAsia="es-ES"/>
        </w:rPr>
        <w:t xml:space="preserve"> ofrecer la visión de cómo es posible desarrollar una aplicación de gestión </w:t>
      </w:r>
      <w:r w:rsidR="00AA0B60" w:rsidRPr="005134D4">
        <w:rPr>
          <w:lang w:val="es-ES_tradnl" w:eastAsia="es-ES"/>
        </w:rPr>
        <w:t xml:space="preserve">basado </w:t>
      </w:r>
      <w:r w:rsidR="00423DC9" w:rsidRPr="005134D4">
        <w:rPr>
          <w:lang w:val="es-ES_tradnl" w:eastAsia="es-ES"/>
        </w:rPr>
        <w:t xml:space="preserve">en un nuevo paradigma de desarrollo: </w:t>
      </w:r>
      <w:r w:rsidR="00423DC9" w:rsidRPr="005134D4">
        <w:rPr>
          <w:b/>
          <w:lang w:val="es-ES_tradnl" w:eastAsia="es-ES"/>
        </w:rPr>
        <w:t>la Blockchain</w:t>
      </w:r>
      <w:r w:rsidR="00423DC9" w:rsidRPr="005134D4">
        <w:rPr>
          <w:lang w:val="es-ES_tradnl" w:eastAsia="es-ES"/>
        </w:rPr>
        <w:t>. Observemos que se ha dicho “nuevo”</w:t>
      </w:r>
      <w:r w:rsidR="00F27BA0" w:rsidRPr="005134D4">
        <w:rPr>
          <w:lang w:val="es-ES_tradnl" w:eastAsia="es-ES"/>
        </w:rPr>
        <w:t xml:space="preserve">, pues </w:t>
      </w:r>
      <w:r w:rsidR="00423DC9" w:rsidRPr="005134D4">
        <w:rPr>
          <w:lang w:val="es-ES_tradnl" w:eastAsia="es-ES"/>
        </w:rPr>
        <w:t>no es</w:t>
      </w:r>
      <w:r w:rsidR="0017546B" w:rsidRPr="005134D4">
        <w:rPr>
          <w:lang w:val="es-ES_tradnl" w:eastAsia="es-ES"/>
        </w:rPr>
        <w:t xml:space="preserve"> el objetivo</w:t>
      </w:r>
      <w:r w:rsidR="00423DC9" w:rsidRPr="005134D4">
        <w:rPr>
          <w:lang w:val="es-ES_tradnl" w:eastAsia="es-ES"/>
        </w:rPr>
        <w:t xml:space="preserve"> de este </w:t>
      </w:r>
      <w:r w:rsidR="0017546B" w:rsidRPr="005134D4">
        <w:rPr>
          <w:lang w:val="es-ES_tradnl" w:eastAsia="es-ES"/>
        </w:rPr>
        <w:t>proyecto</w:t>
      </w:r>
      <w:r w:rsidR="00F27BA0" w:rsidRPr="005134D4">
        <w:rPr>
          <w:lang w:val="es-ES_tradnl" w:eastAsia="es-ES"/>
        </w:rPr>
        <w:t>,</w:t>
      </w:r>
      <w:r w:rsidR="0017546B" w:rsidRPr="005134D4">
        <w:rPr>
          <w:lang w:val="es-ES_tradnl" w:eastAsia="es-ES"/>
        </w:rPr>
        <w:t xml:space="preserve"> bajo ningún </w:t>
      </w:r>
      <w:r w:rsidR="00A44C81" w:rsidRPr="005134D4">
        <w:rPr>
          <w:lang w:val="es-ES_tradnl" w:eastAsia="es-ES"/>
        </w:rPr>
        <w:t>concepto</w:t>
      </w:r>
      <w:r w:rsidR="0017546B" w:rsidRPr="005134D4">
        <w:rPr>
          <w:lang w:val="es-ES_tradnl" w:eastAsia="es-ES"/>
        </w:rPr>
        <w:t>,</w:t>
      </w:r>
      <w:r w:rsidR="00423DC9" w:rsidRPr="005134D4">
        <w:rPr>
          <w:lang w:val="es-ES_tradnl" w:eastAsia="es-ES"/>
        </w:rPr>
        <w:t xml:space="preserve"> querer transmitir el concepto de </w:t>
      </w:r>
      <w:r w:rsidR="0017546B" w:rsidRPr="005134D4">
        <w:rPr>
          <w:lang w:val="es-ES_tradnl" w:eastAsia="es-ES"/>
        </w:rPr>
        <w:t>“</w:t>
      </w:r>
      <w:r w:rsidR="0017546B" w:rsidRPr="005134D4">
        <w:rPr>
          <w:color w:val="auto"/>
          <w:lang w:val="es-ES_tradnl" w:eastAsia="es-ES"/>
        </w:rPr>
        <w:t>mejor”</w:t>
      </w:r>
      <w:r w:rsidR="00AA0B60" w:rsidRPr="005134D4">
        <w:rPr>
          <w:color w:val="auto"/>
          <w:lang w:val="es-ES_tradnl" w:eastAsia="es-ES"/>
        </w:rPr>
        <w:t>.</w:t>
      </w:r>
      <w:r w:rsidR="00811467" w:rsidRPr="005134D4">
        <w:rPr>
          <w:color w:val="auto"/>
          <w:lang w:val="es-ES_tradnl" w:eastAsia="es-ES"/>
        </w:rPr>
        <w:t xml:space="preserve"> Por otro lado, se quiere dejar claro que no es necesario saber invertir en criptomonedas, o cual es la cotización actual del Bitcoin o el Ether para poder desarrollar una  apli</w:t>
      </w:r>
      <w:r w:rsidRPr="005134D4">
        <w:rPr>
          <w:color w:val="auto"/>
          <w:lang w:val="es-ES_tradnl" w:eastAsia="es-ES"/>
        </w:rPr>
        <w:t>cación basada en una Blockchain.</w:t>
      </w:r>
    </w:p>
    <w:p w14:paraId="24FFA8BD" w14:textId="02A0E864" w:rsidR="00314484" w:rsidRPr="005134D4" w:rsidRDefault="00314484" w:rsidP="005F12FE">
      <w:pPr>
        <w:pStyle w:val="Ttulo2"/>
      </w:pPr>
      <w:bookmarkStart w:id="6" w:name="_Toc16891751"/>
      <w:r w:rsidRPr="005134D4">
        <w:t>Presentación del problema</w:t>
      </w:r>
      <w:bookmarkEnd w:id="6"/>
    </w:p>
    <w:p w14:paraId="46E37337" w14:textId="0FCC7D1B" w:rsidR="009C46F3" w:rsidRPr="005134D4" w:rsidRDefault="009A49A4" w:rsidP="00AF0ADA">
      <w:pPr>
        <w:spacing w:after="120" w:line="360" w:lineRule="auto"/>
        <w:ind w:firstLine="284"/>
        <w:rPr>
          <w:lang w:val="es-ES_tradnl" w:eastAsia="es-ES"/>
        </w:rPr>
      </w:pPr>
      <w:r w:rsidRPr="005134D4">
        <w:rPr>
          <w:lang w:val="es-ES_tradnl" w:eastAsia="es-ES"/>
        </w:rPr>
        <w:t>En la actualidad</w:t>
      </w:r>
      <w:r w:rsidR="00A27832" w:rsidRPr="005134D4">
        <w:rPr>
          <w:lang w:val="es-ES_tradnl" w:eastAsia="es-ES"/>
        </w:rPr>
        <w:t xml:space="preserve">, la movilidad de las personas y las cosas han forzado que estemos </w:t>
      </w:r>
      <w:r w:rsidRPr="005134D4">
        <w:rPr>
          <w:lang w:val="es-ES_tradnl" w:eastAsia="es-ES"/>
        </w:rPr>
        <w:t xml:space="preserve">viviendo en la era de </w:t>
      </w:r>
      <w:r w:rsidR="00CD3B9D" w:rsidRPr="005134D4">
        <w:rPr>
          <w:lang w:val="es-ES_tradnl" w:eastAsia="es-ES"/>
        </w:rPr>
        <w:t>la interconexión</w:t>
      </w:r>
      <w:r w:rsidR="00880963" w:rsidRPr="005134D4">
        <w:rPr>
          <w:lang w:val="es-ES_tradnl" w:eastAsia="es-ES"/>
        </w:rPr>
        <w:t xml:space="preserve"> a todos los niveles, ya sea</w:t>
      </w:r>
      <w:r w:rsidRPr="005134D4">
        <w:rPr>
          <w:lang w:val="es-ES_tradnl" w:eastAsia="es-ES"/>
        </w:rPr>
        <w:t xml:space="preserve"> personal,</w:t>
      </w:r>
      <w:r w:rsidR="00880963" w:rsidRPr="005134D4">
        <w:rPr>
          <w:lang w:val="es-ES_tradnl" w:eastAsia="es-ES"/>
        </w:rPr>
        <w:t xml:space="preserve"> empresarial o</w:t>
      </w:r>
      <w:r w:rsidR="002C3FBE" w:rsidRPr="005134D4">
        <w:rPr>
          <w:lang w:val="es-ES_tradnl" w:eastAsia="es-ES"/>
        </w:rPr>
        <w:t xml:space="preserve"> administrativa</w:t>
      </w:r>
      <w:r w:rsidRPr="005134D4">
        <w:rPr>
          <w:lang w:val="es-ES_tradnl" w:eastAsia="es-ES"/>
        </w:rPr>
        <w:t>.</w:t>
      </w:r>
      <w:r w:rsidR="009535F3" w:rsidRPr="005134D4">
        <w:rPr>
          <w:lang w:val="es-ES_tradnl" w:eastAsia="es-ES"/>
        </w:rPr>
        <w:t xml:space="preserve"> </w:t>
      </w:r>
      <w:r w:rsidR="00A27832" w:rsidRPr="005134D4">
        <w:rPr>
          <w:lang w:val="es-ES_tradnl" w:eastAsia="es-ES"/>
        </w:rPr>
        <w:t>La mayoría de los sectores</w:t>
      </w:r>
      <w:r w:rsidR="002C3FBE" w:rsidRPr="005134D4">
        <w:rPr>
          <w:lang w:val="es-ES_tradnl" w:eastAsia="es-ES"/>
        </w:rPr>
        <w:t>,</w:t>
      </w:r>
      <w:r w:rsidR="00A27832" w:rsidRPr="005134D4">
        <w:rPr>
          <w:lang w:val="es-ES_tradnl" w:eastAsia="es-ES"/>
        </w:rPr>
        <w:t xml:space="preserve"> para realizar sus labores de negocio o </w:t>
      </w:r>
      <w:r w:rsidR="009C46F3" w:rsidRPr="005134D4">
        <w:rPr>
          <w:lang w:val="es-ES_tradnl" w:eastAsia="es-ES"/>
        </w:rPr>
        <w:t>de gestión</w:t>
      </w:r>
      <w:r w:rsidR="00A27832" w:rsidRPr="005134D4">
        <w:rPr>
          <w:lang w:val="es-ES_tradnl" w:eastAsia="es-ES"/>
        </w:rPr>
        <w:t>, se ven obligados a consultar datos de otras fuentes.</w:t>
      </w:r>
      <w:r w:rsidR="004F693B" w:rsidRPr="005134D4">
        <w:rPr>
          <w:lang w:val="es-ES_tradnl" w:eastAsia="es-ES"/>
        </w:rPr>
        <w:t xml:space="preserve"> Las </w:t>
      </w:r>
      <w:r w:rsidR="009C46F3" w:rsidRPr="005134D4">
        <w:rPr>
          <w:lang w:val="es-ES_tradnl" w:eastAsia="es-ES"/>
        </w:rPr>
        <w:t>empresas y</w:t>
      </w:r>
      <w:r w:rsidR="004F693B" w:rsidRPr="005134D4">
        <w:rPr>
          <w:lang w:val="es-ES_tradnl" w:eastAsia="es-ES"/>
        </w:rPr>
        <w:t xml:space="preserve"> administraciones del territorio español, </w:t>
      </w:r>
      <w:r w:rsidR="009C46F3" w:rsidRPr="005134D4">
        <w:rPr>
          <w:lang w:val="es-ES_tradnl" w:eastAsia="es-ES"/>
        </w:rPr>
        <w:t>necesitan exponer y compartir</w:t>
      </w:r>
      <w:r w:rsidR="004F693B" w:rsidRPr="005134D4">
        <w:rPr>
          <w:lang w:val="es-ES_tradnl" w:eastAsia="es-ES"/>
        </w:rPr>
        <w:t xml:space="preserve"> sus datos para poder tener un control</w:t>
      </w:r>
      <w:r w:rsidR="00A60599" w:rsidRPr="005134D4">
        <w:rPr>
          <w:lang w:val="es-ES_tradnl" w:eastAsia="es-ES"/>
        </w:rPr>
        <w:t xml:space="preserve"> y ofrecer los servicios que los ciudadanos requieran.</w:t>
      </w:r>
      <w:r w:rsidR="00A27832" w:rsidRPr="005134D4">
        <w:rPr>
          <w:lang w:val="es-ES_tradnl" w:eastAsia="es-ES"/>
        </w:rPr>
        <w:t xml:space="preserve"> </w:t>
      </w:r>
      <w:r w:rsidR="002C3FBE" w:rsidRPr="005134D4">
        <w:rPr>
          <w:lang w:val="es-ES_tradnl" w:eastAsia="es-ES"/>
        </w:rPr>
        <w:t>Es este flujo de información el que sirve de motor para gran parte sectores económicos en el mundo actual, y cuando éste se rompe, o simplemente no existe, notamos que todo se vuelve más lento e ineficiente.</w:t>
      </w:r>
    </w:p>
    <w:p w14:paraId="6325B9C7" w14:textId="50A68817" w:rsidR="00AA71FE" w:rsidRPr="005134D4" w:rsidRDefault="002C3FBE" w:rsidP="00AF0ADA">
      <w:pPr>
        <w:spacing w:after="120" w:line="360" w:lineRule="auto"/>
        <w:ind w:firstLine="284"/>
        <w:rPr>
          <w:lang w:val="es-ES_tradnl" w:eastAsia="es-ES"/>
        </w:rPr>
      </w:pPr>
      <w:r w:rsidRPr="005134D4">
        <w:rPr>
          <w:lang w:val="es-ES_tradnl" w:eastAsia="es-ES"/>
        </w:rPr>
        <w:t>Pues bien, este escenario, el de la falta de comunicación global, es el que en la actualidad se está produciendo en el sector veterinario español</w:t>
      </w:r>
      <w:r w:rsidR="00AA71FE" w:rsidRPr="005134D4">
        <w:rPr>
          <w:lang w:val="es-ES_tradnl" w:eastAsia="es-ES"/>
        </w:rPr>
        <w:t>. Y este problema, además de los profesionales veterinarios, quien lo sufre son los us</w:t>
      </w:r>
      <w:r w:rsidR="00706831" w:rsidRPr="005134D4">
        <w:rPr>
          <w:lang w:val="es-ES_tradnl" w:eastAsia="es-ES"/>
        </w:rPr>
        <w:t>u</w:t>
      </w:r>
      <w:r w:rsidR="00AA71FE" w:rsidRPr="005134D4">
        <w:rPr>
          <w:lang w:val="es-ES_tradnl" w:eastAsia="es-ES"/>
        </w:rPr>
        <w:t xml:space="preserve">arios del servicio, las personas y sus mascotas. </w:t>
      </w:r>
      <w:r w:rsidR="00706831" w:rsidRPr="005134D4">
        <w:rPr>
          <w:lang w:val="es-ES_tradnl" w:eastAsia="es-ES"/>
        </w:rPr>
        <w:t>¿Pero y por qué? Pues debido a la movilidad</w:t>
      </w:r>
      <w:r w:rsidR="00AA71FE" w:rsidRPr="005134D4">
        <w:rPr>
          <w:lang w:val="es-ES_tradnl" w:eastAsia="es-ES"/>
        </w:rPr>
        <w:t xml:space="preserve"> de las</w:t>
      </w:r>
      <w:r w:rsidR="00A27832" w:rsidRPr="005134D4">
        <w:rPr>
          <w:lang w:val="es-ES_tradnl" w:eastAsia="es-ES"/>
        </w:rPr>
        <w:t xml:space="preserve"> personas</w:t>
      </w:r>
      <w:r w:rsidR="00A60599" w:rsidRPr="005134D4">
        <w:rPr>
          <w:lang w:val="es-ES_tradnl" w:eastAsia="es-ES"/>
        </w:rPr>
        <w:t xml:space="preserve"> y las familias</w:t>
      </w:r>
      <w:r w:rsidR="00A27832" w:rsidRPr="005134D4">
        <w:rPr>
          <w:lang w:val="es-ES_tradnl" w:eastAsia="es-ES"/>
        </w:rPr>
        <w:t xml:space="preserve"> </w:t>
      </w:r>
      <w:r w:rsidR="00AA71FE" w:rsidRPr="005134D4">
        <w:rPr>
          <w:lang w:val="es-ES_tradnl" w:eastAsia="es-ES"/>
        </w:rPr>
        <w:t xml:space="preserve">que, junto con sus mascotas, </w:t>
      </w:r>
      <w:r w:rsidR="00A60599" w:rsidRPr="005134D4">
        <w:rPr>
          <w:lang w:val="es-ES_tradnl" w:eastAsia="es-ES"/>
        </w:rPr>
        <w:t>se trasladan</w:t>
      </w:r>
      <w:r w:rsidR="004F693B" w:rsidRPr="005134D4">
        <w:rPr>
          <w:lang w:val="es-ES_tradnl" w:eastAsia="es-ES"/>
        </w:rPr>
        <w:t xml:space="preserve"> a otras residencias</w:t>
      </w:r>
      <w:r w:rsidR="0057336B" w:rsidRPr="005134D4">
        <w:rPr>
          <w:lang w:val="es-ES_tradnl" w:eastAsia="es-ES"/>
        </w:rPr>
        <w:t xml:space="preserve"> constantemente</w:t>
      </w:r>
      <w:r w:rsidR="00A27832" w:rsidRPr="005134D4">
        <w:rPr>
          <w:lang w:val="es-ES_tradnl" w:eastAsia="es-ES"/>
        </w:rPr>
        <w:t xml:space="preserve"> en cuestión de horas, por razones personales, de trabajo o de ocio</w:t>
      </w:r>
      <w:r w:rsidR="004F693B" w:rsidRPr="005134D4">
        <w:rPr>
          <w:lang w:val="es-ES_tradnl" w:eastAsia="es-ES"/>
        </w:rPr>
        <w:t>.</w:t>
      </w:r>
    </w:p>
    <w:p w14:paraId="09E6C8AE" w14:textId="0A644EF9" w:rsidR="00482565" w:rsidRPr="005134D4" w:rsidRDefault="00D1330A" w:rsidP="00AF0ADA">
      <w:pPr>
        <w:widowControl w:val="0"/>
        <w:spacing w:after="120" w:line="360" w:lineRule="auto"/>
        <w:ind w:firstLine="284"/>
        <w:rPr>
          <w:lang w:val="es-ES_tradnl"/>
        </w:rPr>
      </w:pPr>
      <w:r w:rsidRPr="005134D4">
        <w:rPr>
          <w:lang w:val="es-ES_tradnl" w:eastAsia="es-ES"/>
        </w:rPr>
        <w:t xml:space="preserve">En España, según datos de la web de profesionales del sector veterinario </w:t>
      </w:r>
      <w:r w:rsidRPr="005134D4">
        <w:rPr>
          <w:lang w:val="es-ES_tradnl" w:eastAsia="es-ES"/>
        </w:rPr>
        <w:lastRenderedPageBreak/>
        <w:t>Petshopmagazine</w:t>
      </w:r>
      <w:r w:rsidRPr="005134D4">
        <w:rPr>
          <w:rStyle w:val="Refdenotaalpie"/>
          <w:lang w:val="es-ES_tradnl" w:eastAsia="es-ES"/>
        </w:rPr>
        <w:footnoteReference w:id="1"/>
      </w:r>
      <w:r w:rsidRPr="005134D4">
        <w:rPr>
          <w:lang w:val="es-ES_tradnl"/>
        </w:rPr>
        <w:t>, en el año 2018 había censados 5.147.000 perros y 2.265.000 gatos. Pues bien, es esta movilidad y la problemática administrativa que ella conlleva</w:t>
      </w:r>
      <w:r w:rsidR="008B5C24" w:rsidRPr="005134D4">
        <w:rPr>
          <w:lang w:val="es-ES_tradnl"/>
        </w:rPr>
        <w:t>,</w:t>
      </w:r>
      <w:r w:rsidRPr="005134D4">
        <w:rPr>
          <w:lang w:val="es-ES_tradnl"/>
        </w:rPr>
        <w:t xml:space="preserve"> en la que se quiere centrar el desarrollo del presente trabajo. Estos traslados familiares, ya sean </w:t>
      </w:r>
      <w:r w:rsidR="00E95138" w:rsidRPr="005134D4">
        <w:rPr>
          <w:lang w:val="es-ES_tradnl"/>
        </w:rPr>
        <w:t xml:space="preserve">ocasionales o permanentes, a nivel de mascotas también requieren de un registro y control administrativo por parte de los profesionales del sector veterinario. </w:t>
      </w:r>
      <w:r w:rsidR="00F92F95" w:rsidRPr="005134D4">
        <w:rPr>
          <w:lang w:val="es-ES_tradnl"/>
        </w:rPr>
        <w:t xml:space="preserve">Éstas </w:t>
      </w:r>
      <w:r w:rsidR="00E95138" w:rsidRPr="005134D4">
        <w:rPr>
          <w:lang w:val="es-ES_tradnl"/>
        </w:rPr>
        <w:t xml:space="preserve">necesitan un control sanitario para su vacunación periódica, una atención puntual por algún tipo de enfermedad o el registro en sus nuevos domicilios. Este tipo de atención tiene como elemento angular de entrada el </w:t>
      </w:r>
      <w:r w:rsidR="00E95138" w:rsidRPr="005134D4">
        <w:rPr>
          <w:b/>
          <w:lang w:val="es-ES_tradnl"/>
        </w:rPr>
        <w:t>Código de Identificación</w:t>
      </w:r>
      <w:r w:rsidR="00E95138" w:rsidRPr="005134D4">
        <w:rPr>
          <w:lang w:val="es-ES_tradnl"/>
        </w:rPr>
        <w:t>, o lo que comúnmente se conoce como “</w:t>
      </w:r>
      <w:r w:rsidR="00E95138" w:rsidRPr="005134D4">
        <w:rPr>
          <w:b/>
          <w:lang w:val="es-ES_tradnl"/>
        </w:rPr>
        <w:t>el chip</w:t>
      </w:r>
      <w:r w:rsidR="00E95138" w:rsidRPr="005134D4">
        <w:rPr>
          <w:lang w:val="es-ES_tradnl"/>
        </w:rPr>
        <w:t xml:space="preserve">”. </w:t>
      </w:r>
      <w:r w:rsidR="00F92F95" w:rsidRPr="005134D4">
        <w:rPr>
          <w:lang w:val="es-ES_tradnl"/>
        </w:rPr>
        <w:t xml:space="preserve">Este es un dispositivo electrónico, de un tamaño mayor al de un grano de arroz y compuesto por una electrónica miniaturizada encapsulada en plástico, que almacena un código alfanumérico de 15 posiciones único por cada </w:t>
      </w:r>
      <w:r w:rsidR="00CE4EBA" w:rsidRPr="005134D4">
        <w:rPr>
          <w:lang w:val="es-ES_tradnl"/>
        </w:rPr>
        <w:t>dispositivo</w:t>
      </w:r>
      <w:r w:rsidR="00F92F95" w:rsidRPr="005134D4">
        <w:rPr>
          <w:lang w:val="es-ES_tradnl"/>
        </w:rPr>
        <w:t>.</w:t>
      </w:r>
      <w:r w:rsidR="005E7EB3" w:rsidRPr="005134D4">
        <w:rPr>
          <w:lang w:val="es-ES_tradnl"/>
        </w:rPr>
        <w:t xml:space="preserve"> Es el DNI del animal, el cual permite asociarlo al dueño y dotarle de un historial de domicilio, teléfono de contacto, historial veterinario, movimientos, etc.</w:t>
      </w:r>
    </w:p>
    <w:p w14:paraId="1BF9ACEE" w14:textId="32B70E13" w:rsidR="00F92F95" w:rsidRPr="005134D4" w:rsidRDefault="00AD506E" w:rsidP="00AF0ADA">
      <w:pPr>
        <w:spacing w:after="120" w:line="360" w:lineRule="auto"/>
        <w:ind w:firstLine="284"/>
        <w:rPr>
          <w:lang w:val="es-ES_tradnl" w:eastAsia="es-ES"/>
        </w:rPr>
      </w:pPr>
      <w:r w:rsidRPr="005134D4">
        <w:rPr>
          <w:lang w:val="es-ES_tradnl" w:eastAsia="es-ES"/>
        </w:rPr>
        <w:t xml:space="preserve">La problemática surge </w:t>
      </w:r>
      <w:r w:rsidR="006B2736" w:rsidRPr="005134D4">
        <w:rPr>
          <w:lang w:val="es-ES_tradnl" w:eastAsia="es-ES"/>
        </w:rPr>
        <w:t xml:space="preserve">debido a </w:t>
      </w:r>
      <w:r w:rsidR="00A44C81" w:rsidRPr="005134D4">
        <w:rPr>
          <w:lang w:val="es-ES_tradnl" w:eastAsia="es-ES"/>
        </w:rPr>
        <w:t>la ausencia de</w:t>
      </w:r>
      <w:r w:rsidR="006B2736" w:rsidRPr="005134D4">
        <w:rPr>
          <w:lang w:val="es-ES_tradnl" w:eastAsia="es-ES"/>
        </w:rPr>
        <w:t xml:space="preserve"> interconexión entre los diferentes servicios sanitarios</w:t>
      </w:r>
      <w:r w:rsidR="00A44C81" w:rsidRPr="005134D4">
        <w:rPr>
          <w:lang w:val="es-ES_tradnl" w:eastAsia="es-ES"/>
        </w:rPr>
        <w:t xml:space="preserve"> veterinarios</w:t>
      </w:r>
      <w:r w:rsidR="006B2736" w:rsidRPr="005134D4">
        <w:rPr>
          <w:lang w:val="es-ES_tradnl" w:eastAsia="es-ES"/>
        </w:rPr>
        <w:t xml:space="preserve"> de las comunidades autónomas en España.</w:t>
      </w:r>
      <w:r w:rsidR="00656A62" w:rsidRPr="005134D4">
        <w:rPr>
          <w:lang w:val="es-ES_tradnl" w:eastAsia="es-ES"/>
        </w:rPr>
        <w:t xml:space="preserve"> Según el sistema SIACYL</w:t>
      </w:r>
      <w:r w:rsidR="00656A62" w:rsidRPr="005134D4">
        <w:rPr>
          <w:rStyle w:val="Refdenotaalpie"/>
          <w:lang w:val="es-ES_tradnl" w:eastAsia="es-ES"/>
        </w:rPr>
        <w:footnoteReference w:id="2"/>
      </w:r>
      <w:r w:rsidR="00656A62" w:rsidRPr="005134D4">
        <w:rPr>
          <w:lang w:val="es-ES_tradnl" w:eastAsia="es-ES"/>
        </w:rPr>
        <w:t>, Sistema de Identificación Animal de Castilla y León, esta comunidad</w:t>
      </w:r>
      <w:r w:rsidR="005D7ACD" w:rsidRPr="005134D4">
        <w:rPr>
          <w:lang w:val="es-ES_tradnl" w:eastAsia="es-ES"/>
        </w:rPr>
        <w:t xml:space="preserve"> sólo</w:t>
      </w:r>
      <w:r w:rsidR="006B2736" w:rsidRPr="005134D4">
        <w:rPr>
          <w:lang w:val="es-ES_tradnl" w:eastAsia="es-ES"/>
        </w:rPr>
        <w:t xml:space="preserve"> tiene conexión con Castilla y La Mancha (SIACAM), Aragón (RIACA), Murcia (SIAMU) y Melilla (SIAMEL). </w:t>
      </w:r>
      <w:r w:rsidR="00A44C81" w:rsidRPr="005134D4">
        <w:rPr>
          <w:lang w:val="es-ES_tradnl" w:eastAsia="es-ES"/>
        </w:rPr>
        <w:t xml:space="preserve">Por ejemplo, se producen </w:t>
      </w:r>
      <w:r w:rsidR="00415DB3" w:rsidRPr="005134D4">
        <w:rPr>
          <w:lang w:val="es-ES_tradnl" w:eastAsia="es-ES"/>
        </w:rPr>
        <w:t xml:space="preserve"> con relativa asiduidad </w:t>
      </w:r>
      <w:r w:rsidR="00A44C81" w:rsidRPr="005134D4">
        <w:rPr>
          <w:lang w:val="es-ES_tradnl" w:eastAsia="es-ES"/>
        </w:rPr>
        <w:t xml:space="preserve">casos </w:t>
      </w:r>
      <w:r w:rsidR="004645A1" w:rsidRPr="005134D4">
        <w:rPr>
          <w:lang w:val="es-ES_tradnl" w:eastAsia="es-ES"/>
        </w:rPr>
        <w:t xml:space="preserve">como los que ocurren </w:t>
      </w:r>
      <w:r w:rsidR="00A44C81" w:rsidRPr="005134D4">
        <w:rPr>
          <w:lang w:val="es-ES_tradnl" w:eastAsia="es-ES"/>
        </w:rPr>
        <w:t>en</w:t>
      </w:r>
      <w:r w:rsidR="004645A1" w:rsidRPr="005134D4">
        <w:rPr>
          <w:lang w:val="es-ES_tradnl" w:eastAsia="es-ES"/>
        </w:rPr>
        <w:t xml:space="preserve"> alguno de</w:t>
      </w:r>
      <w:r w:rsidR="00A44C81" w:rsidRPr="005134D4">
        <w:rPr>
          <w:lang w:val="es-ES_tradnl" w:eastAsia="es-ES"/>
        </w:rPr>
        <w:t xml:space="preserve"> los servicios veterinarios de la provincia de Ávila que</w:t>
      </w:r>
      <w:r w:rsidR="00415DB3" w:rsidRPr="005134D4">
        <w:rPr>
          <w:lang w:val="es-ES_tradnl" w:eastAsia="es-ES"/>
        </w:rPr>
        <w:t>, a pesar de encontrarse a</w:t>
      </w:r>
      <w:r w:rsidR="00A44C81" w:rsidRPr="005134D4">
        <w:rPr>
          <w:lang w:val="es-ES_tradnl" w:eastAsia="es-ES"/>
        </w:rPr>
        <w:t xml:space="preserve"> escasos kilómetros de la Comunidad de Madrid, no tienen medios para localizar a los dueños de una mascota extraviada procedente de esta Comunidad mediante la consulta del chip identifica</w:t>
      </w:r>
      <w:r w:rsidR="00415DB3" w:rsidRPr="005134D4">
        <w:rPr>
          <w:lang w:val="es-ES_tradnl" w:eastAsia="es-ES"/>
        </w:rPr>
        <w:t>tivo. En estas ocasiones</w:t>
      </w:r>
      <w:r w:rsidR="00A44C81" w:rsidRPr="005134D4">
        <w:rPr>
          <w:lang w:val="es-ES_tradnl" w:eastAsia="es-ES"/>
        </w:rPr>
        <w:t>, es necesario realizar una llamada telefónica a los ser</w:t>
      </w:r>
      <w:r w:rsidR="00415DB3" w:rsidRPr="005134D4">
        <w:rPr>
          <w:lang w:val="es-ES_tradnl" w:eastAsia="es-ES"/>
        </w:rPr>
        <w:t xml:space="preserve">vicios veterinarios de Madrid, </w:t>
      </w:r>
      <w:r w:rsidR="00A44C81" w:rsidRPr="005134D4">
        <w:rPr>
          <w:lang w:val="es-ES_tradnl" w:eastAsia="es-ES"/>
        </w:rPr>
        <w:t>en</w:t>
      </w:r>
      <w:r w:rsidR="00415DB3" w:rsidRPr="005134D4">
        <w:rPr>
          <w:lang w:val="es-ES_tradnl" w:eastAsia="es-ES"/>
        </w:rPr>
        <w:t xml:space="preserve"> los que</w:t>
      </w:r>
      <w:r w:rsidR="00A44C81" w:rsidRPr="005134D4">
        <w:rPr>
          <w:lang w:val="es-ES_tradnl" w:eastAsia="es-ES"/>
        </w:rPr>
        <w:t xml:space="preserve"> sólo existe atención telefónica en horario laboral y de Lunes </w:t>
      </w:r>
      <w:r w:rsidR="00AA71FE" w:rsidRPr="005134D4">
        <w:rPr>
          <w:lang w:val="es-ES_tradnl" w:eastAsia="es-ES"/>
        </w:rPr>
        <w:t>a Viernes, con lo que se dan circunstancias en las que</w:t>
      </w:r>
      <w:r w:rsidR="00415DB3" w:rsidRPr="005134D4">
        <w:rPr>
          <w:lang w:val="es-ES_tradnl" w:eastAsia="es-ES"/>
        </w:rPr>
        <w:t xml:space="preserve"> si</w:t>
      </w:r>
      <w:r w:rsidR="00AA71FE" w:rsidRPr="005134D4">
        <w:rPr>
          <w:lang w:val="es-ES_tradnl" w:eastAsia="es-ES"/>
        </w:rPr>
        <w:t xml:space="preserve"> un animal </w:t>
      </w:r>
      <w:r w:rsidR="00415DB3" w:rsidRPr="005134D4">
        <w:rPr>
          <w:lang w:val="es-ES_tradnl" w:eastAsia="es-ES"/>
        </w:rPr>
        <w:t>s</w:t>
      </w:r>
      <w:r w:rsidR="00AA71FE" w:rsidRPr="005134D4">
        <w:rPr>
          <w:lang w:val="es-ES_tradnl" w:eastAsia="es-ES"/>
        </w:rPr>
        <w:t>e extra</w:t>
      </w:r>
      <w:r w:rsidR="00415DB3" w:rsidRPr="005134D4">
        <w:rPr>
          <w:lang w:val="es-ES_tradnl" w:eastAsia="es-ES"/>
        </w:rPr>
        <w:t>vía</w:t>
      </w:r>
      <w:r w:rsidR="00AA71FE" w:rsidRPr="005134D4">
        <w:rPr>
          <w:lang w:val="es-ES_tradnl" w:eastAsia="es-ES"/>
        </w:rPr>
        <w:t xml:space="preserve"> el sábado por la mañana</w:t>
      </w:r>
      <w:r w:rsidR="00415DB3" w:rsidRPr="005134D4">
        <w:rPr>
          <w:lang w:val="es-ES_tradnl" w:eastAsia="es-ES"/>
        </w:rPr>
        <w:t xml:space="preserve"> y</w:t>
      </w:r>
      <w:r w:rsidR="00AA71FE" w:rsidRPr="005134D4">
        <w:rPr>
          <w:lang w:val="es-ES_tradnl" w:eastAsia="es-ES"/>
        </w:rPr>
        <w:t xml:space="preserve"> se intenta localizar al dueño, esto no sea posible hasta el Lunes siguiente y sólo mediante una llamada de </w:t>
      </w:r>
      <w:r w:rsidR="004645A1" w:rsidRPr="005134D4">
        <w:rPr>
          <w:lang w:val="es-ES_tradnl" w:eastAsia="es-ES"/>
        </w:rPr>
        <w:t>telefónica</w:t>
      </w:r>
      <w:r w:rsidR="00AA71FE" w:rsidRPr="005134D4">
        <w:rPr>
          <w:lang w:val="es-ES_tradnl" w:eastAsia="es-ES"/>
        </w:rPr>
        <w:t>.</w:t>
      </w:r>
    </w:p>
    <w:p w14:paraId="07AE383D" w14:textId="23761AE1" w:rsidR="00A32BAF" w:rsidRPr="005134D4" w:rsidRDefault="00A32BAF" w:rsidP="00AF0ADA">
      <w:pPr>
        <w:spacing w:after="120" w:line="360" w:lineRule="auto"/>
        <w:ind w:firstLine="284"/>
        <w:rPr>
          <w:lang w:val="es-ES_tradnl" w:eastAsia="es-ES"/>
        </w:rPr>
      </w:pPr>
      <w:r w:rsidRPr="005134D4">
        <w:rPr>
          <w:lang w:val="es-ES_tradnl" w:eastAsia="es-ES"/>
        </w:rPr>
        <w:t>Es decir, se antoja necesario la búsqueda de una solución que permita la interconexión de los diversos sistemas sanitarios animales de las diferentes Comunidades Autónomas, con el objetivo de dar servicio tanto a las mascotas como a sus propietarios.</w:t>
      </w:r>
    </w:p>
    <w:p w14:paraId="090805BC" w14:textId="47DDDCB8" w:rsidR="00AA71FE" w:rsidRPr="005134D4" w:rsidRDefault="00527C81" w:rsidP="005F12FE">
      <w:pPr>
        <w:pStyle w:val="Ttulo2"/>
      </w:pPr>
      <w:bookmarkStart w:id="7" w:name="_Toc16891752"/>
      <w:r w:rsidRPr="005134D4">
        <w:t>La solución.</w:t>
      </w:r>
      <w:bookmarkEnd w:id="7"/>
    </w:p>
    <w:p w14:paraId="644141FF" w14:textId="6674BA4D" w:rsidR="004A0B7E" w:rsidRPr="005134D4" w:rsidRDefault="00522E56" w:rsidP="00AF0ADA">
      <w:pPr>
        <w:widowControl w:val="0"/>
        <w:spacing w:after="120" w:line="360" w:lineRule="auto"/>
        <w:ind w:firstLine="284"/>
        <w:rPr>
          <w:lang w:val="es-ES_tradnl" w:eastAsia="es-ES"/>
        </w:rPr>
      </w:pPr>
      <w:r w:rsidRPr="005134D4">
        <w:rPr>
          <w:lang w:val="es-ES_tradnl" w:eastAsia="es-ES"/>
        </w:rPr>
        <w:t>Entonces, ¿qué se puede hacer? Evidentemente, conectar los sistemas de cada una de las 17 comunidades autónomas</w:t>
      </w:r>
      <w:r w:rsidR="008E2C54" w:rsidRPr="005134D4">
        <w:rPr>
          <w:lang w:val="es-ES_tradnl" w:eastAsia="es-ES"/>
        </w:rPr>
        <w:t xml:space="preserve">. ¿Cómo? </w:t>
      </w:r>
      <w:r w:rsidR="00683F7F" w:rsidRPr="005134D4">
        <w:rPr>
          <w:lang w:val="es-ES_tradnl" w:eastAsia="es-ES"/>
        </w:rPr>
        <w:t>La respuesta a esta pregunta es</w:t>
      </w:r>
      <w:r w:rsidR="00415DB3" w:rsidRPr="005134D4">
        <w:rPr>
          <w:lang w:val="es-ES_tradnl" w:eastAsia="es-ES"/>
        </w:rPr>
        <w:t>,</w:t>
      </w:r>
      <w:r w:rsidR="00683F7F" w:rsidRPr="005134D4">
        <w:rPr>
          <w:lang w:val="es-ES_tradnl" w:eastAsia="es-ES"/>
        </w:rPr>
        <w:t xml:space="preserve"> que de múltiples </w:t>
      </w:r>
      <w:r w:rsidR="00683F7F" w:rsidRPr="005134D4">
        <w:rPr>
          <w:lang w:val="es-ES_tradnl" w:eastAsia="es-ES"/>
        </w:rPr>
        <w:lastRenderedPageBreak/>
        <w:t xml:space="preserve">maneras, </w:t>
      </w:r>
      <w:r w:rsidR="004B1561" w:rsidRPr="005134D4">
        <w:rPr>
          <w:lang w:val="es-ES_tradnl" w:eastAsia="es-ES"/>
        </w:rPr>
        <w:t>vamos a proponer alguna de ellas</w:t>
      </w:r>
      <w:r w:rsidR="004A0B7E" w:rsidRPr="005134D4">
        <w:rPr>
          <w:lang w:val="es-ES_tradnl" w:eastAsia="es-ES"/>
        </w:rPr>
        <w:t>.</w:t>
      </w:r>
    </w:p>
    <w:p w14:paraId="313A638C" w14:textId="77777777" w:rsidR="005F12FE" w:rsidRPr="005134D4" w:rsidRDefault="005F12FE" w:rsidP="005F12FE">
      <w:pPr>
        <w:pStyle w:val="Ttulo3"/>
      </w:pPr>
      <w:bookmarkStart w:id="8" w:name="_Toc16891753"/>
      <w:r w:rsidRPr="005134D4">
        <w:t>Sistema centralizado</w:t>
      </w:r>
      <w:bookmarkEnd w:id="8"/>
    </w:p>
    <w:p w14:paraId="32DEDF11" w14:textId="61C72D3F" w:rsidR="004A0B7E" w:rsidRPr="005134D4" w:rsidRDefault="00781615" w:rsidP="00781615">
      <w:pPr>
        <w:widowControl w:val="0"/>
        <w:spacing w:after="120" w:line="360" w:lineRule="auto"/>
        <w:ind w:firstLine="284"/>
        <w:rPr>
          <w:lang w:val="es-ES_tradnl" w:eastAsia="es-ES"/>
        </w:rPr>
      </w:pPr>
      <w:r w:rsidRPr="005134D4">
        <w:rPr>
          <w:b/>
          <w:noProof/>
          <w:color w:val="365F91"/>
          <w:sz w:val="24"/>
          <w:szCs w:val="24"/>
          <w:shd w:val="clear" w:color="auto" w:fill="auto"/>
          <w:lang w:val="es-ES_tradnl" w:eastAsia="es-ES"/>
        </w:rPr>
        <mc:AlternateContent>
          <mc:Choice Requires="wpg">
            <w:drawing>
              <wp:anchor distT="0" distB="0" distL="114300" distR="114300" simplePos="0" relativeHeight="251551744" behindDoc="0" locked="0" layoutInCell="1" allowOverlap="1" wp14:anchorId="32D5DD14" wp14:editId="213CF38C">
                <wp:simplePos x="0" y="0"/>
                <wp:positionH relativeFrom="margin">
                  <wp:align>center</wp:align>
                </wp:positionH>
                <wp:positionV relativeFrom="paragraph">
                  <wp:posOffset>915287</wp:posOffset>
                </wp:positionV>
                <wp:extent cx="3552024" cy="2459355"/>
                <wp:effectExtent l="0" t="0" r="10795" b="0"/>
                <wp:wrapTopAndBottom/>
                <wp:docPr id="213" name="Grupo 213"/>
                <wp:cNvGraphicFramePr/>
                <a:graphic xmlns:a="http://schemas.openxmlformats.org/drawingml/2006/main">
                  <a:graphicData uri="http://schemas.microsoft.com/office/word/2010/wordprocessingGroup">
                    <wpg:wgp>
                      <wpg:cNvGrpSpPr/>
                      <wpg:grpSpPr>
                        <a:xfrm>
                          <a:off x="0" y="0"/>
                          <a:ext cx="3552024" cy="2459355"/>
                          <a:chOff x="0" y="0"/>
                          <a:chExt cx="3552024" cy="2459355"/>
                        </a:xfrm>
                      </wpg:grpSpPr>
                      <wpg:grpSp>
                        <wpg:cNvPr id="212" name="Grupo 212"/>
                        <wpg:cNvGrpSpPr/>
                        <wpg:grpSpPr>
                          <a:xfrm>
                            <a:off x="0" y="0"/>
                            <a:ext cx="3542720" cy="2265764"/>
                            <a:chOff x="0" y="0"/>
                            <a:chExt cx="3542720" cy="2265764"/>
                          </a:xfrm>
                        </wpg:grpSpPr>
                        <pic:pic xmlns:pic="http://schemas.openxmlformats.org/drawingml/2006/picture">
                          <pic:nvPicPr>
                            <pic:cNvPr id="57" name="Imagen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1887" y="40943"/>
                              <a:ext cx="3415030" cy="2181225"/>
                            </a:xfrm>
                            <a:prstGeom prst="rect">
                              <a:avLst/>
                            </a:prstGeom>
                          </pic:spPr>
                        </pic:pic>
                        <pic:pic xmlns:pic="http://schemas.openxmlformats.org/drawingml/2006/picture">
                          <pic:nvPicPr>
                            <pic:cNvPr id="68" name="Imagen 6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4179" y="170597"/>
                              <a:ext cx="229870" cy="295275"/>
                            </a:xfrm>
                            <a:prstGeom prst="rect">
                              <a:avLst/>
                            </a:prstGeom>
                          </pic:spPr>
                        </pic:pic>
                        <pic:pic xmlns:pic="http://schemas.openxmlformats.org/drawingml/2006/picture">
                          <pic:nvPicPr>
                            <pic:cNvPr id="83" name="Imagen 8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20974" y="1726442"/>
                              <a:ext cx="229870" cy="295275"/>
                            </a:xfrm>
                            <a:prstGeom prst="rect">
                              <a:avLst/>
                            </a:prstGeom>
                          </pic:spPr>
                        </pic:pic>
                        <pic:pic xmlns:pic="http://schemas.openxmlformats.org/drawingml/2006/picture">
                          <pic:nvPicPr>
                            <pic:cNvPr id="84" name="Imagen 8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70245" y="1323833"/>
                              <a:ext cx="229870" cy="295275"/>
                            </a:xfrm>
                            <a:prstGeom prst="rect">
                              <a:avLst/>
                            </a:prstGeom>
                          </pic:spPr>
                        </pic:pic>
                        <pic:pic xmlns:pic="http://schemas.openxmlformats.org/drawingml/2006/picture">
                          <pic:nvPicPr>
                            <pic:cNvPr id="85" name="Imagen 8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10436" y="1392071"/>
                              <a:ext cx="229870" cy="295275"/>
                            </a:xfrm>
                            <a:prstGeom prst="rect">
                              <a:avLst/>
                            </a:prstGeom>
                          </pic:spPr>
                        </pic:pic>
                        <pic:pic xmlns:pic="http://schemas.openxmlformats.org/drawingml/2006/picture">
                          <pic:nvPicPr>
                            <pic:cNvPr id="86" name="Imagen 8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59457" y="764274"/>
                              <a:ext cx="229870" cy="295275"/>
                            </a:xfrm>
                            <a:prstGeom prst="rect">
                              <a:avLst/>
                            </a:prstGeom>
                          </pic:spPr>
                        </pic:pic>
                        <pic:pic xmlns:pic="http://schemas.openxmlformats.org/drawingml/2006/picture">
                          <pic:nvPicPr>
                            <pic:cNvPr id="87" name="Imagen 8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31911" y="354842"/>
                              <a:ext cx="229870" cy="295275"/>
                            </a:xfrm>
                            <a:prstGeom prst="rect">
                              <a:avLst/>
                            </a:prstGeom>
                          </pic:spPr>
                        </pic:pic>
                        <pic:pic xmlns:pic="http://schemas.openxmlformats.org/drawingml/2006/picture">
                          <pic:nvPicPr>
                            <pic:cNvPr id="89" name="Imagen 8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04365" y="593677"/>
                              <a:ext cx="229870" cy="295275"/>
                            </a:xfrm>
                            <a:prstGeom prst="rect">
                              <a:avLst/>
                            </a:prstGeom>
                          </pic:spPr>
                        </pic:pic>
                        <pic:pic xmlns:pic="http://schemas.openxmlformats.org/drawingml/2006/picture">
                          <pic:nvPicPr>
                            <pic:cNvPr id="92" name="Imagen 9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14902" y="893928"/>
                              <a:ext cx="229870" cy="295275"/>
                            </a:xfrm>
                            <a:prstGeom prst="rect">
                              <a:avLst/>
                            </a:prstGeom>
                          </pic:spPr>
                        </pic:pic>
                        <pic:pic xmlns:pic="http://schemas.openxmlformats.org/drawingml/2006/picture">
                          <pic:nvPicPr>
                            <pic:cNvPr id="93" name="Imagen 9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60812" y="1050877"/>
                              <a:ext cx="229870" cy="295275"/>
                            </a:xfrm>
                            <a:prstGeom prst="rect">
                              <a:avLst/>
                            </a:prstGeom>
                          </pic:spPr>
                        </pic:pic>
                        <pic:pic xmlns:pic="http://schemas.openxmlformats.org/drawingml/2006/picture">
                          <pic:nvPicPr>
                            <pic:cNvPr id="94" name="Imagen 9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37732" y="327546"/>
                              <a:ext cx="229870" cy="295275"/>
                            </a:xfrm>
                            <a:prstGeom prst="rect">
                              <a:avLst/>
                            </a:prstGeom>
                          </pic:spPr>
                        </pic:pic>
                        <pic:pic xmlns:pic="http://schemas.openxmlformats.org/drawingml/2006/picture">
                          <pic:nvPicPr>
                            <pic:cNvPr id="95" name="Imagen 9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5057" y="218364"/>
                              <a:ext cx="229870" cy="295275"/>
                            </a:xfrm>
                            <a:prstGeom prst="rect">
                              <a:avLst/>
                            </a:prstGeom>
                          </pic:spPr>
                        </pic:pic>
                        <pic:pic xmlns:pic="http://schemas.openxmlformats.org/drawingml/2006/picture">
                          <pic:nvPicPr>
                            <pic:cNvPr id="160" name="Imagen 16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85750" y="13648"/>
                              <a:ext cx="229870" cy="295275"/>
                            </a:xfrm>
                            <a:prstGeom prst="rect">
                              <a:avLst/>
                            </a:prstGeom>
                          </pic:spPr>
                        </pic:pic>
                        <pic:pic xmlns:pic="http://schemas.openxmlformats.org/drawingml/2006/picture">
                          <pic:nvPicPr>
                            <pic:cNvPr id="161" name="Imagen 16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51379" y="0"/>
                              <a:ext cx="229870" cy="295275"/>
                            </a:xfrm>
                            <a:prstGeom prst="rect">
                              <a:avLst/>
                            </a:prstGeom>
                          </pic:spPr>
                        </pic:pic>
                        <pic:pic xmlns:pic="http://schemas.openxmlformats.org/drawingml/2006/picture">
                          <pic:nvPicPr>
                            <pic:cNvPr id="162" name="Imagen 1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40090" y="1746913"/>
                              <a:ext cx="229870" cy="295275"/>
                            </a:xfrm>
                            <a:prstGeom prst="rect">
                              <a:avLst/>
                            </a:prstGeom>
                          </pic:spPr>
                        </pic:pic>
                        <pic:pic xmlns:pic="http://schemas.openxmlformats.org/drawingml/2006/picture">
                          <pic:nvPicPr>
                            <pic:cNvPr id="163" name="Imagen 16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42699" y="1794680"/>
                              <a:ext cx="229870" cy="295275"/>
                            </a:xfrm>
                            <a:prstGeom prst="rect">
                              <a:avLst/>
                            </a:prstGeom>
                          </pic:spPr>
                        </pic:pic>
                        <pic:pic xmlns:pic="http://schemas.openxmlformats.org/drawingml/2006/picture">
                          <pic:nvPicPr>
                            <pic:cNvPr id="164" name="Imagen 16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20371" y="989462"/>
                              <a:ext cx="229870" cy="295275"/>
                            </a:xfrm>
                            <a:prstGeom prst="rect">
                              <a:avLst/>
                            </a:prstGeom>
                          </pic:spPr>
                        </pic:pic>
                        <wps:wsp>
                          <wps:cNvPr id="167" name="Conector recto de flecha 167"/>
                          <wps:cNvCnPr/>
                          <wps:spPr>
                            <a:xfrm flipV="1">
                              <a:off x="1746914" y="866633"/>
                              <a:ext cx="289560" cy="9906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1" name="Conector recto de flecha 171"/>
                          <wps:cNvCnPr/>
                          <wps:spPr>
                            <a:xfrm>
                              <a:off x="1842448" y="573206"/>
                              <a:ext cx="210820" cy="213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3" name="Conector recto de flecha 173"/>
                          <wps:cNvCnPr/>
                          <wps:spPr>
                            <a:xfrm flipH="1">
                              <a:off x="2197290" y="723331"/>
                              <a:ext cx="313690" cy="1123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4" name="Conector recto de flecha 174"/>
                          <wps:cNvCnPr/>
                          <wps:spPr>
                            <a:xfrm flipH="1" flipV="1">
                              <a:off x="2197290" y="900752"/>
                              <a:ext cx="431165" cy="21082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5" name="Conector recto de flecha 175"/>
                          <wps:cNvCnPr/>
                          <wps:spPr>
                            <a:xfrm flipV="1">
                              <a:off x="1760562" y="934871"/>
                              <a:ext cx="295275" cy="52387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6" name="Conector recto de flecha 176"/>
                          <wps:cNvCnPr/>
                          <wps:spPr>
                            <a:xfrm flipV="1">
                              <a:off x="846162" y="921224"/>
                              <a:ext cx="1198880" cy="84772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78" name="Conector recto de flecha 178"/>
                          <wps:cNvCnPr/>
                          <wps:spPr>
                            <a:xfrm>
                              <a:off x="1426191" y="423080"/>
                              <a:ext cx="607695" cy="4089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8" name="Conector recto de flecha 198"/>
                          <wps:cNvCnPr/>
                          <wps:spPr>
                            <a:xfrm flipH="1" flipV="1">
                              <a:off x="2197290" y="866633"/>
                              <a:ext cx="951865" cy="450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199" name="Conector recto de flecha 199"/>
                          <wps:cNvCnPr/>
                          <wps:spPr>
                            <a:xfrm flipH="1" flipV="1">
                              <a:off x="2163171" y="934871"/>
                              <a:ext cx="127635" cy="90741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0" name="Conector recto de flecha 200"/>
                          <wps:cNvCnPr/>
                          <wps:spPr>
                            <a:xfrm flipH="1" flipV="1">
                              <a:off x="2176818" y="934871"/>
                              <a:ext cx="405765" cy="43434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1" name="Conector recto de flecha 201"/>
                          <wps:cNvCnPr/>
                          <wps:spPr>
                            <a:xfrm flipV="1">
                              <a:off x="1890215" y="941695"/>
                              <a:ext cx="197596" cy="837688"/>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3" name="Conector recto de flecha 203"/>
                          <wps:cNvCnPr/>
                          <wps:spPr>
                            <a:xfrm flipH="1">
                              <a:off x="2176818" y="457200"/>
                              <a:ext cx="675005" cy="34099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58" name="Cilindro 58"/>
                          <wps:cNvSpPr/>
                          <wps:spPr>
                            <a:xfrm>
                              <a:off x="2053988" y="771098"/>
                              <a:ext cx="117475" cy="162560"/>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Conector recto de flecha 204"/>
                          <wps:cNvCnPr/>
                          <wps:spPr>
                            <a:xfrm>
                              <a:off x="1883391" y="245659"/>
                              <a:ext cx="200025" cy="520700"/>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5" name="Conector recto de flecha 205"/>
                          <wps:cNvCnPr/>
                          <wps:spPr>
                            <a:xfrm flipH="1">
                              <a:off x="2163171" y="464024"/>
                              <a:ext cx="181039" cy="306142"/>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H="1" flipV="1">
                              <a:off x="2122227" y="934871"/>
                              <a:ext cx="15342" cy="17618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7" name="Conector recto de flecha 207"/>
                          <wps:cNvCnPr/>
                          <wps:spPr>
                            <a:xfrm>
                              <a:off x="2108579" y="266131"/>
                              <a:ext cx="16510" cy="497205"/>
                            </a:xfrm>
                            <a:prstGeom prst="straightConnector1">
                              <a:avLst/>
                            </a:prstGeom>
                            <a:ln>
                              <a:headEnd type="none" w="sm" len="sm"/>
                              <a:tailEnd type="triangle" w="sm" len="sm"/>
                            </a:ln>
                          </wps:spPr>
                          <wps:style>
                            <a:lnRef idx="1">
                              <a:schemeClr val="dk1"/>
                            </a:lnRef>
                            <a:fillRef idx="0">
                              <a:schemeClr val="dk1"/>
                            </a:fillRef>
                            <a:effectRef idx="0">
                              <a:schemeClr val="dk1"/>
                            </a:effectRef>
                            <a:fontRef idx="minor">
                              <a:schemeClr val="tx1"/>
                            </a:fontRef>
                          </wps:style>
                          <wps:bodyPr/>
                        </wps:wsp>
                        <wps:wsp>
                          <wps:cNvPr id="209" name="Rectángulo 209"/>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uadro de texto 211"/>
                        <wps:cNvSpPr txBox="1"/>
                        <wps:spPr>
                          <a:xfrm>
                            <a:off x="10629" y="2327910"/>
                            <a:ext cx="3541395" cy="131445"/>
                          </a:xfrm>
                          <a:prstGeom prst="rect">
                            <a:avLst/>
                          </a:prstGeom>
                          <a:solidFill>
                            <a:prstClr val="white"/>
                          </a:solidFill>
                          <a:ln>
                            <a:noFill/>
                          </a:ln>
                          <a:effectLst/>
                        </wps:spPr>
                        <wps:txbx>
                          <w:txbxContent>
                            <w:p w14:paraId="7C7D59D6" w14:textId="5B3F5631" w:rsidR="00CB5AAC" w:rsidRPr="00030BF7" w:rsidRDefault="00CB5AAC" w:rsidP="00186345">
                              <w:pPr>
                                <w:pStyle w:val="Descripcin"/>
                                <w:jc w:val="center"/>
                                <w:rPr>
                                  <w:b/>
                                  <w:noProof/>
                                  <w:color w:val="365F91"/>
                                  <w:sz w:val="24"/>
                                  <w:szCs w:val="24"/>
                                  <w:lang w:val="es-ES_tradnl"/>
                                </w:rPr>
                              </w:pPr>
                              <w:bookmarkStart w:id="9" w:name="_Toc16892112"/>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D75260">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D5DD14" id="Grupo 213" o:spid="_x0000_s1026" style="position:absolute;left:0;text-align:left;margin-left:0;margin-top:72.05pt;width:279.7pt;height:193.65pt;z-index:251551744;mso-position-horizontal:center;mso-position-horizontal-relative:margin" coordsize="35520,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">
                <v:group id="Grupo 212" o:spid="_x0000_s1027"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8" type="#_x0000_t75" style="position:absolute;left:818;top:409;width:34151;height:21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IJrDAAAA2wAAAA8AAABkcnMvZG93bnJldi54bWxEj0FrwkAUhO+C/2F5Qm+6aWlridmISIXi&#10;ySYWPD6yzyQ0+zbubk38991CweMwM98w2Xo0nbiS861lBY+LBARxZXXLtYJjuZu/gfABWWNnmRTc&#10;yMM6n04yTLUd+JOuRahFhLBPUUETQp9K6auGDPqF7Ymjd7bOYIjS1VI7HCLcdPIpSV6lwZbjQoM9&#10;bRuqvosfo2Bf0vOXeXd1widdHC6ng9vsBqUeZuNmBSLQGO7h//aHVvCyhL8v8Q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sgmsMAAADbAAAADwAAAAAAAAAAAAAAAACf&#10;AgAAZHJzL2Rvd25yZXYueG1sUEsFBgAAAAAEAAQA9wAAAI8DAAAAAA==&#10;">
                    <v:imagedata r:id="rId22" o:title=""/>
                    <v:path arrowok="t"/>
                  </v:shape>
                  <v:shape id="Imagen 68" o:spid="_x0000_s1029" type="#_x0000_t75" style="position:absolute;left:11941;top:170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9DfS8AAAA2wAAAA8AAABkcnMvZG93bnJldi54bWxET70KwjAQ3gXfIZzgpmkdRKpRRBDEzaqI&#10;29GcbbC5lCbW+vZmEBw/vv/Vpre16Kj1xrGCdJqAIC6cNlwquJz3kwUIH5A11o5JwYc8bNbDwQoz&#10;7d58oi4PpYgh7DNUUIXQZFL6oiKLfuoa4sg9XGsxRNiWUrf4juG2lrMkmUuLhmNDhQ3tKiqe+csq&#10;yOv+eDPd8ZVetyG9lzcjT/lOqfGo3y5BBOrDX/xzH7SCeRwbv8QfIN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XvQ30vAAAANsAAAAPAAAAAAAAAAAAAAAAAJ8CAABkcnMv&#10;ZG93bnJldi54bWxQSwUGAAAAAAQABAD3AAAAiAMAAAAA&#10;">
                    <v:imagedata r:id="rId23" o:title=""/>
                    <v:path arrowok="t"/>
                  </v:shape>
                  <v:shape id="Imagen 83" o:spid="_x0000_s1030" type="#_x0000_t75" style="position:absolute;left:6209;top:1726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VeX/CAAAA2wAAAA8AAABkcnMvZG93bnJldi54bWxEj0GLwjAUhO+C/yE8YW+a1gW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FXl/wgAAANsAAAAPAAAAAAAAAAAAAAAAAJ8C&#10;AABkcnMvZG93bnJldi54bWxQSwUGAAAAAAQABAD3AAAAjgMAAAAA&#10;">
                    <v:imagedata r:id="rId23" o:title=""/>
                    <v:path arrowok="t"/>
                  </v:shape>
                  <v:shape id="Imagen 84" o:spid="_x0000_s1031" type="#_x0000_t75" style="position:absolute;left:24702;top:1323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84QvCAAAA2wAAAA8AAABkcnMvZG93bnJldi54bWxEj0GLwjAUhO+C/yE8YW+aVha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OELwgAAANsAAAAPAAAAAAAAAAAAAAAAAJ8C&#10;AABkcnMvZG93bnJldi54bWxQSwUGAAAAAAQABAD3AAAAjgMAAAAA&#10;">
                    <v:imagedata r:id="rId23" o:title=""/>
                    <v:path arrowok="t"/>
                  </v:shape>
                  <v:shape id="Imagen 85" o:spid="_x0000_s1032" type="#_x0000_t75" style="position:absolute;left:16104;top:13920;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wRJDCAAAA2wAAAA8AAABkcnMvZG93bnJldi54bWxEj0GLwjAUhO+C/yE8YW+aVliRrrEUYWHx&#10;ZlVkb4/mbRu2eSlNrPXfG0HwOMzMN8wmH20rBuq9cawgXSQgiCunDdcKTsfv+RqED8gaW8ek4E4e&#10;8u10ssFMuxsfaChDLSKEfYYKmhC6TEpfNWTRL1xHHL0/11sMUfa11D3eIty2cpkkK2nRcFxosKNd&#10;Q9V/ebUKynbcX8ywv6bnIqS/9cXIQ7lT6mM2Fl8gAo3hHX61f7SC9Sc8v8QfIL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sESQwgAAANsAAAAPAAAAAAAAAAAAAAAAAJ8C&#10;AABkcnMvZG93bnJldi54bWxQSwUGAAAAAAQABAD3AAAAjgMAAAAA&#10;">
                    <v:imagedata r:id="rId23" o:title=""/>
                    <v:path arrowok="t"/>
                  </v:shape>
                  <v:shape id="Imagen 86" o:spid="_x0000_s1033" type="#_x0000_t75" style="position:absolute;left:31594;top:764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2ufCAAAA2wAAAA8AAABkcnMvZG93bnJldi54bWxEj0Frg0AUhO+B/oflBXpLVnsIYrMREQIl&#10;t9gE6e3hvupS9624q7H/vlso9DjMzDfMsVjtIBaavHGsIN0nIIhbpw13Cm7v510GwgdkjYNjUvBN&#10;HorT0+aIuXYPvtJSh05ECPscFfQhjLmUvu3Jot+7kTh6n26yGKKcOqknfES4HeRLkhykRcNxoceR&#10;qp7ar3q2CuphvTRmuczpvQzpR9cYea0rpZ63a/kKItAa/sN/7TetIDvA75f4A+Tp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YtrnwgAAANsAAAAPAAAAAAAAAAAAAAAAAJ8C&#10;AABkcnMvZG93bnJldi54bWxQSwUGAAAAAAQABAD3AAAAjgMAAAAA&#10;">
                    <v:imagedata r:id="rId23" o:title=""/>
                    <v:path arrowok="t"/>
                  </v:shape>
                  <v:shape id="Imagen 87" o:spid="_x0000_s1034" type="#_x0000_t75" style="position:absolute;left:28319;top:354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uf3zCAAAA2wAAAA8AAABkcnMvZG93bnJldi54bWxEj0GLwjAUhO+C/yE8YW+a1sMqXWMpwsLi&#10;zarI3h7N2zZs81KaWOu/N4LgcZiZb5hNPtpWDNR741hBukhAEFdOG64VnI7f8zUIH5A1to5JwZ08&#10;5NvpZIOZdjc+0FCGWkQI+wwVNCF0mZS+asiiX7iOOHp/rrcYouxrqXu8Rbht5TJJPqVFw3GhwY52&#10;DVX/5dUqKNtxfzHD/pqei5D+1hcjD+VOqY/ZWHyBCDSGd/jV/tEK1i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Ln98wgAAANsAAAAPAAAAAAAAAAAAAAAAAJ8C&#10;AABkcnMvZG93bnJldi54bWxQSwUGAAAAAAQABAD3AAAAjgMAAAAA&#10;">
                    <v:imagedata r:id="rId23" o:title=""/>
                    <v:path arrowok="t"/>
                  </v:shape>
                  <v:shape id="Imagen 89" o:spid="_x0000_s1035" type="#_x0000_t75" style="position:absolute;left:25043;top:59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TpXCAAAA2wAAAA8AAABkcnMvZG93bnJldi54bWxEj0GLwjAUhO+C/yE8YW+a1sOiXWMpwsLi&#10;zarI3h7N2zZs81KaWOu/N4LgcZiZb5hNPtpWDNR741hBukhAEFdOG64VnI7f8xUIH5A1to5JwZ08&#10;5NvpZIOZdjc+0FCGWkQI+wwVNCF0mZS+asiiX7iOOHp/rrcYouxrqXu8Rbht5TJJPqVFw3GhwY52&#10;DVX/5dUqKNtxfzHD/pqei5D+1hcjD+VOqY/ZWHyBCDSGd/jV/tEKVmt4fo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U6VwgAAANsAAAAPAAAAAAAAAAAAAAAAAJ8C&#10;AABkcnMvZG93bnJldi54bWxQSwUGAAAAAAQABAD3AAAAjgMAAAAA&#10;">
                    <v:imagedata r:id="rId23" o:title=""/>
                    <v:path arrowok="t"/>
                  </v:shape>
                  <v:shape id="Imagen 92" o:spid="_x0000_s1036" type="#_x0000_t75" style="position:absolute;left:15149;top:8939;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ASjnCAAAA2wAAAA8AAABkcnMvZG93bnJldi54bWxEj0GLwjAUhO+C/yE8YW+a1sOi1ViKsLB4&#10;syri7dG8bcM2L6WJtfvvN4LgcZiZb5htPtpWDNR741hBukhAEFdOG64VnE9f8xUIH5A1to5JwR95&#10;yHfTyRYz7R58pKEMtYgQ9hkqaELoMil91ZBFv3AdcfR+XG8xRNnXUvf4iHDbymWSfEqLhuNCgx3t&#10;G6p+y7tVULbj4WqGwz29FCG91Vcjj+VeqY/ZWGxABBrDO/xqf2sF6yU8v8QfIH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gEo5wgAAANsAAAAPAAAAAAAAAAAAAAAAAJ8C&#10;AABkcnMvZG93bnJldi54bWxQSwUGAAAAAAQABAD3AAAAjgMAAAAA&#10;">
                    <v:imagedata r:id="rId23" o:title=""/>
                    <v:path arrowok="t"/>
                  </v:shape>
                  <v:shape id="Imagen 93" o:spid="_x0000_s1037" type="#_x0000_t75" style="position:absolute;left:20608;top:10508;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76LBAAAA2wAAAA8AAABkcnMvZG93bnJldi54bWxEj0GLwjAUhO8L/ofwBG9rWoV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M76LBAAAA2wAAAA8AAAAAAAAAAAAAAAAAnwIA&#10;AGRycy9kb3ducmV2LnhtbFBLBQYAAAAABAAEAPcAAACNAwAAAAA=&#10;">
                    <v:imagedata r:id="rId23" o:title=""/>
                    <v:path arrowok="t"/>
                  </v:shape>
                  <v:shape id="Imagen 94" o:spid="_x0000_s1038" type="#_x0000_t75" style="position:absolute;left:16377;top:32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ld9bBAAAA2wAAAA8AAABkcnMvZG93bnJldi54bWxEj0GLwjAUhO8L/ofwBG9rWp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ld9bBAAAA2wAAAA8AAAAAAAAAAAAAAAAAnwIA&#10;AGRycy9kb3ducmV2LnhtbFBLBQYAAAAABAAEAPcAAACNAwAAAAA=&#10;">
                    <v:imagedata r:id="rId23" o:title=""/>
                    <v:path arrowok="t"/>
                  </v:shape>
                  <v:shape id="Imagen 95" o:spid="_x0000_s1039" type="#_x0000_t75" style="position:absolute;left:22450;top:21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p0k3BAAAA2wAAAA8AAABkcnMvZG93bnJldi54bWxEj0GLwjAUhO8L/ofwBG9rWsFlrUYRQRBv&#10;VkW8PZpnG2xeShNr/fdGWNjjMDPfMItVb2vRUeuNYwXpOAFBXDhtuFRwOm6/f0H4gKyxdkwKXuRh&#10;tRx8LTDT7skH6vJQighhn6GCKoQmk9IXFVn0Y9cQR+/mWoshyraUusVnhNtaTpLkR1o0HBcqbGhT&#10;UXHPH1ZBXvf7i+n2j/S8Dum1vBh5yDdKjYb9eg4iUB/+w3/tnVYwm8LnS/wBc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xp0k3BAAAA2wAAAA8AAAAAAAAAAAAAAAAAnwIA&#10;AGRycy9kb3ducmV2LnhtbFBLBQYAAAAABAAEAPcAAACNAwAAAAA=&#10;">
                    <v:imagedata r:id="rId23" o:title=""/>
                    <v:path arrowok="t"/>
                  </v:shape>
                  <v:shape id="Imagen 160" o:spid="_x0000_s1040" type="#_x0000_t75" style="position:absolute;left:19857;top:13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0UwXDAAAA3AAAAA8AAABkcnMvZG93bnJldi54bWxEj0GLwjAQhe+C/yHMwt407R5kqUYRYUG8&#10;WV3E29CMbbCZlCbW7r/fOQjeZnhv3vtmtRl9qwbqowtsIJ9noIirYB3XBs6nn9k3qJiQLbaBycAf&#10;Rdisp5MVFjY8+UhDmWolIRwLNNCk1BVax6ohj3EeOmLRbqH3mGTta217fEq4b/VXli20R8fS0GBH&#10;u4aqe/nwBsp2PFzccHjkv9uUX+uL08dyZ8znx7hdgko0prf5db23gr8QfHlGJ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RTBcMAAADcAAAADwAAAAAAAAAAAAAAAACf&#10;AgAAZHJzL2Rvd25yZXYueG1sUEsFBgAAAAAEAAQA9wAAAI8DAAAAAA==&#10;">
                    <v:imagedata r:id="rId23" o:title=""/>
                    <v:path arrowok="t"/>
                  </v:shape>
                  <v:shape id="Imagen 161" o:spid="_x0000_s1041" type="#_x0000_t75" style="position:absolute;left:1651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49p7BAAAA3AAAAA8AAABkcnMvZG93bnJldi54bWxET02LwjAQvS/sfwiz4G1NuwdZalORgrB4&#10;s+4i3oZmbIPNpDRprf/eCMLe5vE+J9/MthMTDd44VpAuExDEtdOGGwW/x93nNwgfkDV2jknBnTxs&#10;ive3HDPtbnygqQqNiCHsM1TQhtBnUvq6JYt+6XriyF3cYDFEODRSD3iL4baTX0mykhYNx4YWeypb&#10;qq/VaBVU3bw/mWk/pn/bkJ6bk5GHqlRq8TFv1yACzeFf/HL/6Dh/lcLzmXiBLB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Y49p7BAAAA3AAAAA8AAAAAAAAAAAAAAAAAnwIA&#10;AGRycy9kb3ducmV2LnhtbFBLBQYAAAAABAAEAPcAAACNAwAAAAA=&#10;">
                    <v:imagedata r:id="rId23" o:title=""/>
                    <v:path arrowok="t"/>
                  </v:shape>
                  <v:shape id="Imagen 162" o:spid="_x0000_s1042" type="#_x0000_t75" style="position:absolute;left:17400;top:17469;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aOnBAAAA3AAAAA8AAABkcnMvZG93bnJldi54bWxET01rg0AQvRf6H5YJ9Jas5iDFuooEAiW3&#10;mAbpbXCnutSdFXdj7L/vFgK9zeN9TlGtdhQLzd44VpDuEhDEndOGewUfl+P2FYQPyBpHx6TghzxU&#10;5fNTgbl2dz7T0oRexBD2OSoYQphyKX03kEW/cxNx5L7cbDFEOPdSz3iP4XaU+yTJpEXDsWHAiQ4D&#10;dd/NzSpoxvXUmuV0S691SD/71shzc1DqZbPWbyACreFf/HC/6zg/28PfM/ECWf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bqaOnBAAAA3AAAAA8AAAAAAAAAAAAAAAAAnwIA&#10;AGRycy9kb3ducmV2LnhtbFBLBQYAAAAABAAEAPcAAACNAwAAAAA=&#10;">
                    <v:imagedata r:id="rId23" o:title=""/>
                    <v:path arrowok="t"/>
                  </v:shape>
                  <v:shape id="Imagen 163" o:spid="_x0000_s1043" type="#_x0000_t75" style="position:absolute;left:21426;top:17946;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zXLAAAAA3AAAAA8AAABkcnMvZG93bnJldi54bWxET02LwjAQvQv+hzDC3jStCy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NcsAAAADcAAAADwAAAAAAAAAAAAAAAACfAgAA&#10;ZHJzL2Rvd25yZXYueG1sUEsFBgAAAAAEAAQA9wAAAIwDAAAAAA==&#10;">
                    <v:imagedata r:id="rId23" o:title=""/>
                    <v:path arrowok="t"/>
                  </v:shape>
                  <v:shape id="Imagen 164" o:spid="_x0000_s1044" type="#_x0000_t75" style="position:absolute;left:26203;top:98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PVQbAAAAA3AAAAA8AAABkcnMvZG93bnJldi54bWxET02LwjAQvQv+hzDC3jStLCJdYynCwuLN&#10;qsjehma2DdtMShNr/fdGELzN433OJh9tKwbqvXGsIF0kIIgrpw3XCk7H7/kahA/IGlvHpOBOHvLt&#10;dLLBTLsbH2goQy1iCPsMFTQhdJmUvmrIol+4jjhyf663GCLsa6l7vMVw28plkqykRcOxocGOdg1V&#10;/+XVKijbcX8xw/6anouQ/tYXIw/lTqmP2Vh8gQg0hrf45f7Rcf7qE57PxAvk9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k9VBsAAAADcAAAADwAAAAAAAAAAAAAAAACfAgAA&#10;ZHJzL2Rvd25yZXYueG1sUEsFBgAAAAAEAAQA9wAAAIwDAAAAAA==&#10;">
                    <v:imagedata r:id="rId23" o:title=""/>
                    <v:path arrowok="t"/>
                  </v:shape>
                  <v:shapetype id="_x0000_t32" coordsize="21600,21600" o:spt="32" o:oned="t" path="m,l21600,21600e" filled="f">
                    <v:path arrowok="t" fillok="f" o:connecttype="none"/>
                    <o:lock v:ext="edit" shapetype="t"/>
                  </v:shapetype>
                  <v:shape id="Conector recto de flecha 167" o:spid="_x0000_s1045" type="#_x0000_t32" style="position:absolute;left:17469;top:8666;width:2895;height:9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ZzWMEAAADcAAAADwAAAGRycy9kb3ducmV2LnhtbERPS2vCQBC+F/oflin01mxaxJboKmKI&#10;ePVx8DjNjkkwOxt21yT117uC0Nt8fM+ZL0fTip6cbywr+ExSEMSl1Q1XCo6H4uMHhA/IGlvLpOCP&#10;PCwXry9zzLQdeEf9PlQihrDPUEEdQpdJ6cuaDPrEdsSRO1tnMEToKqkdDjHctPIrTafSYMOxocaO&#10;1jWVl/3VKODh0P+6kJ82edPKySYvbuuiUOr9bVzNQAQaw7/46d7qOH/6DY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pnNYwQAAANwAAAAPAAAAAAAAAAAAAAAA&#10;AKECAABkcnMvZG93bnJldi54bWxQSwUGAAAAAAQABAD5AAAAjwMAAAAA&#10;" strokecolor="black [3040]">
                    <v:stroke startarrowwidth="narrow" startarrowlength="short" endarrow="block" endarrowwidth="narrow" endarrowlength="short"/>
                  </v:shape>
                  <v:shape id="Conector recto de flecha 171" o:spid="_x0000_s1046" type="#_x0000_t32" style="position:absolute;left:18424;top:5732;width:2108;height:2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9It8EAAADcAAAADwAAAGRycy9kb3ducmV2LnhtbERPS4vCMBC+L/gfwgje1lQFV6pRRKh4&#10;0IX1cR+asS02k5LE2v57s7Cwt/n4nrPadKYWLTlfWVYwGScgiHOrKy4UXC/Z5wKED8gaa8ukoCcP&#10;m/XgY4Wpti/+ofYcChFD2KeooAyhSaX0eUkG/dg2xJG7W2cwROgKqR2+Yrip5TRJ5tJgxbGhxIZ2&#10;JeWP89MocOY0e2a7rP3O5uE2vez74z7plRoNu+0SRKAu/Iv/3Acd539N4PeZeIFcv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P0i3wQAAANwAAAAPAAAAAAAAAAAAAAAA&#10;AKECAABkcnMvZG93bnJldi54bWxQSwUGAAAAAAQABAD5AAAAjwMAAAAA&#10;" strokecolor="black [3040]">
                    <v:stroke startarrowwidth="narrow" startarrowlength="short" endarrow="block" endarrowwidth="narrow" endarrowlength="short"/>
                  </v:shape>
                  <v:shape id="Conector recto de flecha 173" o:spid="_x0000_s1047" type="#_x0000_t32" style="position:absolute;left:21972;top:7233;width:3137;height:11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jhsEAAADcAAAADwAAAGRycy9kb3ducmV2LnhtbERPTWvCQBC9F/wPywje6sYqtaSuIoaI&#10;16qHHqfZMQlmZ8PuNon+elco9DaP9zmrzWAa0ZHztWUFs2kCgriwuuZSwfmUv36A8AFZY2OZFNzI&#10;w2Y9ellhqm3PX9QdQyliCPsUFVQhtKmUvqjIoJ/aljhyF+sMhghdKbXDPoabRr4lybs0WHNsqLCl&#10;XUXF9fhrFHB/6n5cyL73Wd3IxT7L77s8V2oyHrafIAIN4V/85z7oOH85h+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ROOGwQAAANwAAAAPAAAAAAAAAAAAAAAA&#10;AKECAABkcnMvZG93bnJldi54bWxQSwUGAAAAAAQABAD5AAAAjwMAAAAA&#10;" strokecolor="black [3040]">
                    <v:stroke startarrowwidth="narrow" startarrowlength="short" endarrow="block" endarrowwidth="narrow" endarrowlength="short"/>
                  </v:shape>
                  <v:shape id="Conector recto de flecha 174" o:spid="_x0000_s1048" type="#_x0000_t32" style="position:absolute;left:21972;top:9007;width:4312;height:2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w8MMAAADcAAAADwAAAGRycy9kb3ducmV2LnhtbERPTWsCMRC9C/6HMAUvUrOWamVrFGlR&#10;eulB3YPHYTPdhG4myyZdd/31TaHgbR7vc9bb3tWiozZYzwrmswwEcem15UpBcd4/rkCEiKyx9kwK&#10;Bgqw3YxHa8y1v/KRulOsRArhkKMCE2OTSxlKQw7DzDfEifvyrcOYYFtJ3eI1hbtaPmXZUjq0nBoM&#10;NvRmqPw+/TgF+v1y+yyKnZ8ehtBUXRysWVilJg/97hVEpD7exf/uD53mvzzD3zPpAr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h8PDDAAAA3AAAAA8AAAAAAAAAAAAA&#10;AAAAoQIAAGRycy9kb3ducmV2LnhtbFBLBQYAAAAABAAEAPkAAACRAwAAAAA=&#10;" strokecolor="black [3040]">
                    <v:stroke startarrowwidth="narrow" startarrowlength="short" endarrow="block" endarrowwidth="narrow" endarrowlength="short"/>
                  </v:shape>
                  <v:shape id="Conector recto de flecha 175" o:spid="_x0000_s1049" type="#_x0000_t32" style="position:absolute;left:17605;top:9348;width:2953;height:5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HeacEAAADcAAAADwAAAGRycy9kb3ducmV2LnhtbERPTWvCQBC9F/wPywje6saitaSuIoaI&#10;16qHHqfZMQlmZ8PuNon+elco9DaP9zmrzWAa0ZHztWUFs2kCgriwuuZSwfmUv36A8AFZY2OZFNzI&#10;w2Y9ellhqm3PX9QdQyliCPsUFVQhtKmUvqjIoJ/aljhyF+sMhghdKbXDPoabRr4lybs0WHNsqLCl&#10;XUXF9fhrFHB/6n5cyL73Wd3I+T7L77s8V2oyHrafIAIN4V/85z7oOH+5gOcz8QK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4d5pwQAAANwAAAAPAAAAAAAAAAAAAAAA&#10;AKECAABkcnMvZG93bnJldi54bWxQSwUGAAAAAAQABAD5AAAAjwMAAAAA&#10;" strokecolor="black [3040]">
                    <v:stroke startarrowwidth="narrow" startarrowlength="short" endarrow="block" endarrowwidth="narrow" endarrowlength="short"/>
                  </v:shape>
                  <v:shape id="Conector recto de flecha 176" o:spid="_x0000_s1050" type="#_x0000_t32" style="position:absolute;left:8461;top:9212;width:11989;height:8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NAHsEAAADcAAAADwAAAGRycy9kb3ducmV2LnhtbERPS2vCQBC+F/oflin01mxaxJboKmKI&#10;ePVx8DjNjkkwOxt21yT117uC0Nt8fM+ZL0fTip6cbywr+ExSEMSl1Q1XCo6H4uMHhA/IGlvLpOCP&#10;PCwXry9zzLQdeEf9PlQihrDPUEEdQpdJ6cuaDPrEdsSRO1tnMEToKqkdDjHctPIrTafSYMOxocaO&#10;1jWVl/3VKODh0P+6kJ82edPKySYvbuuiUOr9bVzNQAQaw7/46d7qOP97Co9n4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M0AewQAAANwAAAAPAAAAAAAAAAAAAAAA&#10;AKECAABkcnMvZG93bnJldi54bWxQSwUGAAAAAAQABAD5AAAAjwMAAAAA&#10;" strokecolor="black [3040]">
                    <v:stroke startarrowwidth="narrow" startarrowlength="short" endarrow="block" endarrowwidth="narrow" endarrowlength="short"/>
                  </v:shape>
                  <v:shape id="Conector recto de flecha 178" o:spid="_x0000_s1051" type="#_x0000_t32" style="position:absolute;left:14261;top:4230;width:6077;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XhKsUAAADcAAAADwAAAGRycy9kb3ducmV2LnhtbESPQWvDMAyF74P9B6NBb6uzFrqS1i2l&#10;kLLDNli63UWsJqGxHGw3Tf79dBjsJvGe3vu03Y+uUwOF2Ho28DLPQBFX3rZcG/g+F89rUDEhW+w8&#10;k4GJIux3jw9bzK2/8xcNZaqVhHDM0UCTUp9rHauGHMa574lFu/jgMMkaam0D3iXcdXqRZSvtsGVp&#10;aLCnY0PVtbw5A8F9LG/FsRg+i1X6WZxP0/spm4yZPY2HDahEY/o3/12/WcF/FVp5Rib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XhKsUAAADcAAAADwAAAAAAAAAA&#10;AAAAAAChAgAAZHJzL2Rvd25yZXYueG1sUEsFBgAAAAAEAAQA+QAAAJMDAAAAAA==&#10;" strokecolor="black [3040]">
                    <v:stroke startarrowwidth="narrow" startarrowlength="short" endarrow="block" endarrowwidth="narrow" endarrowlength="short"/>
                  </v:shape>
                  <v:shape id="Conector recto de flecha 198" o:spid="_x0000_s1052" type="#_x0000_t32" style="position:absolute;left:21972;top:8666;width:9519;height:4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cD8YAAADcAAAADwAAAGRycy9kb3ducmV2LnhtbESPQU/DMAyF70j7D5EncUEsBYkJyrJp&#10;GgLtwmFbDxytxjTRGqdqQtfy6+cDEjdb7/m9z6vNGFo1UJ98ZAMPiwIUcR2t58ZAdXq/fwaVMrLF&#10;NjIZmCjBZj27WWFp44UPNBxzoySEU4kGXM5dqXWqHQVMi9gRi/Yd+4BZ1r7RtseLhIdWPxbFUgf0&#10;LA0OO9o5qs/Hn2DAvn39flbVNt59TKlrhjx59+SNuZ2P21dQmcb8b/673lvBfxFaeUYm0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gHA/GAAAA3AAAAA8AAAAAAAAA&#10;AAAAAAAAoQIAAGRycy9kb3ducmV2LnhtbFBLBQYAAAAABAAEAPkAAACUAwAAAAA=&#10;" strokecolor="black [3040]">
                    <v:stroke startarrowwidth="narrow" startarrowlength="short" endarrow="block" endarrowwidth="narrow" endarrowlength="short"/>
                  </v:shape>
                  <v:shape id="Conector recto de flecha 199" o:spid="_x0000_s1053" type="#_x0000_t32" style="position:absolute;left:21631;top:9348;width:1277;height:90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5lMMAAADcAAAADwAAAGRycy9kb3ducmV2LnhtbERPTWvCQBC9C/0PyxR6kbqxoGjqKmJp&#10;8dKDMQePQ3bMLmZnQ3Ybk/76bqHQ2zze52x2g2tET12wnhXMZxkI4spry7WC8vz+vAIRIrLGxjMp&#10;GCnAbvsw2WCu/Z1P1BexFimEQ44KTIxtLmWoDDkMM98SJ+7qO4cxwa6WusN7CneNfMmypXRoOTUY&#10;bOlgqLoVX06Bfrt8f5bl3k8/xtDWfRytWVilnh6H/SuISEP8F/+5jzrNX6/h95l0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suZTDAAAA3AAAAA8AAAAAAAAAAAAA&#10;AAAAoQIAAGRycy9kb3ducmV2LnhtbFBLBQYAAAAABAAEAPkAAACRAwAAAAA=&#10;" strokecolor="black [3040]">
                    <v:stroke startarrowwidth="narrow" startarrowlength="short" endarrow="block" endarrowwidth="narrow" endarrowlength="short"/>
                  </v:shape>
                  <v:shape id="Conector recto de flecha 200" o:spid="_x0000_s1054" type="#_x0000_t32" style="position:absolute;left:21768;top:9348;width:4057;height:43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nk8sMAAADcAAAADwAAAGRycy9kb3ducmV2LnhtbESPQWsCMRSE70L/Q3gFL1KzCkrZGkVa&#10;Wrx4UPfQ42PzugndvCybuO76640geBxm5htmteldLTpqg/WsYDbNQBCXXluuFBSn77d3ECEia6w9&#10;k4KBAmzWL6MV5tpf+EDdMVYiQTjkqMDE2ORShtKQwzD1DXHy/nzrMCbZVlK3eElwV8t5li2lQ8tp&#10;wWBDn4bK/+PZKdBfv9d9UWz95GcITdXFwZqFVWr82m8/QETq4zP8aO+0gkS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55PLDAAAA3AAAAA8AAAAAAAAAAAAA&#10;AAAAoQIAAGRycy9kb3ducmV2LnhtbFBLBQYAAAAABAAEAPkAAACRAwAAAAA=&#10;" strokecolor="black [3040]">
                    <v:stroke startarrowwidth="narrow" startarrowlength="short" endarrow="block" endarrowwidth="narrow" endarrowlength="short"/>
                  </v:shape>
                  <v:shape id="Conector recto de flecha 201" o:spid="_x0000_s1055" type="#_x0000_t32" style="position:absolute;left:18902;top:9416;width:1976;height:83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nKa8MAAADcAAAADwAAAGRycy9kb3ducmV2LnhtbESPwWrDMBBE74X8g9hAbo3sUEpxI5ti&#10;49Brkh563Fpb29RaGUmxnXx9VCj0OMzMG2ZfLGYQEznfW1aQbhMQxI3VPbcKPs714wsIH5A1DpZJ&#10;wZU8FPnqYY+ZtjMfaTqFVkQI+wwVdCGMmZS+6cig39qROHrf1hkMUbpWaodzhJtB7pLkWRrsOS50&#10;OFLZUfNzuhgFPJ+nLxeqz0PVD/LpUNW3sq6V2qyXt1cQgZbwH/5rv2sFuySF3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5ymvDAAAA3AAAAA8AAAAAAAAAAAAA&#10;AAAAoQIAAGRycy9kb3ducmV2LnhtbFBLBQYAAAAABAAEAPkAAACRAwAAAAA=&#10;" strokecolor="black [3040]">
                    <v:stroke startarrowwidth="narrow" startarrowlength="short" endarrow="block" endarrowwidth="narrow" endarrowlength="short"/>
                  </v:shape>
                  <v:shape id="Conector recto de flecha 203" o:spid="_x0000_s1056" type="#_x0000_t32" style="position:absolute;left:21768;top:4572;width:6750;height:3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xh8MAAADcAAAADwAAAGRycy9kb3ducmV2LnhtbESPQWvCQBSE74L/YXmCN92oRSR1lWKI&#10;eK320OMz+5qEZt+G3TVJ++tdQfA4zMw3zHY/mEZ05HxtWcFinoAgLqyuuVTwdclnGxA+IGtsLJOC&#10;P/Kw341HW0y17fmTunMoRYSwT1FBFUKbSumLigz6uW2Jo/djncEQpSuldthHuGnkMknW0mDNcaHC&#10;lg4VFb/nm1HA/aW7upB9H7O6kW/HLP8/5LlS08nw8Q4i0BBe4Wf7pBUskxU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n8YfDAAAA3AAAAA8AAAAAAAAAAAAA&#10;AAAAoQIAAGRycy9kb3ducmV2LnhtbFBLBQYAAAAABAAEAPkAAACRAwAAAAA=&#10;" strokecolor="black [3040]">
                    <v:stroke startarrowwidth="narrow" startarrowlength="short" endarrow="block" endarrowwidth="narrow" endarrowlength="short"/>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8" o:spid="_x0000_s1057" type="#_x0000_t22" style="position:absolute;left:20539;top:7710;width:1175;height:1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Sv1MQA&#10;AADbAAAADwAAAGRycy9kb3ducmV2LnhtbESPy27CQAxF95X4h5GRuiuTUlFQyoAQEIlFF+XxAW7G&#10;TaJkPFFmIOHv8QKpS+v6Hh8v14Nr1I26UHk28D5JQBHn3lZcGLics7cFqBCRLTaeycCdAqxXo5cl&#10;ptb3fKTbKRZKIBxSNFDG2KZah7wkh2HiW2LJ/nznMMrYFdp22AvcNXqaJJ/aYcVyocSWtiXl9enq&#10;ROPnY3asszzhRR3uu+z797Dv58a8jofNF6hIQ/xffrYP1sBMZOUXAYB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r9TEAAAA2wAAAA8AAAAAAAAAAAAAAAAAmAIAAGRycy9k&#10;b3ducmV2LnhtbFBLBQYAAAAABAAEAPUAAACJAwAAAAA=&#10;" adj="3902" fillcolor="#002060" strokecolor="black [3213]" strokeweight="1pt"/>
                  <v:shape id="Conector recto de flecha 204" o:spid="_x0000_s1058" type="#_x0000_t32" style="position:absolute;left:18833;top:2456;width:2001;height:5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v5LsQAAADcAAAADwAAAGRycy9kb3ducmV2LnhtbESPQWvCQBSE7wX/w/IEb3W3sUi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kuxAAAANwAAAAPAAAAAAAAAAAA&#10;AAAAAKECAABkcnMvZG93bnJldi54bWxQSwUGAAAAAAQABAD5AAAAkgMAAAAA&#10;" strokecolor="black [3040]">
                    <v:stroke startarrowwidth="narrow" startarrowlength="short" endarrow="block" endarrowwidth="narrow" endarrowlength="short"/>
                  </v:shape>
                  <v:shape id="Conector recto de flecha 205" o:spid="_x0000_s1059" type="#_x0000_t32" style="position:absolute;left:21631;top:4640;width:1811;height:3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MaMMAAADcAAAADwAAAGRycy9kb3ducmV2LnhtbESPQWvCQBSE74L/YXmCN90oViR1lWKI&#10;eK320OMz+5qEZt+G3TVJ++tdQfA4zMw3zHY/mEZ05HxtWcFinoAgLqyuuVTwdclnGxA+IGtsLJOC&#10;P/Kw341HW0y17fmTunMoRYSwT1FBFUKbSumLigz6uW2Jo/djncEQpSuldthHuGnkMknW0mDNcaHC&#10;lg4VFb/nm1HA/aW7upB9H7O6katjlv8f8lyp6WT4eAcRaAiv8LN90gqWyRs8zsQj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zGjDAAAA3AAAAA8AAAAAAAAAAAAA&#10;AAAAoQIAAGRycy9kb3ducmV2LnhtbFBLBQYAAAAABAAEAPkAAACRAwAAAAA=&#10;" strokecolor="black [3040]">
                    <v:stroke startarrowwidth="narrow" startarrowlength="short" endarrow="block" endarrowwidth="narrow" endarrowlength="short"/>
                  </v:shape>
                  <v:shape id="Conector recto de flecha 206" o:spid="_x0000_s1060" type="#_x0000_t32" style="position:absolute;left:21222;top:9348;width:153;height:17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ZHcQAAADcAAAADwAAAGRycy9kb3ducmV2LnhtbESPQWsCMRSE7wX/Q3hCL0WzFSqyGkUU&#10;xUsP1T14fGyem+DmZdmk625/vSkUehxm5htmteldLTpqg/Ws4H2agSAuvbZcKSguh8kCRIjIGmvP&#10;pGCgAJv16GWFufYP/qLuHCuRIBxyVGBibHIpQ2nIYZj6hjh5N986jEm2ldQtPhLc1XKWZXPp0HJa&#10;MNjQzlB5P387BXp//fksiq1/Ow6hqbo4WPNhlXod99sliEh9/A//tU9awSybw++Zd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NkdxAAAANwAAAAPAAAAAAAAAAAA&#10;AAAAAKECAABkcnMvZG93bnJldi54bWxQSwUGAAAAAAQABAD5AAAAkgMAAAAA&#10;" strokecolor="black [3040]">
                    <v:stroke startarrowwidth="narrow" startarrowlength="short" endarrow="block" endarrowwidth="narrow" endarrowlength="short"/>
                  </v:shape>
                  <v:shape id="Conector recto de flecha 207" o:spid="_x0000_s1061" type="#_x0000_t32" style="position:absolute;left:21085;top:2661;width:16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nWcQAAADcAAAADwAAAGRycy9kb3ducmV2LnhtbESPQWvCQBSE7wX/w/IEb3W3EWyJrlKE&#10;iAdbqNb7I/tMgtm3YXeNyb/vFgo9DjPzDbPeDrYVPfnQONbwMlcgiEtnGq40fJ+L5zcQISIbbB2T&#10;hpECbDeTpzXmxj34i/pTrESCcMhRQx1jl0sZyposhrnriJN3dd5iTNJX0nh8JLhtZabUUlpsOC3U&#10;2NGupvJ2ulsN3n4s7sWu6D+LZbxk5/143KtR69l0eF+BiDTE//Bf+2A0ZOoV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uWdZxAAAANwAAAAPAAAAAAAAAAAA&#10;AAAAAKECAABkcnMvZG93bnJldi54bWxQSwUGAAAAAAQABAD5AAAAkgMAAAAA&#10;" strokecolor="black [3040]">
                    <v:stroke startarrowwidth="narrow" startarrowlength="short" endarrow="block" endarrowwidth="narrow" endarrowlength="short"/>
                  </v:shape>
                  <v:rect id="Rectángulo 209" o:spid="_x0000_s1062"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euCsQA&#10;AADcAAAADwAAAGRycy9kb3ducmV2LnhtbESPQWsCMRSE7wX/Q3hCbzXRg9jVKCqIHmrBbfH82Dw3&#10;i5uXZRPdtb++EQo9DjPzDbNY9a4Wd2pD5VnDeKRAEBfeVFxq+P7avc1AhIhssPZMGh4UYLUcvCww&#10;M77jE93zWIoE4ZChBhtjk0kZCksOw8g3xMm7+NZhTLItpWmxS3BXy4lSU+mw4rRgsaGtpeKa35yG&#10;4/lzq/anc/lT0MdMbbp8bB+V1q/Dfj0HEamP/+G/9sFomKh3eJ5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XrgrEAAAA3AAAAA8AAAAAAAAAAAAAAAAAmAIAAGRycy9k&#10;b3ducmV2LnhtbFBLBQYAAAAABAAEAPUAAACJAwAAAAA=&#10;" filled="f" strokecolor="#a5a5a5 [2092]" strokeweight="1pt"/>
                </v:group>
                <v:shapetype id="_x0000_t202" coordsize="21600,21600" o:spt="202" path="m,l,21600r21600,l21600,xe">
                  <v:stroke joinstyle="miter"/>
                  <v:path gradientshapeok="t" o:connecttype="rect"/>
                </v:shapetype>
                <v:shape id="Cuadro de texto 211" o:spid="_x0000_s1063" type="#_x0000_t202" style="position:absolute;left:106;top:23279;width:35414;height:1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7TMYA&#10;AADcAAAADwAAAGRycy9kb3ducmV2LnhtbESPQWsCMRSE70L/Q3iFXkSza0XKahSRFmwv0q0Xb4/N&#10;c7N287IkWV3/fVMo9DjMzDfMajPYVlzJh8axgnyagSCunG64VnD8epu8gAgRWWPrmBTcKcBm/TBa&#10;YaHdjT/pWsZaJAiHAhWYGLtCylAZshimriNO3tl5izFJX0vt8ZbgtpWzLFtIiw2nBYMd7QxV32Vv&#10;FRzmp4MZ9+fXj+382b8f+93iUpdKPT0O2yWISEP8D/+191rBLM/h90w6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Z7TMYAAADcAAAADwAAAAAAAAAAAAAAAACYAgAAZHJz&#10;L2Rvd25yZXYueG1sUEsFBgAAAAAEAAQA9QAAAIsDAAAAAA==&#10;" stroked="f">
                  <v:textbox style="mso-fit-shape-to-text:t" inset="0,0,0,0">
                    <w:txbxContent>
                      <w:p w14:paraId="7C7D59D6" w14:textId="5B3F5631" w:rsidR="00CB5AAC" w:rsidRPr="00030BF7" w:rsidRDefault="00CB5AAC" w:rsidP="00186345">
                        <w:pPr>
                          <w:pStyle w:val="Descripcin"/>
                          <w:jc w:val="center"/>
                          <w:rPr>
                            <w:b/>
                            <w:noProof/>
                            <w:color w:val="365F91"/>
                            <w:sz w:val="24"/>
                            <w:szCs w:val="24"/>
                            <w:lang w:val="es-ES_tradnl"/>
                          </w:rPr>
                        </w:pPr>
                        <w:bookmarkStart w:id="10" w:name="_Toc16892112"/>
                        <w:r w:rsidRPr="00030BF7">
                          <w:rPr>
                            <w:lang w:val="es-ES_tradnl"/>
                          </w:rPr>
                          <w:t xml:space="preserve">Ilustración </w:t>
                        </w:r>
                        <w:r w:rsidRPr="00030BF7">
                          <w:rPr>
                            <w:lang w:val="es-ES_tradnl"/>
                          </w:rPr>
                          <w:fldChar w:fldCharType="begin"/>
                        </w:r>
                        <w:r w:rsidRPr="00030BF7">
                          <w:rPr>
                            <w:lang w:val="es-ES_tradnl"/>
                          </w:rPr>
                          <w:instrText xml:space="preserve"> SEQ Ilustración \* ARABIC </w:instrText>
                        </w:r>
                        <w:r w:rsidRPr="00030BF7">
                          <w:rPr>
                            <w:lang w:val="es-ES_tradnl"/>
                          </w:rPr>
                          <w:fldChar w:fldCharType="separate"/>
                        </w:r>
                        <w:r w:rsidR="00D75260">
                          <w:rPr>
                            <w:noProof/>
                            <w:lang w:val="es-ES_tradnl"/>
                          </w:rPr>
                          <w:t>2</w:t>
                        </w:r>
                        <w:r w:rsidRPr="00030BF7">
                          <w:rPr>
                            <w:lang w:val="es-ES_tradnl"/>
                          </w:rPr>
                          <w:fldChar w:fldCharType="end"/>
                        </w:r>
                        <w:r w:rsidRPr="00030BF7">
                          <w:rPr>
                            <w:lang w:val="es-ES_tradnl"/>
                          </w:rPr>
                          <w:t>: Modelo de sistema centralizado</w:t>
                        </w:r>
                        <w:r>
                          <w:rPr>
                            <w:lang w:val="es-ES_tradnl"/>
                          </w:rPr>
                          <w:t>.</w:t>
                        </w:r>
                        <w:bookmarkEnd w:id="10"/>
                      </w:p>
                    </w:txbxContent>
                  </v:textbox>
                </v:shape>
                <w10:wrap type="topAndBottom" anchorx="margin"/>
              </v:group>
            </w:pict>
          </mc:Fallback>
        </mc:AlternateContent>
      </w:r>
      <w:r w:rsidRPr="005134D4">
        <w:rPr>
          <w:lang w:val="es-ES_tradnl" w:eastAsia="es-ES"/>
        </w:rPr>
        <w:t>Se concentraría en único punto central los datos de veterinarios, mascotas y propietarios, con un modelo de datos común, pero con una o múltiples lógicas de negocio, en función de las necesidades de cada CCAA.</w:t>
      </w:r>
    </w:p>
    <w:p w14:paraId="689FBF4B" w14:textId="24459F5D" w:rsidR="004A0B7E" w:rsidRPr="005134D4" w:rsidRDefault="00400796" w:rsidP="00A45061">
      <w:pPr>
        <w:spacing w:after="120"/>
        <w:rPr>
          <w:shd w:val="clear" w:color="auto" w:fill="auto"/>
          <w:lang w:val="es-ES_tradnl" w:eastAsia="es-ES"/>
        </w:rPr>
      </w:pPr>
      <w:r w:rsidRPr="005134D4">
        <w:rPr>
          <w:b/>
          <w:color w:val="365F91" w:themeColor="accent1" w:themeShade="BF"/>
          <w:shd w:val="clear" w:color="auto" w:fill="auto"/>
          <w:lang w:val="es-ES_tradnl" w:eastAsia="es-ES"/>
        </w:rPr>
        <w:t>Ventajas</w:t>
      </w:r>
      <w:r w:rsidRPr="005134D4">
        <w:rPr>
          <w:shd w:val="clear" w:color="auto" w:fill="auto"/>
          <w:lang w:val="es-ES_tradnl" w:eastAsia="es-ES"/>
        </w:rPr>
        <w:t>:</w:t>
      </w:r>
    </w:p>
    <w:p w14:paraId="4B846087" w14:textId="11601D9F"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Arquitectura de fácil mantenimiento.</w:t>
      </w:r>
    </w:p>
    <w:p w14:paraId="458EC674" w14:textId="7FEFC1BA"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Datos securizados en un único punto de control.</w:t>
      </w:r>
    </w:p>
    <w:p w14:paraId="1FBFC7FA" w14:textId="5274A2EF" w:rsidR="0057336B" w:rsidRPr="005134D4" w:rsidRDefault="0057336B" w:rsidP="00DD2112">
      <w:pPr>
        <w:pStyle w:val="Prrafodelista"/>
        <w:widowControl w:val="0"/>
        <w:numPr>
          <w:ilvl w:val="0"/>
          <w:numId w:val="21"/>
        </w:numPr>
        <w:spacing w:after="120" w:line="360" w:lineRule="auto"/>
        <w:rPr>
          <w:lang w:val="es-ES_tradnl" w:eastAsia="es-ES"/>
        </w:rPr>
      </w:pPr>
      <w:r w:rsidRPr="005134D4">
        <w:rPr>
          <w:lang w:val="es-ES_tradnl" w:eastAsia="es-ES"/>
        </w:rPr>
        <w:t>Desarrollo único de front-end y backend.</w:t>
      </w:r>
    </w:p>
    <w:p w14:paraId="0B8B740D" w14:textId="2D227524" w:rsidR="00400796" w:rsidRPr="005134D4" w:rsidRDefault="00400796" w:rsidP="00DD2112">
      <w:pPr>
        <w:pStyle w:val="Prrafodelista"/>
        <w:widowControl w:val="0"/>
        <w:numPr>
          <w:ilvl w:val="0"/>
          <w:numId w:val="21"/>
        </w:numPr>
        <w:spacing w:after="120" w:line="360" w:lineRule="auto"/>
        <w:rPr>
          <w:lang w:val="es-ES_tradnl" w:eastAsia="es-ES"/>
        </w:rPr>
      </w:pPr>
      <w:r w:rsidRPr="005134D4">
        <w:rPr>
          <w:lang w:val="es-ES_tradnl" w:eastAsia="es-ES"/>
        </w:rPr>
        <w:t>Modelo de mantenimiento y soporte sencillo para la gestión de actualizaciones</w:t>
      </w:r>
      <w:r w:rsidR="00B35F09" w:rsidRPr="005134D4">
        <w:rPr>
          <w:lang w:val="es-ES_tradnl" w:eastAsia="es-ES"/>
        </w:rPr>
        <w:t xml:space="preserve"> y cambios.</w:t>
      </w:r>
    </w:p>
    <w:p w14:paraId="1DF4B9A0" w14:textId="761D5832" w:rsidR="00B35F09" w:rsidRPr="005134D4" w:rsidRDefault="00B35F09" w:rsidP="00DD2112">
      <w:pPr>
        <w:pStyle w:val="Prrafodelista"/>
        <w:widowControl w:val="0"/>
        <w:numPr>
          <w:ilvl w:val="0"/>
          <w:numId w:val="21"/>
        </w:numPr>
        <w:spacing w:after="120" w:line="360" w:lineRule="auto"/>
        <w:rPr>
          <w:lang w:val="es-ES_tradnl" w:eastAsia="es-ES"/>
        </w:rPr>
      </w:pPr>
      <w:r w:rsidRPr="005134D4">
        <w:rPr>
          <w:lang w:val="es-ES_tradnl" w:eastAsia="es-ES"/>
        </w:rPr>
        <w:t>Sistemas locales ligeros: “</w:t>
      </w:r>
      <w:r w:rsidRPr="005134D4">
        <w:rPr>
          <w:i/>
          <w:lang w:val="es-ES_tradnl" w:eastAsia="es-ES"/>
        </w:rPr>
        <w:t>Thin client</w:t>
      </w:r>
      <w:r w:rsidRPr="005134D4">
        <w:rPr>
          <w:lang w:val="es-ES_tradnl" w:eastAsia="es-ES"/>
        </w:rPr>
        <w:t>”.</w:t>
      </w:r>
    </w:p>
    <w:p w14:paraId="74104BA4" w14:textId="00B98D99" w:rsidR="00F413F4" w:rsidRPr="005134D4" w:rsidRDefault="00F413F4" w:rsidP="00DD2112">
      <w:pPr>
        <w:pStyle w:val="Prrafodelista"/>
        <w:widowControl w:val="0"/>
        <w:numPr>
          <w:ilvl w:val="0"/>
          <w:numId w:val="21"/>
        </w:numPr>
        <w:spacing w:after="120" w:line="360" w:lineRule="auto"/>
        <w:rPr>
          <w:lang w:val="es-ES_tradnl" w:eastAsia="es-ES"/>
        </w:rPr>
      </w:pPr>
      <w:r w:rsidRPr="005134D4">
        <w:rPr>
          <w:lang w:val="es-ES_tradnl" w:eastAsia="es-ES"/>
        </w:rPr>
        <w:t>No se hace necesario el desarrollo de ninguna clase de middleware para comunicarse entre las diferentes CCAA.</w:t>
      </w:r>
    </w:p>
    <w:p w14:paraId="537AA192" w14:textId="15FBB30A" w:rsidR="004A0B7E" w:rsidRPr="005134D4" w:rsidRDefault="00B35F09"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Inconvenientes</w:t>
      </w:r>
      <w:r w:rsidR="00F413F4" w:rsidRPr="005134D4">
        <w:rPr>
          <w:b/>
          <w:color w:val="365F91" w:themeColor="accent1" w:themeShade="BF"/>
          <w:shd w:val="clear" w:color="auto" w:fill="auto"/>
          <w:lang w:val="es-ES_tradnl" w:eastAsia="es-ES"/>
        </w:rPr>
        <w:t>:</w:t>
      </w:r>
    </w:p>
    <w:p w14:paraId="22954B83" w14:textId="731C4418" w:rsidR="004A0B7E" w:rsidRPr="005134D4" w:rsidRDefault="00B35F09"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falla, toda la red deja de funcionar.</w:t>
      </w:r>
    </w:p>
    <w:p w14:paraId="3B30F502" w14:textId="15B4A21A" w:rsidR="00F413F4" w:rsidRPr="005134D4" w:rsidRDefault="00B034E2" w:rsidP="00DD2112">
      <w:pPr>
        <w:pStyle w:val="Prrafodelista"/>
        <w:widowControl w:val="0"/>
        <w:numPr>
          <w:ilvl w:val="0"/>
          <w:numId w:val="22"/>
        </w:numPr>
        <w:spacing w:after="120" w:line="360" w:lineRule="auto"/>
        <w:rPr>
          <w:lang w:val="es-ES_tradnl" w:eastAsia="es-ES"/>
        </w:rPr>
      </w:pPr>
      <w:r w:rsidRPr="005134D4">
        <w:rPr>
          <w:lang w:val="es-ES_tradnl" w:eastAsia="es-ES"/>
        </w:rPr>
        <w:t>Si el sistema central no está correctamente dimensionado, se puede provocar el efecto de “cuello de botella”.</w:t>
      </w:r>
    </w:p>
    <w:p w14:paraId="4DBB7013" w14:textId="156704F2" w:rsidR="00F413F4" w:rsidRPr="005134D4" w:rsidRDefault="00F413F4" w:rsidP="00DD2112">
      <w:pPr>
        <w:pStyle w:val="Prrafodelista"/>
        <w:widowControl w:val="0"/>
        <w:numPr>
          <w:ilvl w:val="0"/>
          <w:numId w:val="22"/>
        </w:numPr>
        <w:spacing w:after="120" w:line="360" w:lineRule="auto"/>
        <w:rPr>
          <w:lang w:val="es-ES_tradnl" w:eastAsia="es-ES"/>
        </w:rPr>
      </w:pPr>
      <w:r w:rsidRPr="005134D4">
        <w:rPr>
          <w:lang w:val="es-ES_tradnl" w:eastAsia="es-ES"/>
        </w:rPr>
        <w:t xml:space="preserve">Número elevado de “puntos débiles” </w:t>
      </w:r>
      <w:r w:rsidR="00F5385C" w:rsidRPr="005134D4">
        <w:rPr>
          <w:lang w:val="es-ES_tradnl" w:eastAsia="es-ES"/>
        </w:rPr>
        <w:t>de acceso al sistema para usuarios malintencionados.</w:t>
      </w:r>
    </w:p>
    <w:p w14:paraId="260AFCED" w14:textId="20DABE30" w:rsidR="00030BF7" w:rsidRPr="005134D4" w:rsidRDefault="00030BF7" w:rsidP="00DD2112">
      <w:pPr>
        <w:pStyle w:val="Prrafodelista"/>
        <w:widowControl w:val="0"/>
        <w:numPr>
          <w:ilvl w:val="0"/>
          <w:numId w:val="22"/>
        </w:numPr>
        <w:spacing w:after="120" w:line="360" w:lineRule="auto"/>
        <w:rPr>
          <w:lang w:val="es-ES_tradnl" w:eastAsia="es-ES"/>
        </w:rPr>
      </w:pPr>
      <w:r w:rsidRPr="005134D4">
        <w:rPr>
          <w:lang w:val="es-ES_tradnl" w:eastAsia="es-ES"/>
        </w:rPr>
        <w:t>En el contexto actual</w:t>
      </w:r>
      <w:r w:rsidR="00AB7363" w:rsidRPr="005134D4">
        <w:rPr>
          <w:lang w:val="es-ES_tradnl" w:eastAsia="es-ES"/>
        </w:rPr>
        <w:t>,</w:t>
      </w:r>
      <w:r w:rsidRPr="005134D4">
        <w:rPr>
          <w:lang w:val="es-ES_tradnl" w:eastAsia="es-ES"/>
        </w:rPr>
        <w:t xml:space="preserve"> es necesario una lógica de negocio diferente para cada CCAA,</w:t>
      </w:r>
      <w:r w:rsidR="00AB7363" w:rsidRPr="005134D4">
        <w:rPr>
          <w:lang w:val="es-ES_tradnl" w:eastAsia="es-ES"/>
        </w:rPr>
        <w:t xml:space="preserve"> alojada en el sistema central, con el consiguiente aumento en la complejidad de mantenimiento</w:t>
      </w:r>
      <w:r w:rsidRPr="005134D4">
        <w:rPr>
          <w:lang w:val="es-ES_tradnl" w:eastAsia="es-ES"/>
        </w:rPr>
        <w:t>.</w:t>
      </w:r>
    </w:p>
    <w:p w14:paraId="39A01FC3" w14:textId="4EEF60B1" w:rsidR="0057336B" w:rsidRPr="005134D4" w:rsidRDefault="0057336B" w:rsidP="00DD2112">
      <w:pPr>
        <w:pStyle w:val="Prrafodelista"/>
        <w:widowControl w:val="0"/>
        <w:numPr>
          <w:ilvl w:val="0"/>
          <w:numId w:val="22"/>
        </w:numPr>
        <w:spacing w:after="120" w:line="360" w:lineRule="auto"/>
        <w:rPr>
          <w:lang w:val="es-ES_tradnl" w:eastAsia="es-ES"/>
        </w:rPr>
      </w:pPr>
      <w:r w:rsidRPr="005134D4">
        <w:rPr>
          <w:lang w:val="es-ES_tradnl" w:eastAsia="es-ES"/>
        </w:rPr>
        <w:t>Sistemas con alta obsolescencia.</w:t>
      </w:r>
    </w:p>
    <w:p w14:paraId="481F4B9D" w14:textId="40AE28C8" w:rsidR="00505742" w:rsidRPr="005134D4" w:rsidRDefault="00505742" w:rsidP="00505742">
      <w:pPr>
        <w:widowControl w:val="0"/>
        <w:spacing w:after="120" w:line="360" w:lineRule="auto"/>
        <w:ind w:firstLine="284"/>
        <w:rPr>
          <w:lang w:val="es-ES_tradnl" w:eastAsia="es-ES"/>
        </w:rPr>
      </w:pPr>
      <w:r w:rsidRPr="005134D4">
        <w:rPr>
          <w:lang w:val="es-ES_tradnl" w:eastAsia="es-ES"/>
        </w:rPr>
        <w:lastRenderedPageBreak/>
        <w:t>Con esta arquitectura se propone que las clínicas veterinarias se conecten a través de un cliente remoto a un servidor central, el cual serviría tanto la interface, la lógica de negocio y los datos. La dificultad de este modelo</w:t>
      </w:r>
      <w:r w:rsidR="00DF0E0B" w:rsidRPr="005134D4">
        <w:rPr>
          <w:lang w:val="es-ES_tradnl" w:eastAsia="es-ES"/>
        </w:rPr>
        <w:t>, además de las señaladas en las desventajas,</w:t>
      </w:r>
      <w:r w:rsidRPr="005134D4">
        <w:rPr>
          <w:lang w:val="es-ES_tradnl" w:eastAsia="es-ES"/>
        </w:rPr>
        <w:t xml:space="preserve"> es el riesgo que conllevaría una caída del nodo central, para todo </w:t>
      </w:r>
      <w:r w:rsidR="00DF0E0B" w:rsidRPr="005134D4">
        <w:rPr>
          <w:lang w:val="es-ES_tradnl" w:eastAsia="es-ES"/>
        </w:rPr>
        <w:t>el sistema a nivel nacional, y su coste asociado.</w:t>
      </w:r>
    </w:p>
    <w:p w14:paraId="2C356D31" w14:textId="15967550" w:rsidR="00F5385C" w:rsidRPr="005134D4" w:rsidRDefault="00505742" w:rsidP="005F12FE">
      <w:pPr>
        <w:pStyle w:val="Ttulo3"/>
      </w:pPr>
      <w:bookmarkStart w:id="11" w:name="_Toc16891754"/>
      <w:r w:rsidRPr="005134D4">
        <w:t>Sistema distribuido</w:t>
      </w:r>
      <w:bookmarkEnd w:id="11"/>
    </w:p>
    <w:p w14:paraId="7E89A4F3" w14:textId="5D7561A1" w:rsidR="003E76B6" w:rsidRPr="005134D4" w:rsidRDefault="003E76B6" w:rsidP="00AF0ADA">
      <w:pPr>
        <w:widowControl w:val="0"/>
        <w:spacing w:after="120" w:line="360" w:lineRule="auto"/>
        <w:ind w:firstLine="284"/>
        <w:rPr>
          <w:lang w:val="es-ES_tradnl" w:eastAsia="es-ES"/>
        </w:rPr>
      </w:pPr>
      <w:r w:rsidRPr="005134D4">
        <w:rPr>
          <w:lang w:val="es-ES_tradnl" w:eastAsia="es-ES"/>
        </w:rPr>
        <w:t xml:space="preserve">En la web </w:t>
      </w:r>
      <w:hyperlink r:id="rId24" w:history="1">
        <w:r w:rsidRPr="005134D4">
          <w:rPr>
            <w:rStyle w:val="Hipervnculo"/>
            <w:i/>
            <w:lang w:val="es-ES_tradnl"/>
          </w:rPr>
          <w:t>https://sistemasdistribuidos.mforos.com</w:t>
        </w:r>
      </w:hyperlink>
      <w:r w:rsidR="000A347E" w:rsidRPr="005134D4">
        <w:rPr>
          <w:lang w:val="es-ES_tradnl" w:eastAsia="es-ES"/>
        </w:rPr>
        <w:t xml:space="preserve"> </w:t>
      </w:r>
      <w:r w:rsidRPr="005134D4">
        <w:rPr>
          <w:lang w:val="es-ES_tradnl" w:eastAsia="es-ES"/>
        </w:rPr>
        <w:t>expresa la correcta definición de los que es un sistema distribuido:</w:t>
      </w:r>
    </w:p>
    <w:p w14:paraId="4185DF8C" w14:textId="57CC2FA1" w:rsidR="00527C81" w:rsidRPr="005134D4" w:rsidRDefault="00671BF6" w:rsidP="003E76B6">
      <w:pPr>
        <w:widowControl w:val="0"/>
        <w:spacing w:after="120" w:line="280" w:lineRule="exact"/>
        <w:ind w:left="851"/>
        <w:rPr>
          <w:i/>
          <w:lang w:val="es-ES_tradnl" w:eastAsia="es-ES"/>
        </w:rPr>
      </w:pPr>
      <w:r w:rsidRPr="005134D4">
        <w:rPr>
          <w:b/>
          <w:noProof/>
          <w:color w:val="365F91"/>
          <w:sz w:val="24"/>
          <w:szCs w:val="24"/>
          <w:shd w:val="clear" w:color="auto" w:fill="auto"/>
          <w:lang w:val="es-ES_tradnl" w:eastAsia="es-ES"/>
        </w:rPr>
        <mc:AlternateContent>
          <mc:Choice Requires="wpg">
            <w:drawing>
              <wp:anchor distT="0" distB="0" distL="114300" distR="114300" simplePos="0" relativeHeight="251728896" behindDoc="0" locked="0" layoutInCell="1" allowOverlap="1" wp14:anchorId="758913FC" wp14:editId="3A57FB7B">
                <wp:simplePos x="0" y="0"/>
                <wp:positionH relativeFrom="margin">
                  <wp:align>center</wp:align>
                </wp:positionH>
                <wp:positionV relativeFrom="paragraph">
                  <wp:posOffset>1102480</wp:posOffset>
                </wp:positionV>
                <wp:extent cx="3559915" cy="2486025"/>
                <wp:effectExtent l="0" t="0" r="2540" b="9525"/>
                <wp:wrapTopAndBottom/>
                <wp:docPr id="305" name="Grupo 305"/>
                <wp:cNvGraphicFramePr/>
                <a:graphic xmlns:a="http://schemas.openxmlformats.org/drawingml/2006/main">
                  <a:graphicData uri="http://schemas.microsoft.com/office/word/2010/wordprocessingGroup">
                    <wpg:wgp>
                      <wpg:cNvGrpSpPr/>
                      <wpg:grpSpPr>
                        <a:xfrm>
                          <a:off x="0" y="0"/>
                          <a:ext cx="3559915" cy="2486025"/>
                          <a:chOff x="0" y="0"/>
                          <a:chExt cx="3559915" cy="2486025"/>
                        </a:xfrm>
                      </wpg:grpSpPr>
                      <wpg:grpSp>
                        <wpg:cNvPr id="303" name="Grupo 303"/>
                        <wpg:cNvGrpSpPr/>
                        <wpg:grpSpPr>
                          <a:xfrm>
                            <a:off x="0" y="0"/>
                            <a:ext cx="3542720" cy="2265764"/>
                            <a:chOff x="0" y="0"/>
                            <a:chExt cx="3542720" cy="2265764"/>
                          </a:xfrm>
                        </wpg:grpSpPr>
                        <pic:pic xmlns:pic="http://schemas.openxmlformats.org/drawingml/2006/picture">
                          <pic:nvPicPr>
                            <pic:cNvPr id="216" name="Imagen 2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0468" y="43891"/>
                              <a:ext cx="3415030" cy="2181225"/>
                            </a:xfrm>
                            <a:prstGeom prst="rect">
                              <a:avLst/>
                            </a:prstGeom>
                          </pic:spPr>
                        </pic:pic>
                        <pic:pic xmlns:pic="http://schemas.openxmlformats.org/drawingml/2006/picture">
                          <pic:nvPicPr>
                            <pic:cNvPr id="217" name="Imagen 2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92378" y="168249"/>
                              <a:ext cx="229870" cy="295275"/>
                            </a:xfrm>
                            <a:prstGeom prst="rect">
                              <a:avLst/>
                            </a:prstGeom>
                          </pic:spPr>
                        </pic:pic>
                        <pic:pic xmlns:pic="http://schemas.openxmlformats.org/drawingml/2006/picture">
                          <pic:nvPicPr>
                            <pic:cNvPr id="218" name="Imagen 2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21792" y="1726387"/>
                              <a:ext cx="229870" cy="295275"/>
                            </a:xfrm>
                            <a:prstGeom prst="rect">
                              <a:avLst/>
                            </a:prstGeom>
                          </pic:spPr>
                        </pic:pic>
                        <pic:pic xmlns:pic="http://schemas.openxmlformats.org/drawingml/2006/picture">
                          <pic:nvPicPr>
                            <pic:cNvPr id="219" name="Imagen 2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65223" y="1324051"/>
                              <a:ext cx="229870" cy="295275"/>
                            </a:xfrm>
                            <a:prstGeom prst="rect">
                              <a:avLst/>
                            </a:prstGeom>
                          </pic:spPr>
                        </pic:pic>
                        <pic:pic xmlns:pic="http://schemas.openxmlformats.org/drawingml/2006/picture">
                          <pic:nvPicPr>
                            <pic:cNvPr id="220" name="Imagen 2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09344" y="1389888"/>
                              <a:ext cx="229870" cy="295275"/>
                            </a:xfrm>
                            <a:prstGeom prst="rect">
                              <a:avLst/>
                            </a:prstGeom>
                          </pic:spPr>
                        </pic:pic>
                        <pic:pic xmlns:pic="http://schemas.openxmlformats.org/drawingml/2006/picture">
                          <pic:nvPicPr>
                            <pic:cNvPr id="221" name="Imagen 2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60167" y="760780"/>
                              <a:ext cx="229870" cy="295275"/>
                            </a:xfrm>
                            <a:prstGeom prst="rect">
                              <a:avLst/>
                            </a:prstGeom>
                          </pic:spPr>
                        </pic:pic>
                        <pic:pic xmlns:pic="http://schemas.openxmlformats.org/drawingml/2006/picture">
                          <pic:nvPicPr>
                            <pic:cNvPr id="222" name="Imagen 2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30983" y="351129"/>
                              <a:ext cx="229870" cy="295275"/>
                            </a:xfrm>
                            <a:prstGeom prst="rect">
                              <a:avLst/>
                            </a:prstGeom>
                          </pic:spPr>
                        </pic:pic>
                        <pic:pic xmlns:pic="http://schemas.openxmlformats.org/drawingml/2006/picture">
                          <pic:nvPicPr>
                            <pic:cNvPr id="223" name="Imagen 22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01799" y="592531"/>
                              <a:ext cx="229870" cy="295275"/>
                            </a:xfrm>
                            <a:prstGeom prst="rect">
                              <a:avLst/>
                            </a:prstGeom>
                          </pic:spPr>
                        </pic:pic>
                        <pic:pic xmlns:pic="http://schemas.openxmlformats.org/drawingml/2006/picture">
                          <pic:nvPicPr>
                            <pic:cNvPr id="224" name="Imagen 2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514247" y="892454"/>
                              <a:ext cx="229870" cy="295275"/>
                            </a:xfrm>
                            <a:prstGeom prst="rect">
                              <a:avLst/>
                            </a:prstGeom>
                          </pic:spPr>
                        </pic:pic>
                        <pic:pic xmlns:pic="http://schemas.openxmlformats.org/drawingml/2006/picture">
                          <pic:nvPicPr>
                            <pic:cNvPr id="225" name="Imagen 2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62887" y="1053388"/>
                              <a:ext cx="229870" cy="295275"/>
                            </a:xfrm>
                            <a:prstGeom prst="rect">
                              <a:avLst/>
                            </a:prstGeom>
                          </pic:spPr>
                        </pic:pic>
                        <pic:pic xmlns:pic="http://schemas.openxmlformats.org/drawingml/2006/picture">
                          <pic:nvPicPr>
                            <pic:cNvPr id="226" name="Imagen 2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38605" y="329184"/>
                              <a:ext cx="229870" cy="295275"/>
                            </a:xfrm>
                            <a:prstGeom prst="rect">
                              <a:avLst/>
                            </a:prstGeom>
                          </pic:spPr>
                        </pic:pic>
                        <pic:pic xmlns:pic="http://schemas.openxmlformats.org/drawingml/2006/picture">
                          <pic:nvPicPr>
                            <pic:cNvPr id="227" name="Imagen 2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45767" y="219456"/>
                              <a:ext cx="229870" cy="295275"/>
                            </a:xfrm>
                            <a:prstGeom prst="rect">
                              <a:avLst/>
                            </a:prstGeom>
                          </pic:spPr>
                        </pic:pic>
                        <pic:pic xmlns:pic="http://schemas.openxmlformats.org/drawingml/2006/picture">
                          <pic:nvPicPr>
                            <pic:cNvPr id="228" name="Imagen 2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89735" y="7315"/>
                              <a:ext cx="229870" cy="295275"/>
                            </a:xfrm>
                            <a:prstGeom prst="rect">
                              <a:avLst/>
                            </a:prstGeom>
                          </pic:spPr>
                        </pic:pic>
                        <pic:pic xmlns:pic="http://schemas.openxmlformats.org/drawingml/2006/picture">
                          <pic:nvPicPr>
                            <pic:cNvPr id="229" name="Imagen 2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645920" y="0"/>
                              <a:ext cx="229870" cy="295275"/>
                            </a:xfrm>
                            <a:prstGeom prst="rect">
                              <a:avLst/>
                            </a:prstGeom>
                          </pic:spPr>
                        </pic:pic>
                        <pic:pic xmlns:pic="http://schemas.openxmlformats.org/drawingml/2006/picture">
                          <pic:nvPicPr>
                            <pic:cNvPr id="230" name="Imagen 2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741018" y="1741017"/>
                              <a:ext cx="229870" cy="295275"/>
                            </a:xfrm>
                            <a:prstGeom prst="rect">
                              <a:avLst/>
                            </a:prstGeom>
                          </pic:spPr>
                        </pic:pic>
                        <pic:pic xmlns:pic="http://schemas.openxmlformats.org/drawingml/2006/picture">
                          <pic:nvPicPr>
                            <pic:cNvPr id="231" name="Imagen 23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143354" y="1792224"/>
                              <a:ext cx="229870" cy="295275"/>
                            </a:xfrm>
                            <a:prstGeom prst="rect">
                              <a:avLst/>
                            </a:prstGeom>
                          </pic:spPr>
                        </pic:pic>
                        <pic:pic xmlns:pic="http://schemas.openxmlformats.org/drawingml/2006/picture">
                          <pic:nvPicPr>
                            <pic:cNvPr id="232" name="Imagen 2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842" y="987552"/>
                              <a:ext cx="229870" cy="295275"/>
                            </a:xfrm>
                            <a:prstGeom prst="rect">
                              <a:avLst/>
                            </a:prstGeom>
                          </pic:spPr>
                        </pic:pic>
                        <wps:wsp>
                          <wps:cNvPr id="245" name="Cilindro 245"/>
                          <wps:cNvSpPr/>
                          <wps:spPr>
                            <a:xfrm>
                              <a:off x="1836116" y="50474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ángulo 250"/>
                          <wps:cNvSpPr/>
                          <wps:spPr>
                            <a:xfrm>
                              <a:off x="0" y="0"/>
                              <a:ext cx="3542720" cy="2265764"/>
                            </a:xfrm>
                            <a:prstGeom prst="rect">
                              <a:avLst/>
                            </a:prstGeom>
                            <a:noFill/>
                            <a:ln w="127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Cilindro 252"/>
                          <wps:cNvSpPr/>
                          <wps:spPr>
                            <a:xfrm>
                              <a:off x="2450592" y="409651"/>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ilindro 253"/>
                          <wps:cNvSpPr/>
                          <wps:spPr>
                            <a:xfrm>
                              <a:off x="2706624" y="753465"/>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ilindro 254"/>
                          <wps:cNvSpPr/>
                          <wps:spPr>
                            <a:xfrm>
                              <a:off x="2823668" y="114848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Cilindro 255"/>
                          <wps:cNvSpPr/>
                          <wps:spPr>
                            <a:xfrm>
                              <a:off x="2253082" y="123626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Cilindro 256"/>
                          <wps:cNvSpPr/>
                          <wps:spPr>
                            <a:xfrm>
                              <a:off x="1733703" y="106801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Cilindro 257"/>
                          <wps:cNvSpPr/>
                          <wps:spPr>
                            <a:xfrm>
                              <a:off x="2362810" y="1967788"/>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ilindro 258"/>
                          <wps:cNvSpPr/>
                          <wps:spPr>
                            <a:xfrm>
                              <a:off x="1799540" y="156545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Cilindro 259"/>
                          <wps:cNvSpPr/>
                          <wps:spPr>
                            <a:xfrm>
                              <a:off x="1953159" y="191658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Cilindro 260"/>
                          <wps:cNvSpPr/>
                          <wps:spPr>
                            <a:xfrm>
                              <a:off x="3043124" y="54864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ilindro 261"/>
                          <wps:cNvSpPr/>
                          <wps:spPr>
                            <a:xfrm>
                              <a:off x="3357677" y="9802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Cilindro 262"/>
                          <wps:cNvSpPr/>
                          <wps:spPr>
                            <a:xfrm>
                              <a:off x="826618" y="189463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Cilindro 263"/>
                          <wps:cNvSpPr/>
                          <wps:spPr>
                            <a:xfrm>
                              <a:off x="1404519" y="351129"/>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Cilindro 264"/>
                          <wps:cNvSpPr/>
                          <wps:spPr>
                            <a:xfrm>
                              <a:off x="1858061" y="182880"/>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Cilindro 265"/>
                          <wps:cNvSpPr/>
                          <wps:spPr>
                            <a:xfrm>
                              <a:off x="2179930" y="219456"/>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Imagen 26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967789" y="658368"/>
                              <a:ext cx="229870" cy="295275"/>
                            </a:xfrm>
                            <a:prstGeom prst="rect">
                              <a:avLst/>
                            </a:prstGeom>
                          </pic:spPr>
                        </pic:pic>
                        <wps:wsp>
                          <wps:cNvPr id="267" name="Cilindro 267"/>
                          <wps:cNvSpPr/>
                          <wps:spPr>
                            <a:xfrm>
                              <a:off x="2179930" y="819302"/>
                              <a:ext cx="78740" cy="121285"/>
                            </a:xfrm>
                            <a:prstGeom prst="can">
                              <a:avLst/>
                            </a:prstGeom>
                            <a:solidFill>
                              <a:srgbClr val="002060"/>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Conector recto 268"/>
                          <wps:cNvCnPr/>
                          <wps:spPr>
                            <a:xfrm flipV="1">
                              <a:off x="1419149" y="182880"/>
                              <a:ext cx="24582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69" name="Conector recto 269"/>
                          <wps:cNvCnPr/>
                          <wps:spPr>
                            <a:xfrm>
                              <a:off x="1419149" y="314553"/>
                              <a:ext cx="232564" cy="8456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0" name="Conector recto 270"/>
                          <wps:cNvCnPr/>
                          <wps:spPr>
                            <a:xfrm flipV="1">
                              <a:off x="1865376" y="234086"/>
                              <a:ext cx="208831" cy="2642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1" name="Conector recto 271"/>
                          <wps:cNvCnPr/>
                          <wps:spPr>
                            <a:xfrm>
                              <a:off x="1865376" y="124358"/>
                              <a:ext cx="126853" cy="2114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2" name="Conector recto 272"/>
                          <wps:cNvCnPr/>
                          <wps:spPr>
                            <a:xfrm>
                              <a:off x="1894637" y="621792"/>
                              <a:ext cx="69101" cy="100877"/>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3" name="Conector recto 273"/>
                          <wps:cNvCnPr/>
                          <wps:spPr>
                            <a:xfrm flipH="1">
                              <a:off x="1741018" y="855878"/>
                              <a:ext cx="229870"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4" name="Conector recto 274"/>
                          <wps:cNvCnPr/>
                          <wps:spPr>
                            <a:xfrm flipH="1">
                              <a:off x="1682496" y="577900"/>
                              <a:ext cx="42284" cy="35913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5" name="Conector recto 275"/>
                          <wps:cNvCnPr/>
                          <wps:spPr>
                            <a:xfrm>
                              <a:off x="1821485" y="1170432"/>
                              <a:ext cx="24313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6" name="Conector recto 276"/>
                          <wps:cNvCnPr/>
                          <wps:spPr>
                            <a:xfrm flipV="1">
                              <a:off x="2340864" y="1170432"/>
                              <a:ext cx="280134" cy="10542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7" name="Conector recto 277"/>
                          <wps:cNvCnPr/>
                          <wps:spPr>
                            <a:xfrm>
                              <a:off x="2260397" y="885139"/>
                              <a:ext cx="364703" cy="23856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8" name="Conector recto 278"/>
                          <wps:cNvCnPr/>
                          <wps:spPr>
                            <a:xfrm flipV="1">
                              <a:off x="2179930" y="694944"/>
                              <a:ext cx="332989" cy="3161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79" name="Conector recto 279"/>
                          <wps:cNvCnPr/>
                          <wps:spPr>
                            <a:xfrm>
                              <a:off x="2538375" y="431596"/>
                              <a:ext cx="295991" cy="30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0" name="Conector recto 280"/>
                          <wps:cNvCnPr/>
                          <wps:spPr>
                            <a:xfrm>
                              <a:off x="3123591" y="658368"/>
                              <a:ext cx="106254"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1" name="Conector recto 281"/>
                          <wps:cNvCnPr/>
                          <wps:spPr>
                            <a:xfrm flipH="1">
                              <a:off x="2728570" y="548640"/>
                              <a:ext cx="124159" cy="8985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2" name="Conector recto 282"/>
                          <wps:cNvCnPr/>
                          <wps:spPr>
                            <a:xfrm>
                              <a:off x="2311604" y="468172"/>
                              <a:ext cx="190280" cy="18499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3" name="Conector recto 283"/>
                          <wps:cNvCnPr/>
                          <wps:spPr>
                            <a:xfrm flipH="1">
                              <a:off x="2713940" y="885139"/>
                              <a:ext cx="23733" cy="15328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4" name="Conector recto 284"/>
                          <wps:cNvCnPr/>
                          <wps:spPr>
                            <a:xfrm flipH="1">
                              <a:off x="2626157" y="1236268"/>
                              <a:ext cx="63639" cy="1269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5" name="Conector recto 285"/>
                          <wps:cNvCnPr/>
                          <wps:spPr>
                            <a:xfrm flipH="1">
                              <a:off x="1836116" y="1302105"/>
                              <a:ext cx="261686" cy="13742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6" name="Conector recto 286"/>
                          <wps:cNvCnPr/>
                          <wps:spPr>
                            <a:xfrm>
                              <a:off x="1594714" y="1141171"/>
                              <a:ext cx="105711" cy="30656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7" name="Conector recto 287"/>
                          <wps:cNvCnPr/>
                          <wps:spPr>
                            <a:xfrm flipV="1">
                              <a:off x="1836116" y="1463040"/>
                              <a:ext cx="634266" cy="2114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8" name="Conector recto 288"/>
                          <wps:cNvCnPr/>
                          <wps:spPr>
                            <a:xfrm>
                              <a:off x="2333549" y="1324051"/>
                              <a:ext cx="132146" cy="6871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89" name="Conector recto 289"/>
                          <wps:cNvCnPr/>
                          <wps:spPr>
                            <a:xfrm>
                              <a:off x="1682496" y="1638604"/>
                              <a:ext cx="153280" cy="163852"/>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0" name="Conector recto 290"/>
                          <wps:cNvCnPr/>
                          <wps:spPr>
                            <a:xfrm>
                              <a:off x="1967789" y="1821484"/>
                              <a:ext cx="171831" cy="3171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1" name="Conector recto 291"/>
                          <wps:cNvCnPr/>
                          <wps:spPr>
                            <a:xfrm flipH="1">
                              <a:off x="2370125" y="1565452"/>
                              <a:ext cx="166546" cy="32770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2" name="Conector recto 292"/>
                          <wps:cNvCnPr/>
                          <wps:spPr>
                            <a:xfrm flipV="1">
                              <a:off x="833933" y="1543507"/>
                              <a:ext cx="782261" cy="232564"/>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3" name="Conector recto 293"/>
                          <wps:cNvCnPr/>
                          <wps:spPr>
                            <a:xfrm>
                              <a:off x="2048256" y="914400"/>
                              <a:ext cx="79283" cy="200851"/>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4" name="Conector recto 294"/>
                          <wps:cNvCnPr/>
                          <wps:spPr>
                            <a:xfrm flipV="1">
                              <a:off x="2845613" y="950976"/>
                              <a:ext cx="319827" cy="116998"/>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5" name="Conector recto 295"/>
                          <wps:cNvCnPr/>
                          <wps:spPr>
                            <a:xfrm flipH="1" flipV="1">
                              <a:off x="2143354" y="1302105"/>
                              <a:ext cx="63426" cy="554385"/>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7" name="Conector recto 297"/>
                          <wps:cNvCnPr/>
                          <wps:spPr>
                            <a:xfrm flipV="1">
                              <a:off x="2260397" y="782726"/>
                              <a:ext cx="250583" cy="316850"/>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298" name="Conector recto 298"/>
                          <wps:cNvCnPr/>
                          <wps:spPr>
                            <a:xfrm flipV="1">
                              <a:off x="2128724" y="416966"/>
                              <a:ext cx="126853" cy="285419"/>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0" name="Conector recto 300"/>
                          <wps:cNvCnPr/>
                          <wps:spPr>
                            <a:xfrm flipV="1">
                              <a:off x="782727" y="1089964"/>
                              <a:ext cx="724205" cy="685953"/>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1" name="Conector recto 301"/>
                          <wps:cNvCnPr/>
                          <wps:spPr>
                            <a:xfrm>
                              <a:off x="841248" y="1843430"/>
                              <a:ext cx="902869" cy="3657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s:wsp>
                          <wps:cNvPr id="302" name="Conector recto 302"/>
                          <wps:cNvCnPr/>
                          <wps:spPr>
                            <a:xfrm flipV="1">
                              <a:off x="724205" y="402336"/>
                              <a:ext cx="512064" cy="1376756"/>
                            </a:xfrm>
                            <a:prstGeom prst="line">
                              <a:avLst/>
                            </a:prstGeom>
                            <a:ln>
                              <a:headEnd type="none" w="sm" len="sm"/>
                              <a:tailEnd type="none" w="sm" len="sm"/>
                            </a:ln>
                          </wps:spPr>
                          <wps:style>
                            <a:lnRef idx="1">
                              <a:schemeClr val="dk1"/>
                            </a:lnRef>
                            <a:fillRef idx="0">
                              <a:schemeClr val="dk1"/>
                            </a:fillRef>
                            <a:effectRef idx="0">
                              <a:schemeClr val="dk1"/>
                            </a:effectRef>
                            <a:fontRef idx="minor">
                              <a:schemeClr val="tx1"/>
                            </a:fontRef>
                          </wps:style>
                          <wps:bodyPr/>
                        </wps:wsp>
                      </wpg:grpSp>
                      <wps:wsp>
                        <wps:cNvPr id="304" name="Cuadro de texto 304"/>
                        <wps:cNvSpPr txBox="1"/>
                        <wps:spPr>
                          <a:xfrm>
                            <a:off x="17250" y="2354580"/>
                            <a:ext cx="3542665" cy="131445"/>
                          </a:xfrm>
                          <a:prstGeom prst="rect">
                            <a:avLst/>
                          </a:prstGeom>
                          <a:solidFill>
                            <a:prstClr val="white"/>
                          </a:solidFill>
                          <a:ln>
                            <a:noFill/>
                          </a:ln>
                          <a:effectLst/>
                        </wps:spPr>
                        <wps:txbx>
                          <w:txbxContent>
                            <w:p w14:paraId="2553B453" w14:textId="141C0444" w:rsidR="00CB5AAC" w:rsidRPr="001F2807" w:rsidRDefault="00CB5AAC" w:rsidP="005D1E66">
                              <w:pPr>
                                <w:pStyle w:val="Descripcin"/>
                                <w:jc w:val="center"/>
                                <w:rPr>
                                  <w:noProof/>
                                  <w:color w:val="000000"/>
                                </w:rPr>
                              </w:pPr>
                              <w:bookmarkStart w:id="12" w:name="_Toc16892113"/>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D75260">
                                <w:rPr>
                                  <w:noProof/>
                                  <w:lang w:val="es-ES_tradnl"/>
                                </w:rPr>
                                <w:t>3</w:t>
                              </w:r>
                              <w:r w:rsidRPr="005D1E66">
                                <w:rPr>
                                  <w:lang w:val="es-ES_tradnl"/>
                                </w:rPr>
                                <w:fldChar w:fldCharType="end"/>
                              </w:r>
                              <w:r w:rsidRPr="005D1E66">
                                <w:rPr>
                                  <w:lang w:val="es-ES_tradnl"/>
                                </w:rPr>
                                <w:t>: Modelo de sistema distribuido</w:t>
                              </w:r>
                              <w:r>
                                <w: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913FC" id="Grupo 305" o:spid="_x0000_s1064" style="position:absolute;left:0;text-align:left;margin-left:0;margin-top:86.8pt;width:280.3pt;height:195.75pt;z-index:251728896;mso-position-horizontal:center;mso-position-horizontal-relative:margin" coordsize="35599,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">
                <v:group id="Grupo 303" o:spid="_x0000_s1065" style="position:absolute;width:35427;height:22657" coordsize="35427,22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Imagen 216" o:spid="_x0000_s1066" type="#_x0000_t75" style="position:absolute;left:804;top:438;width:34150;height:21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S0hvEAAAA3AAAAA8AAABkcnMvZG93bnJldi54bWxEj0FrwkAUhO8F/8PyhN7qJlJEoqsEUSg9&#10;pbEFj4/sMwlm38bdbZL++26h4HGYmW+Y7X4ynRjI+daygnSRgCCurG65VvB5Pr2sQfiArLGzTAp+&#10;yMN+N3vaYqbtyB80lKEWEcI+QwVNCH0mpa8aMugXtieO3tU6gyFKV0vtcIxw08llkqykwZbjQoM9&#10;HRqqbuW3UfB+ptcvc3R1whddFvdL4fLTqNTzfMo3IAJN4RH+b79pBct0BX9n4hGQu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S0hvEAAAA3AAAAA8AAAAAAAAAAAAAAAAA&#10;nwIAAGRycy9kb3ducmV2LnhtbFBLBQYAAAAABAAEAPcAAACQAwAAAAA=&#10;">
                    <v:imagedata r:id="rId22" o:title=""/>
                    <v:path arrowok="t"/>
                  </v:shape>
                  <v:shape id="Imagen 217" o:spid="_x0000_s1067" type="#_x0000_t75" style="position:absolute;left:11923;top:1682;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2XDDAAAA3AAAAA8AAABkcnMvZG93bnJldi54bWxEj0GLwjAUhO+C/yE8YW+a1sMq1ViKsLB4&#10;syri7dG8bcM2L6WJtfvvN4LgcZiZb5htPtpWDNR741hBukhAEFdOG64VnE9f8zUIH5A1to5JwR95&#10;yHfTyRYz7R58pKEMtYgQ9hkqaELoMil91ZBFv3AdcfR+XG8xRNnXUvf4iHDbymWSfEqLhuNCgx3t&#10;G6p+y7tVULbj4WqGwz29FCG91Vcjj+VeqY/ZWGxABBrDO/xqf2sFy3QF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7ZcMMAAADcAAAADwAAAAAAAAAAAAAAAACf&#10;AgAAZHJzL2Rvd25yZXYueG1sUEsFBgAAAAAEAAQA9wAAAI8DAAAAAA==&#10;">
                    <v:imagedata r:id="rId23" o:title=""/>
                    <v:path arrowok="t"/>
                  </v:shape>
                  <v:shape id="Imagen 218" o:spid="_x0000_s1068" type="#_x0000_t75" style="position:absolute;left:6217;top:1726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hTQK8AAAA3AAAAA8AAABkcnMvZG93bnJldi54bWxET70KwjAQ3gXfIZzgpmkdRKpRRBDEzaqI&#10;29GcbbC5lCbW+vZmEBw/vv/Vpre16Kj1xrGCdJqAIC6cNlwquJz3kwUIH5A11o5JwYc8bNbDwQoz&#10;7d58oi4PpYgh7DNUUIXQZFL6oiKLfuoa4sg9XGsxRNiWUrf4juG2lrMkmUuLhmNDhQ3tKiqe+csq&#10;yOv+eDPd8ZVetyG9lzcjT/lOqfGo3y5BBOrDX/xzH7SCWRrXxjPxCMj1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0IU0CvAAAANwAAAAPAAAAAAAAAAAAAAAAAJ8CAABkcnMv&#10;ZG93bnJldi54bWxQSwUGAAAAAAQABAD3AAAAiAMAAAAA&#10;">
                    <v:imagedata r:id="rId23" o:title=""/>
                    <v:path arrowok="t"/>
                  </v:shape>
                  <v:shape id="Imagen 219" o:spid="_x0000_s1069" type="#_x0000_t75" style="position:absolute;left:24652;top:13240;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t6JnDAAAA3AAAAA8AAABkcnMvZG93bnJldi54bWxEj0GLwjAUhO+C/yE8YW+a1sOi1ViKsLB4&#10;syri7dG8bcM2L6WJtfvvN4LgcZiZb5htPtpWDNR741hBukhAEFdOG64VnE9f8xUIH5A1to5JwR95&#10;yHfTyRYz7R58pKEMtYgQ9hkqaELoMil91ZBFv3AdcfR+XG8xRNnXUvf4iHDbymWSfEqLhuNCgx3t&#10;G6p+y7tVULbj4WqGwz29FCG91Vcjj+VeqY/ZWGxABBrDO/xqf2sFy3QNzzPxCMjd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3omcMAAADcAAAADwAAAAAAAAAAAAAAAACf&#10;AgAAZHJzL2Rvd25yZXYueG1sUEsFBgAAAAAEAAQA9wAAAI8DAAAAAA==&#10;">
                    <v:imagedata r:id="rId23" o:title=""/>
                    <v:path arrowok="t"/>
                  </v:shape>
                  <v:shape id="Imagen 220" o:spid="_x0000_s1070" type="#_x0000_t75" style="position:absolute;left:16093;top:13898;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i7nAAAAA3AAAAA8AAABkcnMvZG93bnJldi54bWxET02LwjAQvQv7H8IIe7Npe1ikGksRhMWb&#10;3RXxNjSzbdhmUppY6783B8Hj431vy9n2YqLRG8cKsiQFQdw4bbhV8PtzWK1B+ICssXdMCh7kodx9&#10;LLZYaHfnE011aEUMYV+ggi6EoZDSNx1Z9IkbiCP350aLIcKxlXrEewy3vczT9EtaNBwbOhxo31Hz&#10;X9+sgrqfjxczHW/ZuQrZtb0Year3Sn0u52oDItAc3uKX+1sryPM4P5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uLucAAAADcAAAADwAAAAAAAAAAAAAAAACfAgAA&#10;ZHJzL2Rvd25yZXYueG1sUEsFBgAAAAAEAAQA9wAAAIwDAAAAAA==&#10;">
                    <v:imagedata r:id="rId23" o:title=""/>
                    <v:path arrowok="t"/>
                  </v:shape>
                  <v:shape id="Imagen 221" o:spid="_x0000_s1071" type="#_x0000_t75" style="position:absolute;left:31601;top:7607;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3LiLDAAAA3AAAAA8AAABkcnMvZG93bnJldi54bWxEj8FqwzAQRO+F/IPYQG61bB9Cca2EECiE&#10;3Oy2hNwWa2uLWitjKbbz91Gg0OMwM2+Ycr/YXkw0euNYQZakIIgbpw23Cr4+P17fQPiArLF3TAru&#10;5GG/W72UWGg3c0VTHVoRIewLVNCFMBRS+qYjiz5xA3H0ftxoMUQ5tlKPOEe47WWepltp0XBc6HCg&#10;Y0fNb32zCup+OV/MdL5l34eQXduLkVV9VGqzXg7vIAIt4T/81z5pBXmewf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cuIsMAAADcAAAADwAAAAAAAAAAAAAAAACf&#10;AgAAZHJzL2Rvd25yZXYueG1sUEsFBgAAAAAEAAQA9wAAAI8DAAAAAA==&#10;">
                    <v:imagedata r:id="rId23" o:title=""/>
                    <v:path arrowok="t"/>
                  </v:shape>
                  <v:shape id="Imagen 222" o:spid="_x0000_s1072" type="#_x0000_t75" style="position:absolute;left:28309;top:3511;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lsFXDAAAA3AAAAA8AAABkcnMvZG93bnJldi54bWxEj8FqwzAQRO+F/IPYQG61bB9Cca2EECiE&#10;3Oy2hNwWa2uLWitjKbbz91Gg0OMwM2+Ycr/YXkw0euNYQZakIIgbpw23Cr4+P17fQPiArLF3TAru&#10;5GG/W72UWGg3c0VTHVoRIewLVNCFMBRS+qYjiz5xA3H0ftxoMUQ5tlKPOEe47WWepltp0XBc6HCg&#10;Y0fNb32zCup+OV/MdL5l34eQXduLkVV9VGqzXg7vIAIt4T/81z5pBXmew/NMPAJy9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6WwVcMAAADcAAAADwAAAAAAAAAAAAAAAACf&#10;AgAAZHJzL2Rvd25yZXYueG1sUEsFBgAAAAAEAAQA9wAAAI8DAAAAAA==&#10;">
                    <v:imagedata r:id="rId23" o:title=""/>
                    <v:path arrowok="t"/>
                  </v:shape>
                  <v:shape id="Imagen 223" o:spid="_x0000_s1073" type="#_x0000_t75" style="position:absolute;left:25017;top:592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pFc7CAAAA3AAAAA8AAABkcnMvZG93bnJldi54bWxEj0GLwjAUhO+C/yE8YW+atoI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6RXOwgAAANwAAAAPAAAAAAAAAAAAAAAAAJ8C&#10;AABkcnMvZG93bnJldi54bWxQSwUGAAAAAAQABAD3AAAAjgMAAAAA&#10;">
                    <v:imagedata r:id="rId23" o:title=""/>
                    <v:path arrowok="t"/>
                  </v:shape>
                  <v:shape id="Imagen 224" o:spid="_x0000_s1074" type="#_x0000_t75" style="position:absolute;left:15142;top:892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AjbrCAAAA3AAAAA8AAABkcnMvZG93bnJldi54bWxEj0GLwjAUhO+C/yE8YW+atog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AI26wgAAANwAAAAPAAAAAAAAAAAAAAAAAJ8C&#10;AABkcnMvZG93bnJldi54bWxQSwUGAAAAAAQABAD3AAAAjgMAAAAA&#10;">
                    <v:imagedata r:id="rId23" o:title=""/>
                    <v:path arrowok="t"/>
                  </v:shape>
                  <v:shape id="Imagen 225" o:spid="_x0000_s1075" type="#_x0000_t75" style="position:absolute;left:20628;top:1053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MKCHCAAAA3AAAAA8AAABkcnMvZG93bnJldi54bWxEj0GLwjAUhO+C/yE8YW+atqAsXaOIsLB4&#10;syplb4/m2Qabl9LEWv/9ZkHwOMzMN8x6O9pWDNR741hBukhAEFdOG64VnE/f808QPiBrbB2Tgid5&#10;2G6mkzXm2j34SEMRahEh7HNU0ITQ5VL6qiGLfuE64uhdXW8xRNnXUvf4iHDbyixJVtKi4bjQYEf7&#10;hqpbcbcKinY8lGY43NPLLqS/dWnksdgr9TEbd18gAo3hHX61f7SCLFvC/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TCghwgAAANwAAAAPAAAAAAAAAAAAAAAAAJ8C&#10;AABkcnMvZG93bnJldi54bWxQSwUGAAAAAAQABAD3AAAAjgMAAAAA&#10;">
                    <v:imagedata r:id="rId23" o:title=""/>
                    <v:path arrowok="t"/>
                  </v:shape>
                  <v:shape id="Imagen 226" o:spid="_x0000_s1076" type="#_x0000_t75" style="position:absolute;left:16386;top:3291;width:2298;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etlbDAAAA3AAAAA8AAABkcnMvZG93bnJldi54bWxEj8FqwzAQRO+F/IPYQm61bB9CcayEECgE&#10;3+K0hNwWa2uLWitjyY7791Ug0OMwM2+Ycr/YXsw0euNYQZakIIgbpw23Cj4vH2/vIHxA1tg7JgW/&#10;5GG/W72UWGh35zPNdWhFhLAvUEEXwlBI6ZuOLPrEDcTR+3ajxRDl2Eo94j3CbS/zNN1Ii4bjQocD&#10;HTtqfurJKqj7pbqauZqyr0PIbu3VyHN9VGr9uhy2IAIt4T/8bJ+0gjzfwONMPAJy9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J62VsMAAADcAAAADwAAAAAAAAAAAAAAAACf&#10;AgAAZHJzL2Rvd25yZXYueG1sUEsFBgAAAAAEAAQA9wAAAI8DAAAAAA==&#10;">
                    <v:imagedata r:id="rId23" o:title=""/>
                    <v:path arrowok="t"/>
                  </v:shape>
                  <v:shape id="Imagen 227" o:spid="_x0000_s1077" type="#_x0000_t75" style="position:absolute;left:22457;top:2194;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SE83DAAAA3AAAAA8AAABkcnMvZG93bnJldi54bWxEj0GLwjAUhO+C/yE8YW+atgddukYRYWHx&#10;ZlXK3h7Nsw02L6WJtf77zYLgcZiZb5j1drStGKj3xrGCdJGAIK6cNlwrOJ++558gfEDW2DomBU/y&#10;sN1MJ2vMtXvwkYYi1CJC2OeooAmhy6X0VUMW/cJ1xNG7ut5iiLKvpe7xEeG2lVmSLKVFw3GhwY72&#10;DVW34m4VFO14KM1wuKeXXUh/69LIY7FX6mM27r5ABBrDO/xq/2gFWbaC/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ITzcMAAADcAAAADwAAAAAAAAAAAAAAAACf&#10;AgAAZHJzL2Rvd25yZXYueG1sUEsFBgAAAAAEAAQA9wAAAI8DAAAAAA==&#10;">
                    <v:imagedata r:id="rId23" o:title=""/>
                    <v:path arrowok="t"/>
                  </v:shape>
                  <v:shape id="Imagen 228" o:spid="_x0000_s1078" type="#_x0000_t75" style="position:absolute;left:19897;top:73;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Nh7/AAAAA3AAAAA8AAABkcnMvZG93bnJldi54bWxET02LwjAQvQv7H8IIe7Npe1ikGksRhMWb&#10;3RXxNjSzbdhmUppY6783B8Hj431vy9n2YqLRG8cKsiQFQdw4bbhV8PtzWK1B+ICssXdMCh7kodx9&#10;LLZYaHfnE011aEUMYV+ggi6EoZDSNx1Z9IkbiCP350aLIcKxlXrEewy3vczT9EtaNBwbOhxo31Hz&#10;X9+sgrqfjxczHW/ZuQrZtb0Year3Sn0u52oDItAc3uKX+1sryPO4Np6JR0Du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k2Hv8AAAADcAAAADwAAAAAAAAAAAAAAAACfAgAA&#10;ZHJzL2Rvd25yZXYueG1sUEsFBgAAAAAEAAQA9wAAAIwDAAAAAA==&#10;">
                    <v:imagedata r:id="rId23" o:title=""/>
                    <v:path arrowok="t"/>
                  </v:shape>
                  <v:shape id="Imagen 229" o:spid="_x0000_s1079" type="#_x0000_t75" style="position:absolute;left:16459;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BIiTDAAAA3AAAAA8AAABkcnMvZG93bnJldi54bWxEj0GLwjAUhO+C/yE8YW+atgdxu0YRYWHx&#10;ZlXK3h7Nsw02L6WJtf77zYLgcZiZb5j1drStGKj3xrGCdJGAIK6cNlwrOJ++5ysQPiBrbB2Tgid5&#10;2G6mkzXm2j34SEMRahEh7HNU0ITQ5VL6qiGLfuE64uhdXW8xRNnXUvf4iHDbyixJltKi4bjQYEf7&#10;hqpbcbcKinY8lGY43NPLLqS/dWnksdgr9TEbd18gAo3hHX61f7SCLPuE/zPxCMjN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QEiJMMAAADcAAAADwAAAAAAAAAAAAAAAACf&#10;AgAAZHJzL2Rvd25yZXYueG1sUEsFBgAAAAAEAAQA9wAAAI8DAAAAAA==&#10;">
                    <v:imagedata r:id="rId23" o:title=""/>
                    <v:path arrowok="t"/>
                  </v:shape>
                  <v:shape id="Imagen 230" o:spid="_x0000_s1080" type="#_x0000_t75" style="position:absolute;left:17410;top:17410;width:2298;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HWTAAAAA3AAAAA8AAABkcnMvZG93bnJldi54bWxET02LwjAQvQv7H8IseNO0CiJd0yLCwuLN&#10;qhRvQzPbhm0mpYm1++/NQfD4eN+7YrKdGGnwxrGCdJmAIK6dNtwouJy/F1sQPiBr7ByTgn/yUOQf&#10;sx1m2j34RGMZGhFD2GeooA2hz6T0dUsW/dL1xJH7dYPFEOHQSD3gI4bbTq6SZCMtGo4NLfZ0aKn+&#10;K+9WQdlNx8qMx3t63Yf01lRGnsqDUvPPaf8FItAU3uKX+0crWK3j/HgmHgGZ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eIdZMAAAADcAAAADwAAAAAAAAAAAAAAAACfAgAA&#10;ZHJzL2Rvd25yZXYueG1sUEsFBgAAAAAEAAQA9wAAAIwDAAAAAA==&#10;">
                    <v:imagedata r:id="rId23" o:title=""/>
                    <v:path arrowok="t"/>
                  </v:shape>
                  <v:shape id="Imagen 231" o:spid="_x0000_s1081" type="#_x0000_t75" style="position:absolute;left:21433;top:17922;width:2299;height:2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uP/CAAAA3AAAAA8AAABkcnMvZG93bnJldi54bWxEj0GLwjAUhO+C/yE8YW+a1gWRaixFWFi8&#10;WRXx9mjetmGbl9LE2v33G0HwOMzMN8w2H20rBuq9cawgXSQgiCunDdcKzqev+RqED8gaW8ek4I88&#10;5LvpZIuZdg8+0lCGWkQI+wwVNCF0mZS+asiiX7iOOHo/rrcYouxrqXt8RLht5TJJVtKi4bjQYEf7&#10;hqrf8m4VlO14uJrhcE8vRUhv9dXIY7lX6mM2FhsQgcbwDr/a31rB8jOF55l4BOTu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rj/wgAAANwAAAAPAAAAAAAAAAAAAAAAAJ8C&#10;AABkcnMvZG93bnJldi54bWxQSwUGAAAAAAQABAD3AAAAjgMAAAAA&#10;">
                    <v:imagedata r:id="rId23" o:title=""/>
                    <v:path arrowok="t"/>
                  </v:shape>
                  <v:shape id="Imagen 232" o:spid="_x0000_s1082" type="#_x0000_t75" style="position:absolute;left:26188;top:9875;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8JojCAAAA3AAAAA8AAABkcnMvZG93bnJldi54bWxEj0GLwjAUhO+C/yE8YW+atoIsXaOIsLB4&#10;syplb4/m2Qabl9LEWv/9ZkHwOMzMN8x6O9pWDNR741hBukhAEFdOG64VnE/f808QPiBrbB2Tgid5&#10;2G6mkzXm2j34SEMRahEh7HNU0ITQ5VL6qiGLfuE64uhdXW8xRNnXUvf4iHDbyixJVtKi4bjQYEf7&#10;hqpbcbcKinY8lGY43NPLLqS/dWnksdgr9TEbd18gAo3hHX61f7SCbJnB/5l4BO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fCaIwgAAANwAAAAPAAAAAAAAAAAAAAAAAJ8C&#10;AABkcnMvZG93bnJldi54bWxQSwUGAAAAAAQABAD3AAAAjgMAAAAA&#10;">
                    <v:imagedata r:id="rId23" o:title=""/>
                    <v:path arrowok="t"/>
                  </v:shape>
                  <v:shape id="Cilindro 245" o:spid="_x0000_s1083" type="#_x0000_t22" style="position:absolute;left:18361;top:504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N0MQA&#10;AADcAAAADwAAAGRycy9kb3ducmV2LnhtbESPT2sCMRTE74V+h/AKvdVs/bPoapRSEHpqUVu8PjbP&#10;zermZUnSdeunbwTB4zAzv2EWq942oiMfascKXgcZCOLS6ZorBd+79csURIjIGhvHpOCPAqyWjw8L&#10;LLQ784a6baxEgnAoUIGJsS2kDKUhi2HgWuLkHZy3GJP0ldQezwluGznMslxarDktGGzp3VB52v5a&#10;BdML5riZdaOj/fGV+Zpw9ol7pZ6f+rc5iEh9vIdv7Q+tYDiewP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jdDEAAAA3AAAAA8AAAAAAAAAAAAAAAAAmAIAAGRycy9k&#10;b3ducmV2LnhtbFBLBQYAAAAABAAEAPUAAACJAwAAAAA=&#10;" adj="3506" fillcolor="#002060" strokecolor="black [3213]" strokeweight="1pt"/>
                  <v:rect id="Rectángulo 250" o:spid="_x0000_s1084" style="position:absolute;width:35427;height:22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4oisEA&#10;AADcAAAADwAAAGRycy9kb3ducmV2LnhtbERPz2vCMBS+D/wfwhO8zUTBIdUoKsh2cAOreH40z6bY&#10;vJQm2upfvxwGO358v5fr3tXiQW2oPGuYjBUI4sKbiksN59P+fQ4iRGSDtWfS8KQA69XgbYmZ8R0f&#10;6ZHHUqQQDhlqsDE2mZShsOQwjH1DnLirbx3GBNtSmha7FO5qOVXqQzqsODVYbGhnqbjld6fh+/Kz&#10;U5/HS/kq6DBX2y6f2Gel9WjYbxYgIvXxX/zn/jIap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eKIrBAAAA3AAAAA8AAAAAAAAAAAAAAAAAmAIAAGRycy9kb3du&#10;cmV2LnhtbFBLBQYAAAAABAAEAPUAAACGAwAAAAA=&#10;" filled="f" strokecolor="#a5a5a5 [2092]" strokeweight="1pt"/>
                  <v:shape id="Cilindro 252" o:spid="_x0000_s1085" type="#_x0000_t22" style="position:absolute;left:24505;top:4096;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CDecMA&#10;AADcAAAADwAAAGRycy9kb3ducmV2LnhtbESPT2sCMRTE74LfITyht5p1i2JXo0ih4KnFf/T62Dw3&#10;225eliSu2356IxQ8DjPzG2a57m0jOvKhdqxgMs5AEJdO11wpOB7en+cgQkTW2DgmBb8UYL0aDpZY&#10;aHflHXX7WIkE4VCgAhNjW0gZSkMWw9i1xMk7O28xJukrqT1eE9w2Ms+ymbRYc1ow2NKbofJnf7EK&#10;5n84w91r9/JtT74yn1POPvBLqadRv1mAiNTHR/i/vdUK8mk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CDecMAAADcAAAADwAAAAAAAAAAAAAAAACYAgAAZHJzL2Rv&#10;d25yZXYueG1sUEsFBgAAAAAEAAQA9QAAAIgDAAAAAA==&#10;" adj="3506" fillcolor="#002060" strokecolor="black [3213]" strokeweight="1pt"/>
                  <v:shape id="Cilindro 253" o:spid="_x0000_s1086" type="#_x0000_t22" style="position:absolute;left:27066;top:753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m4sMA&#10;AADcAAAADwAAAGRycy9kb3ducmV2LnhtbESPT2sCMRTE7wW/Q3iCN81WUXQ1SikInir+w+tj87rZ&#10;dvOyJHHd+umbgtDjMDO/YVabztaiJR8qxwpeRxkI4sLpiksF59N2OAcRIrLG2jEp+KEAm3XvZYW5&#10;dnc+UHuMpUgQDjkqMDE2uZShMGQxjFxDnLxP5y3GJH0ptcd7gttajrNsJi1WnBYMNvRuqPg+3qyC&#10;+QNneFi0ky978aXZTzn7wKtSg373tgQRqYv/4Wd7pxWMpx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wm4sMAAADcAAAADwAAAAAAAAAAAAAAAACYAgAAZHJzL2Rv&#10;d25yZXYueG1sUEsFBgAAAAAEAAQA9QAAAIgDAAAAAA==&#10;" adj="3506" fillcolor="#002060" strokecolor="black [3213]" strokeweight="1pt"/>
                  <v:shape id="Cilindro 254" o:spid="_x0000_s1087" type="#_x0000_t22" style="position:absolute;left:28236;top:11484;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W+lsQA&#10;AADcAAAADwAAAGRycy9kb3ducmV2LnhtbESPT2sCMRTE74V+h/AKvdVs/bPoapRSEHpqUVu8PjbP&#10;zermZUnSdeunbwTB4zAzv2EWq942oiMfascKXgcZCOLS6ZorBd+79csURIjIGhvHpOCPAqyWjw8L&#10;LLQ784a6baxEgnAoUIGJsS2kDKUhi2HgWuLkHZy3GJP0ldQezwluGznMslxarDktGGzp3VB52v5a&#10;BdML5riZdaOj/fGV+Zpw9ol7pZ6f+rc5iEh9vIdv7Q+tYDgZw/V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FvpbEAAAA3AAAAA8AAAAAAAAAAAAAAAAAmAIAAGRycy9k&#10;b3ducmV2LnhtbFBLBQYAAAAABAAEAPUAAACJAwAAAAA=&#10;" adj="3506" fillcolor="#002060" strokecolor="black [3213]" strokeweight="1pt"/>
                  <v:shape id="Cilindro 255" o:spid="_x0000_s1088" type="#_x0000_t22" style="position:absolute;left:22530;top:1236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bDcMA&#10;AADcAAAADwAAAGRycy9kb3ducmV2LnhtbESPT2sCMRTE74LfITyht5rVsqKrUaRQ6KnFf3h9bJ6b&#10;1c3LkqTrtp++KRQ8DjPzG2a16W0jOvKhdqxgMs5AEJdO11wpOB7enucgQkTW2DgmBd8UYLMeDlZY&#10;aHfnHXX7WIkE4VCgAhNjW0gZSkMWw9i1xMm7OG8xJukrqT3eE9w2cpplM2mx5rRgsKVXQ+Vt/2UV&#10;zH9whrtF93K1J1+Zz5yzDzwr9TTqt0sQkfr4CP+337WCaZ7D3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bDcMAAADcAAAADwAAAAAAAAAAAAAAAACYAgAAZHJzL2Rv&#10;d25yZXYueG1sUEsFBgAAAAAEAAQA9QAAAIgDAAAAAA==&#10;" adj="3506" fillcolor="#002060" strokecolor="black [3213]" strokeweight="1pt"/>
                  <v:shape id="Cilindro 256" o:spid="_x0000_s1089" type="#_x0000_t22" style="position:absolute;left:17337;top:10680;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uFesQA&#10;AADcAAAADwAAAGRycy9kb3ducmV2LnhtbESPQWsCMRSE74X+h/AEbzWr4rJdjVIEoSeL2tLrY/Pc&#10;bLt5WZJ0XfvrjVDocZiZb5jVZrCt6MmHxrGC6SQDQVw53XCt4P20eypAhIissXVMCq4UYLN+fFhh&#10;qd2FD9QfYy0ShEOJCkyMXSllqAxZDBPXESfv7LzFmKSvpfZ4SXDbylmW5dJiw2nBYEdbQ9X38ccq&#10;KH4xx8NzP/+yH742bwvO9vip1Hg0vCxBRBrif/iv/aoVzBY5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bhXrEAAAA3AAAAA8AAAAAAAAAAAAAAAAAmAIAAGRycy9k&#10;b3ducmV2LnhtbFBLBQYAAAAABAAEAPUAAACJAwAAAAA=&#10;" adj="3506" fillcolor="#002060" strokecolor="black [3213]" strokeweight="1pt"/>
                  <v:shape id="Cilindro 257" o:spid="_x0000_s1090" type="#_x0000_t22" style="position:absolute;left:23628;top:19677;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g4cMA&#10;AADcAAAADwAAAGRycy9kb3ducmV2LnhtbESPQWsCMRSE74L/ITzBm2araO3WKCIInizall4fm9fN&#10;tpuXJYnr6q9vBKHHYWa+YZbrztaiJR8qxwqexhkI4sLpiksFH++70QJEiMgaa8ek4EoB1qt+b4m5&#10;dhc+UnuKpUgQDjkqMDE2uZShMGQxjF1DnLxv5y3GJH0ptcdLgttaTrJsLi1WnBYMNrQ1VPyezlbB&#10;4oZzPL600x/76UvzNuPsgF9KDQfd5hVEpC7+hx/tvVYwmT3D/U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cg4cMAAADcAAAADwAAAAAAAAAAAAAAAACYAgAAZHJzL2Rv&#10;d25yZXYueG1sUEsFBgAAAAAEAAQA9QAAAIgDAAAAAA==&#10;" adj="3506" fillcolor="#002060" strokecolor="black [3213]" strokeweight="1pt"/>
                  <v:shape id="Cilindro 258" o:spid="_x0000_s1091" type="#_x0000_t22" style="position:absolute;left:17995;top:1565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0k8EA&#10;AADcAAAADwAAAGRycy9kb3ducmV2LnhtbERPyWrDMBC9F/oPYgq9NXITEhwnsimFQE4t2ch1sCaW&#10;U2tkJMVx+/XVodDj4+3rarSdGMiH1rGC10kGgrh2uuVGwfGweclBhIissXNMCr4pQFU+Pqyx0O7O&#10;Oxr2sREphEOBCkyMfSFlqA1ZDBPXEyfu4rzFmKBvpPZ4T+G2k9MsW0iLLacGgz29G6q/9jerIP/B&#10;Be6Ww+xqT74xn3POPvCs1PPT+LYCEWmM/+I/91YrmM7T2nQmHQF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ItJPBAAAA3AAAAA8AAAAAAAAAAAAAAAAAmAIAAGRycy9kb3du&#10;cmV2LnhtbFBLBQYAAAAABAAEAPUAAACGAwAAAAA=&#10;" adj="3506" fillcolor="#002060" strokecolor="black [3213]" strokeweight="1pt"/>
                  <v:shape id="Cilindro 259" o:spid="_x0000_s1092" type="#_x0000_t22" style="position:absolute;left:19531;top:19165;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RCMMA&#10;AADcAAAADwAAAGRycy9kb3ducmV2LnhtbESPT2sCMRTE7wW/Q3hCbzWrRdHVKFIo9FTxH14fm+dm&#10;dfOyJOm69dMbodDjMDO/YRarztaiJR8qxwqGgwwEceF0xaWCw/7zbQoiRGSNtWNS8EsBVsveywJz&#10;7W68pXYXS5EgHHJUYGJscilDYchiGLiGOHln5y3GJH0ptcdbgttajrJsIi1WnBYMNvRhqLjufqyC&#10;6R0nuJ217xd79KXZjDn7xpNSr/1uPQcRqYv/4b/2l1YwGs/geS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QRCMMAAADcAAAADwAAAAAAAAAAAAAAAACYAgAAZHJzL2Rv&#10;d25yZXYueG1sUEsFBgAAAAAEAAQA9QAAAIgDAAAAAA==&#10;" adj="3506" fillcolor="#002060" strokecolor="black [3213]" strokeweight="1pt"/>
                  <v:shape id="Cilindro 260" o:spid="_x0000_s1093" type="#_x0000_t22" style="position:absolute;left:30431;top:548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yKMAA&#10;AADcAAAADwAAAGRycy9kb3ducmV2LnhtbERPz2vCMBS+D/Y/hDfwNtMpFleNMgYDT4q6seujeTbV&#10;5qUksVb/enMQPH58v+fL3jaiIx9qxwo+hhkI4tLpmisFv/uf9ymIEJE1No5JwZUCLBevL3MstLvw&#10;lrpdrEQK4VCgAhNjW0gZSkMWw9C1xIk7OG8xJugrqT1eUrht5CjLcmmx5tRgsKVvQ+Vpd7YKpjfM&#10;cfvZjY/2z1dmM+Fsjf9KDd76rxmISH18ih/ulVYwytP8dCYdAb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1JyKMAAAADcAAAADwAAAAAAAAAAAAAAAACYAgAAZHJzL2Rvd25y&#10;ZXYueG1sUEsFBgAAAAAEAAQA9QAAAIUDAAAAAA==&#10;" adj="3506" fillcolor="#002060" strokecolor="black [3213]" strokeweight="1pt"/>
                  <v:shape id="Cilindro 261" o:spid="_x0000_s1094" type="#_x0000_t22" style="position:absolute;left:33576;top:9802;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7Xs8MA&#10;AADcAAAADwAAAGRycy9kb3ducmV2LnhtbESPT2sCMRTE7wW/Q3hCbzWr0kVXo4hQ8NTiP7w+Ns/N&#10;6uZlSdJ120/fFAo9DjPzG2a57m0jOvKhdqxgPMpAEJdO11wpOB3fXmYgQkTW2DgmBV8UYL0aPC2x&#10;0O7Be+oOsRIJwqFABSbGtpAylIYshpFriZN3dd5iTNJXUnt8JLht5CTLcmmx5rRgsKWtofJ++LQK&#10;Zt+Y437eTW/27Cvz8crZO16Ueh72mwWISH38D/+1d1rBJB/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7Xs8MAAADcAAAADwAAAAAAAAAAAAAAAACYAgAAZHJzL2Rv&#10;d25yZXYueG1sUEsFBgAAAAAEAAQA9QAAAIgDAAAAAA==&#10;" adj="3506" fillcolor="#002060" strokecolor="black [3213]" strokeweight="1pt"/>
                  <v:shape id="Cilindro 262" o:spid="_x0000_s1095" type="#_x0000_t22" style="position:absolute;left:8266;top:18946;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JxMQA&#10;AADcAAAADwAAAGRycy9kb3ducmV2LnhtbESPQWsCMRSE7wX/Q3hCbzXrShddjSJCwVOLtuL1sXlu&#10;VjcvS5Ku2/76plDocZiZb5jVZrCt6MmHxrGC6SQDQVw53XCt4OP95WkOIkRkja1jUvBFATbr0cMK&#10;S+3ufKD+GGuRIBxKVGBi7EopQ2XIYpi4jjh5F+ctxiR9LbXHe4LbVuZZVkiLDacFgx3tDFW346dV&#10;MP/GAg+Lfna1J1+bt2fOXvGs1O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MScTEAAAA3AAAAA8AAAAAAAAAAAAAAAAAmAIAAGRycy9k&#10;b3ducmV2LnhtbFBLBQYAAAAABAAEAPUAAACJAwAAAAA=&#10;" adj="3506" fillcolor="#002060" strokecolor="black [3213]" strokeweight="1pt"/>
                  <v:shape id="Cilindro 263" o:spid="_x0000_s1096" type="#_x0000_t22" style="position:absolute;left:14045;top:3511;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sX8QA&#10;AADcAAAADwAAAGRycy9kb3ducmV2LnhtbESPQWsCMRSE7wX/Q3hCb5pV6bJdjSKC0FOL2tLrY/Pc&#10;bLt5WZJ0Xf31TUHocZiZb5jVZrCt6MmHxrGC2TQDQVw53XCt4P20nxQgQkTW2DomBVcKsFmPHlZY&#10;anfhA/XHWIsE4VCiAhNjV0oZKkMWw9R1xMk7O28xJulrqT1eEty2cp5lubTYcFow2NHOUPV9/LEK&#10;ihvmeHjuF1/2w9fm7YmzV/xU6nE8bJcgIg3xP3xvv2gF83wB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F/EAAAA3AAAAA8AAAAAAAAAAAAAAAAAmAIAAGRycy9k&#10;b3ducmV2LnhtbFBLBQYAAAAABAAEAPUAAACJAwAAAAA=&#10;" adj="3506" fillcolor="#002060" strokecolor="black [3213]" strokeweight="1pt"/>
                  <v:shape id="Cilindro 264" o:spid="_x0000_s1097" type="#_x0000_t22" style="position:absolute;left:18580;top:1828;width:788;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l0K8QA&#10;AADcAAAADwAAAGRycy9kb3ducmV2LnhtbESPT2sCMRTE74LfITyhN81q20W3RhFB6KnFP6XXx+a5&#10;2bp5WZK4bvvpm0LB4zAzv2GW6942oiMfascKppMMBHHpdM2VgtNxN56DCBFZY+OYFHxTgPVqOFhi&#10;od2N99QdYiUShEOBCkyMbSFlKA1ZDBPXEifv7LzFmKSvpPZ4S3DbyFmW5dJizWnBYEtbQ+XlcLUK&#10;5j+Y437RPX7ZD1+Z92fO3vBTqYdRv3kBEamP9/B/+1UrmOV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pdCvEAAAA3AAAAA8AAAAAAAAAAAAAAAAAmAIAAGRycy9k&#10;b3ducmV2LnhtbFBLBQYAAAAABAAEAPUAAACJAwAAAAA=&#10;" adj="3506" fillcolor="#002060" strokecolor="black [3213]" strokeweight="1pt"/>
                  <v:shape id="Cilindro 265" o:spid="_x0000_s1098" type="#_x0000_t22" style="position:absolute;left:21799;top:2194;width:787;height:1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RsMQA&#10;AADcAAAADwAAAGRycy9kb3ducmV2LnhtbESPQWsCMRSE74X+h/AEbzWr4rJdjVIEoSeL2tLrY/Pc&#10;bLt5WZJ0XfvrjVDocZiZb5jVZrCt6MmHxrGC6SQDQVw53XCt4P20eypAhIissXVMCq4UYLN+fFhh&#10;qd2FD9QfYy0ShEOJCkyMXSllqAxZDBPXESfv7LzFmKSvpfZ4SXDbylmW5dJiw2nBYEdbQ9X38ccq&#10;KH4xx8NzP/+yH742bwvO9vip1Hg0vCxBRBrif/iv/aoVzPIF3M+k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0bDEAAAA3AAAAA8AAAAAAAAAAAAAAAAAmAIAAGRycy9k&#10;b3ducmV2LnhtbFBLBQYAAAAABAAEAPUAAACJAwAAAAA=&#10;" adj="3506" fillcolor="#002060" strokecolor="black [3213]" strokeweight="1pt"/>
                  <v:shape id="Imagen 266" o:spid="_x0000_s1099" type="#_x0000_t75" style="position:absolute;left:19677;top:6583;width:229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0D5bDAAAA3AAAAA8AAABkcnMvZG93bnJldi54bWxEj8FqwzAQRO+F/IPYQm6NbB9McaKEECiE&#10;3Oy0mNwWa2uLWitjyY7791Ug0OMwM2+Y3WGxvZhp9MaxgnSTgCBunDbcKvi8fry9g/ABWWPvmBT8&#10;kofDfvWyw0K7O5c0V6EVEcK+QAVdCEMhpW86sug3biCO3rcbLYYox1bqEe8RbnuZJUkuLRqOCx0O&#10;dOqo+akmq6Dql0tt5suUfh1DemtrI8vqpNT6dTluQQRawn/42T5rBVmew+NMPAJ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vQPlsMAAADcAAAADwAAAAAAAAAAAAAAAACf&#10;AgAAZHJzL2Rvd25yZXYueG1sUEsFBgAAAAAEAAQA9wAAAI8DAAAAAA==&#10;">
                    <v:imagedata r:id="rId23" o:title=""/>
                    <v:path arrowok="t"/>
                  </v:shape>
                  <v:shape id="Cilindro 267" o:spid="_x0000_s1100" type="#_x0000_t22" style="position:absolute;left:21799;top:8193;width:787;height:1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qXMQA&#10;AADcAAAADwAAAGRycy9kb3ducmV2LnhtbESPQWsCMRSE7wX/Q3iCt5pV6apbo0hB8NSitnh9bF43&#10;q5uXJUnXbX99Uyh4HGbmG2a16W0jOvKhdqxgMs5AEJdO11wpeD/tHhcgQkTW2DgmBd8UYLMePKyw&#10;0O7GB+qOsRIJwqFABSbGtpAylIYshrFriZP36bzFmKSvpPZ4S3DbyGmW5dJizWnBYEsvhsrr8csq&#10;WPxgjodlN7vYD1+ZtyfOXvGs1GjYb59BROrjPfzf3msF03wOf2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6lzEAAAA3AAAAA8AAAAAAAAAAAAAAAAAmAIAAGRycy9k&#10;b3ducmV2LnhtbFBLBQYAAAAABAAEAPUAAACJAwAAAAA=&#10;" adj="3506" fillcolor="#002060" strokecolor="black [3213]" strokeweight="1pt"/>
                  <v:line id="Conector recto 268" o:spid="_x0000_s1101" style="position:absolute;flip:y;visibility:visible;mso-wrap-style:square" from="14191,1828" to="16649,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GRb4AAADcAAAADwAAAGRycy9kb3ducmV2LnhtbERPy4rCMBTdC/5DuII7m+qiDtUoIoiC&#10;m7H6AZfm9oHNTUlSrX9vFgOzPJz3dj+aTrzI+daygmWSgiAurW65VvC4nxY/IHxA1thZJgUf8rDf&#10;TSdbzLV9841eRahFDGGfo4ImhD6X0pcNGfSJ7YkjV1lnMEToaqkdvmO46eQqTTNpsOXY0GBPx4bK&#10;ZzEYBbdzm63NUP1e+6rDIS1CmTmt1Hw2HjYgAo3hX/znvmgFqyyujWfiEZC7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AsZFvgAAANwAAAAPAAAAAAAAAAAAAAAAAKEC&#10;AABkcnMvZG93bnJldi54bWxQSwUGAAAAAAQABAD5AAAAjAMAAAAA&#10;" strokecolor="black [3040]">
                    <v:stroke startarrowwidth="narrow" startarrowlength="short" endarrowwidth="narrow" endarrowlength="short"/>
                  </v:line>
                  <v:line id="Conector recto 269" o:spid="_x0000_s1102" style="position:absolute;visibility:visible;mso-wrap-style:square" from="14191,3145" to="16517,3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6498YAAADcAAAADwAAAGRycy9kb3ducmV2LnhtbESPQWsCMRSE70L/Q3gFb5pVUOvWKMUi&#10;9VLQbVF6e2xeN2s3L0sSdfvvG0HocZiZb5jFqrONuJAPtWMFo2EGgrh0uuZKwefHZvAEIkRkjY1j&#10;UvBLAVbLh94Cc+2uvKdLESuRIBxyVGBibHMpQ2nIYhi6ljh5385bjEn6SmqP1wS3jRxn2VRarDkt&#10;GGxpbaj8Kc5WwWw3P329nk+HrTm+vU/8aH2cHAql+o/dyzOISF38D9/bW61gPJ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euPfGAAAA3AAAAA8AAAAAAAAA&#10;AAAAAAAAoQIAAGRycy9kb3ducmV2LnhtbFBLBQYAAAAABAAEAPkAAACUAwAAAAA=&#10;" strokecolor="black [3040]">
                    <v:stroke startarrowwidth="narrow" startarrowlength="short" endarrowwidth="narrow" endarrowlength="short"/>
                  </v:line>
                  <v:line id="Conector recto 270" o:spid="_x0000_s1103" style="position:absolute;flip:y;visibility:visible;mso-wrap-style:square" from="18653,2340" to="20742,4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1cnsAAAADcAAAADwAAAGRycy9kb3ducmV2LnhtbERPS2rDMBDdB3IHMYHuEjlZ2MG1HEIg&#10;pNBN7fQAgzX+EGtkJDlxb18tCl0+3r84LWYUT3J+sKxgv0tAEDdWD9wp+L5ft0cQPiBrHC2Tgh/y&#10;cCrXqwJzbV9c0bMOnYgh7HNU0Icw5VL6pieDfmcn4si11hkMEbpOaoevGG5GeUiSVBocODb0ONGl&#10;p+ZRz0ZBdRvSzMzt1+fUjjgndWhSp5V62yzndxCBlvAv/nN/aAWHLM6P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tXJ7AAAAA3AAAAA8AAAAAAAAAAAAAAAAA&#10;oQIAAGRycy9kb3ducmV2LnhtbFBLBQYAAAAABAAEAPkAAACOAwAAAAA=&#10;" strokecolor="black [3040]">
                    <v:stroke startarrowwidth="narrow" startarrowlength="short" endarrowwidth="narrow" endarrowlength="short"/>
                  </v:line>
                  <v:line id="Conector recto 271" o:spid="_x0000_s1104" style="position:absolute;visibility:visible;mso-wrap-style:square" from="18653,1243" to="19922,1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iLMcAAADcAAAADwAAAGRycy9kb3ducmV2LnhtbESPQWsCMRSE74X+h/AKvdXsCmpdjVIs&#10;RS+FuhXF22Pzulm7eVmSqNt/3xQKHoeZ+YaZL3vbigv50DhWkA8yEMSV0w3XCnafb0/PIEJE1tg6&#10;JgU/FGC5uL+bY6Hdlbd0KWMtEoRDgQpMjF0hZagMWQwD1xEn78t5izFJX0vt8ZrgtpXDLBtLiw2n&#10;BYMdrQxV3+XZKph8TE/H1/NpvzGH9fvI56vDaF8q9fjQv8xAROrjLfzf3mgFw0kOf2fS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cSIsxwAAANwAAAAPAAAAAAAA&#10;AAAAAAAAAKECAABkcnMvZG93bnJldi54bWxQSwUGAAAAAAQABAD5AAAAlQMAAAAA&#10;" strokecolor="black [3040]">
                    <v:stroke startarrowwidth="narrow" startarrowlength="short" endarrowwidth="narrow" endarrowlength="short"/>
                  </v:line>
                  <v:line id="Conector recto 272" o:spid="_x0000_s1105" style="position:absolute;visibility:visible;mso-wrap-style:square" from="18946,6217" to="19637,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O8W8cAAADcAAAADwAAAGRycy9kb3ducmV2LnhtbESPQWsCMRSE70L/Q3hCb5p1wdpujVIs&#10;pV4KdluU3h6b52bt5mVJom7/vRGEHoeZ+YaZL3vbihP50DhWMBlnIIgrpxuuFXx/vY0eQYSIrLF1&#10;TAr+KMBycTeYY6HdmT/pVMZaJAiHAhWYGLtCylAZshjGriNO3t55izFJX0vt8ZzgtpV5lj1Iiw2n&#10;BYMdrQxVv+XRKphtng4/r8fDdm127x9TP1ntpttSqfth//IMIlIf/8O39lory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o7xbxwAAANwAAAAPAAAAAAAA&#10;AAAAAAAAAKECAABkcnMvZG93bnJldi54bWxQSwUGAAAAAAQABAD5AAAAlQMAAAAA&#10;" strokecolor="black [3040]">
                    <v:stroke startarrowwidth="narrow" startarrowlength="short" endarrowwidth="narrow" endarrowlength="short"/>
                  </v:line>
                  <v:line id="Conector recto 273" o:spid="_x0000_s1106" style="position:absolute;flip:x;visibility:visible;mso-wrap-style:square" from="17410,8558" to="19708,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6cMAAADcAAAADwAAAGRycy9kb3ducmV2LnhtbESPzWrDMBCE74W8g9hAb42cF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wunDAAAA3AAAAA8AAAAAAAAAAAAA&#10;AAAAoQIAAGRycy9kb3ducmV2LnhtbFBLBQYAAAAABAAEAPkAAACRAwAAAAA=&#10;" strokecolor="black [3040]">
                    <v:stroke startarrowwidth="narrow" startarrowlength="short" endarrowwidth="narrow" endarrowlength="short"/>
                  </v:line>
                  <v:line id="Conector recto 274" o:spid="_x0000_s1107" style="position:absolute;flip:x;visibility:visible;mso-wrap-style:square" from="16824,5779" to="1724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ZancMAAADcAAAADwAAAGRycy9kb3ducmV2LnhtbESPzWrDMBCE74W8g9hAb42cUOzgRAkh&#10;UBropXb7AIu1/iHWykjyT96+KhR6HGbmG+Z4XkwvJnK+s6xgu0lAEFdWd9wo+P56e9mD8AFZY2+Z&#10;FDzIw/m0ejpiru3MBU1laESEsM9RQRvCkEvpq5YM+o0diKNXW2cwROkaqR3OEW56uUuSVBrsOC60&#10;ONC1pepejkZB8d6lmRnrz4+h7nFMylClTiv1vF4uBxCBlvAf/mvftIJd9gq/Z+IR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WWp3DAAAA3AAAAA8AAAAAAAAAAAAA&#10;AAAAoQIAAGRycy9kb3ducmV2LnhtbFBLBQYAAAAABAAEAPkAAACRAwAAAAA=&#10;" strokecolor="black [3040]">
                    <v:stroke startarrowwidth="narrow" startarrowlength="short" endarrowwidth="narrow" endarrowlength="short"/>
                  </v:line>
                  <v:line id="Conector recto 275" o:spid="_x0000_s1108" style="position:absolute;visibility:visible;mso-wrap-style:square" from="18214,11704" to="20646,12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okL8cAAADcAAAADwAAAGRycy9kb3ducmV2LnhtbESPQWsCMRSE70L/Q3hCb5pV2NpujVIs&#10;pV4KdluU3h6b52bt5mVJom7/vRGEHoeZ+YaZL3vbihP50DhWMBlnIIgrpxuuFXx/vY0eQYSIrLF1&#10;TAr+KMBycTeYY6HdmT/pVMZaJAiHAhWYGLtCylAZshjGriNO3t55izFJX0vt8ZzgtpXTLHuQFhtO&#10;CwY7WhmqfsujVTDbPB1+Xo+H7drs3j9yP1nt8m2p1P2wf3kGEamP/+Fbe60VTGc5XM+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SiQvxwAAANwAAAAPAAAAAAAA&#10;AAAAAAAAAKECAABkcnMvZG93bnJldi54bWxQSwUGAAAAAAQABAD5AAAAlQMAAAAA&#10;" strokecolor="black [3040]">
                    <v:stroke startarrowwidth="narrow" startarrowlength="short" endarrowwidth="narrow" endarrowlength="short"/>
                  </v:line>
                  <v:line id="Conector recto 276" o:spid="_x0000_s1109" style="position:absolute;flip:y;visibility:visible;mso-wrap-style:square" from="23408,11704" to="26209,12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hhccIAAADcAAAADwAAAGRycy9kb3ducmV2LnhtbESPzWrDMBCE74W+g9hCb7XcHJziWjYh&#10;UBLopXHzAIu0/qHWykhy4r59VQjkOMzMN0zVrHYSF/JhdKzgNctBEGtnRu4VnL8/Xt5AhIhscHJM&#10;Cn4pQFM/PlRYGnflE13a2IsE4VCigiHGuZQy6IEshszNxMnrnLcYk/S9NB6vCW4nucnzQlocOS0M&#10;ONN+IP3TLlbB6TAWW7t0X59zN+GSt1EX3ij1/LTu3kFEWuM9fGsfjYLNtoD/M+kIy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hhccIAAADcAAAADwAAAAAAAAAAAAAA&#10;AAChAgAAZHJzL2Rvd25yZXYueG1sUEsFBgAAAAAEAAQA+QAAAJADAAAAAA==&#10;" strokecolor="black [3040]">
                    <v:stroke startarrowwidth="narrow" startarrowlength="short" endarrowwidth="narrow" endarrowlength="short"/>
                  </v:line>
                  <v:line id="Conector recto 277" o:spid="_x0000_s1110" style="position:absolute;visibility:visible;mso-wrap-style:square" from="22603,8851" to="26251,11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fw8cAAADcAAAADwAAAGRycy9kb3ducmV2LnhtbESPQWsCMRSE70L/Q3hCb5pVsNtujSJK&#10;qZdCuy1Kb4/Nc7N287IkUbf/3giFHoeZ+YaZL3vbijP50DhWMBlnIIgrpxuuFXx9voweQYSIrLF1&#10;TAp+KcBycTeYY6HdhT/oXMZaJAiHAhWYGLtCylAZshjGriNO3sF5izFJX0vt8ZLgtpXTLHuQFhtO&#10;CwY7WhuqfsqTVZC/Px2/N6fjbmv2r28zP1nvZ7tSqfthv3oGEamP/+G/9lYrmOY5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1B/DxwAAANwAAAAPAAAAAAAA&#10;AAAAAAAAAKECAABkcnMvZG93bnJldi54bWxQSwUGAAAAAAQABAD5AAAAlQMAAAAA&#10;" strokecolor="black [3040]">
                    <v:stroke startarrowwidth="narrow" startarrowlength="short" endarrowwidth="narrow" endarrowlength="short"/>
                  </v:line>
                  <v:line id="Conector recto 278" o:spid="_x0000_s1111" style="position:absolute;flip:y;visibility:visible;mso-wrap-style:square" from="21799,6949" to="25129,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tQmMAAAADcAAAADwAAAGRycy9kb3ducmV2LnhtbERPS2rDMBDdB3IHMYHuEjlZ2MG1HEIg&#10;pNBN7fQAgzX+EGtkJDlxb18tCl0+3r84LWYUT3J+sKxgv0tAEDdWD9wp+L5ft0cQPiBrHC2Tgh/y&#10;cCrXqwJzbV9c0bMOnYgh7HNU0Icw5VL6pieDfmcn4si11hkMEbpOaoevGG5GeUiSVBocODb0ONGl&#10;p+ZRz0ZBdRvSzMzt1+fUjjgndWhSp5V62yzndxCBlvAv/nN/aAWHLK6NZ+IRkO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bUJjAAAAA3AAAAA8AAAAAAAAAAAAAAAAA&#10;oQIAAGRycy9kb3ducmV2LnhtbFBLBQYAAAAABAAEAPkAAACOAwAAAAA=&#10;" strokecolor="black [3040]">
                    <v:stroke startarrowwidth="narrow" startarrowlength="short" endarrowwidth="narrow" endarrowlength="short"/>
                  </v:line>
                  <v:line id="Conector recto 279" o:spid="_x0000_s1112" style="position:absolute;visibility:visible;mso-wrap-style:square" from="25383,4315" to="28343,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KsYAAADcAAAADwAAAGRycy9kb3ducmV2LnhtbESPQWsCMRSE74X+h/AKvdWsgrWuRimW&#10;Ui+Cbovi7bF53azdvCxJ1PXfG0HocZiZb5jpvLONOJEPtWMF/V4Ggrh0uuZKwc/358sbiBCRNTaO&#10;ScGFAsxnjw9TzLU784ZORaxEgnDIUYGJsc2lDKUhi6HnWuLk/TpvMSbpK6k9nhPcNnKQZa/SYs1p&#10;wWBLC0PlX3G0Ckbr8WH/cTxsl2b3tRr6/mI33BZKPT917xMQkbr4H763l1rBYDSG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HLirGAAAA3AAAAA8AAAAAAAAA&#10;AAAAAAAAoQIAAGRycy9kb3ducmV2LnhtbFBLBQYAAAAABAAEAPkAAACUAwAAAAA=&#10;" strokecolor="black [3040]">
                    <v:stroke startarrowwidth="narrow" startarrowlength="short" endarrowwidth="narrow" endarrowlength="short"/>
                  </v:line>
                  <v:line id="Conector recto 280" o:spid="_x0000_s1113" style="position:absolute;visibility:visible;mso-wrap-style:square" from="31235,6583" to="32298,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3kMMAAADcAAAADwAAAGRycy9kb3ducmV2LnhtbERPTWsCMRC9C/0PYQRvmlWw1dUoxSL1&#10;Umi3ongbNuNm7WayJFG3/745FDw+3vdy3dlG3MiH2rGC8SgDQVw6XXOlYP+9Hc5AhIissXFMCn4p&#10;wHr11Ftirt2dv+hWxEqkEA45KjAxtrmUoTRkMYxcS5y4s/MWY4K+ktrjPYXbRk6y7FlarDk1GGxp&#10;Y6j8Ka5Wwcvn/HJ6u14OO3N8/5j68eY4PRRKDfrd6wJEpC4+xP/unVYwmaX5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o95DDAAAA3AAAAA8AAAAAAAAAAAAA&#10;AAAAoQIAAGRycy9kb3ducmV2LnhtbFBLBQYAAAAABAAEAPkAAACRAwAAAAA=&#10;" strokecolor="black [3040]">
                    <v:stroke startarrowwidth="narrow" startarrowlength="short" endarrowwidth="narrow" endarrowlength="short"/>
                  </v:line>
                  <v:line id="Conector recto 281" o:spid="_x0000_s1114" style="position:absolute;flip:x;visibility:visible;mso-wrap-style:square" from="27285,5486" to="28527,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SJIsIAAADcAAAADwAAAGRycy9kb3ducmV2LnhtbESP3YrCMBSE7xd8h3AE79ZUL6p0TYsI&#10;sgveaN0HODSnP9iclCTV+vZGWNjLYWa+YXbFZHpxJ+c7ywpWywQEcWV1x42C3+vxcwvCB2SNvWVS&#10;8CQPRT772GGm7YMvdC9DIyKEfYYK2hCGTEpftWTQL+1AHL3aOoMhStdI7fAR4aaX6yRJpcGO40KL&#10;Ax1aqm7laBRcvrt0Y8b6fBrqHsekDFXqtFKL+bT/AhFoCv/hv/aPVrDeruB9Jh4Bm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SJIsIAAADcAAAADwAAAAAAAAAAAAAA&#10;AAChAgAAZHJzL2Rvd25yZXYueG1sUEsFBgAAAAAEAAQA+QAAAJADAAAAAA==&#10;" strokecolor="black [3040]">
                    <v:stroke startarrowwidth="narrow" startarrowlength="short" endarrowwidth="narrow" endarrowlength="short"/>
                  </v:line>
                  <v:line id="Conector recto 282" o:spid="_x0000_s1115" style="position:absolute;visibility:visible;mso-wrap-style:square" from="23116,4681" to="25018,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MfMcAAADcAAAADwAAAGRycy9kb3ducmV2LnhtbESPQWsCMRSE74X+h/AKvdWsC1a7NUpR&#10;pF6Eui1Kb4/N62bt5mVJom7/vSkIHoeZ+YaZznvbihP50DhWMBxkIIgrpxuuFXx9rp4mIEJE1tg6&#10;JgV/FGA+u7+bYqHdmbd0KmMtEoRDgQpMjF0hZagMWQwD1xEn78d5izFJX0vt8ZzgtpV5lj1Liw2n&#10;BYMdLQxVv+XRKhh/vBy+l8fDbm3275uRHy72o12p1OND//YKIlIfb+Fre60V5JMc/s+kIyB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dsx8xwAAANwAAAAPAAAAAAAA&#10;AAAAAAAAAKECAABkcnMvZG93bnJldi54bWxQSwUGAAAAAAQABAD5AAAAlQMAAAAA&#10;" strokecolor="black [3040]">
                    <v:stroke startarrowwidth="narrow" startarrowlength="short" endarrowwidth="narrow" endarrowlength="short"/>
                  </v:line>
                  <v:line id="Conector recto 283" o:spid="_x0000_s1116" style="position:absolute;flip:x;visibility:visible;mso-wrap-style:square" from="27139,8851" to="27376,1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yzsMAAADcAAAADwAAAGRycy9kb3ducmV2LnhtbESPzWrDMBCE74W8g9hAb42cB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qss7DAAAA3AAAAA8AAAAAAAAAAAAA&#10;AAAAoQIAAGRycy9kb3ducmV2LnhtbFBLBQYAAAAABAAEAPkAAACRAwAAAAA=&#10;" strokecolor="black [3040]">
                    <v:stroke startarrowwidth="narrow" startarrowlength="short" endarrowwidth="narrow" endarrowlength="short"/>
                  </v:line>
                  <v:line id="Conector recto 284" o:spid="_x0000_s1117" style="position:absolute;flip:x;visibility:visible;mso-wrap-style:square" from="26261,12362" to="26897,13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qusMAAADcAAAADwAAAGRycy9kb3ducmV2LnhtbESPzWrDMBCE74W8g9hAb42cE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DKrrDAAAA3AAAAA8AAAAAAAAAAAAA&#10;AAAAoQIAAGRycy9kb3ducmV2LnhtbFBLBQYAAAAABAAEAPkAAACRAwAAAAA=&#10;" strokecolor="black [3040]">
                    <v:stroke startarrowwidth="narrow" startarrowlength="short" endarrowwidth="narrow" endarrowlength="short"/>
                  </v:line>
                  <v:line id="Conector recto 285" o:spid="_x0000_s1118" style="position:absolute;flip:x;visibility:visible;mso-wrap-style:square" from="18361,13021" to="20978,1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PIcMAAADcAAAADwAAAGRycy9kb3ducmV2LnhtbESPzWrDMBCE74W8g9hAb42cQFzjWAkh&#10;EBropXb7AIu1/iHWykhy7L59VSj0OMzMN0xxWswgHuR8b1nBdpOAIK6t7rlV8PV5fclA+ICscbBM&#10;Cr7Jw+m4eiow13bmkh5VaEWEsM9RQRfCmEvp644M+o0diaPXWGcwROlaqR3OEW4GuUuSVBrsOS50&#10;ONKlo/peTUZB+danr2ZqPt7HZsApqUKdOq3U83o5H0AEWsJ/+K990wp22R5+z8QjII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PjyHDAAAA3AAAAA8AAAAAAAAAAAAA&#10;AAAAoQIAAGRycy9kb3ducmV2LnhtbFBLBQYAAAAABAAEAPkAAACRAwAAAAA=&#10;" strokecolor="black [3040]">
                    <v:stroke startarrowwidth="narrow" startarrowlength="short" endarrowwidth="narrow" endarrowlength="short"/>
                  </v:line>
                  <v:line id="Conector recto 286" o:spid="_x0000_s1119" style="position:absolute;visibility:visible;mso-wrap-style:square" from="15947,11411" to="17004,14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Kf8cAAADcAAAADwAAAGRycy9kb3ducmV2LnhtbESPT2sCMRTE70K/Q3gFb5pV8E+3RikW&#10;qZeCbovS22Pzulm7eVmSqNtv3whCj8PM/IZZrDrbiAv5UDtWMBpmIIhLp2uuFHx+bAZzECEia2wc&#10;k4JfCrBaPvQWmGt35T1diliJBOGQowITY5tLGUpDFsPQtcTJ+3beYkzSV1J7vCa4beQ4y6bSYs1p&#10;wWBLa0PlT3G2Cma7p9PX6/l02Jrj2/vEj9bHyaFQqv/YvTyDiNTF//C9vdUKxvMp3M6k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cp/xwAAANwAAAAPAAAAAAAA&#10;AAAAAAAAAKECAABkcnMvZG93bnJldi54bWxQSwUGAAAAAAQABAD5AAAAlQMAAAAA&#10;" strokecolor="black [3040]">
                    <v:stroke startarrowwidth="narrow" startarrowlength="short" endarrowwidth="narrow" endarrowlength="short"/>
                  </v:line>
                  <v:line id="Conector recto 287" o:spid="_x0000_s1120" style="position:absolute;flip:y;visibility:visible;mso-wrap-style:square" from="18361,14630" to="24703,14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G0zcIAAADcAAAADwAAAGRycy9kb3ducmV2LnhtbESP3YrCMBSE74V9h3AWvNN0vahSTYss&#10;LCvsjVYf4NCc/mBzUpJU69tvBMHLYWa+YXbFZHpxI+c7ywq+lgkI4srqjhsFl/PPYgPCB2SNvWVS&#10;8CAPRf4x22Gm7Z1PdCtDIyKEfYYK2hCGTEpftWTQL+1AHL3aOoMhStdI7fAe4aaXqyRJpcGO40KL&#10;A323VF3L0Sg4/Xbp2oz18W+oexyTMlSp00rNP6f9FkSgKbzDr/ZBK1ht1vA8E4+Az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G0zcIAAADcAAAADwAAAAAAAAAAAAAA&#10;AAChAgAAZHJzL2Rvd25yZXYueG1sUEsFBgAAAAAEAAQA+QAAAJADAAAAAA==&#10;" strokecolor="black [3040]">
                    <v:stroke startarrowwidth="narrow" startarrowlength="short" endarrowwidth="narrow" endarrowlength="short"/>
                  </v:line>
                  <v:line id="Conector recto 288" o:spid="_x0000_s1121" style="position:absolute;visibility:visible;mso-wrap-style:square" from="23335,13240" to="24656,1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77lsMAAADcAAAADwAAAGRycy9kb3ducmV2LnhtbERPTWsCMRC9C/0PYQRvmlWw1dUoxSL1&#10;Umi3ongbNuNm7WayJFG3/745FDw+3vdy3dlG3MiH2rGC8SgDQVw6XXOlYP+9Hc5AhIissXFMCn4p&#10;wHr11Ftirt2dv+hWxEqkEA45KjAxtrmUoTRkMYxcS5y4s/MWY4K+ktrjPYXbRk6y7FlarDk1GGxp&#10;Y6j8Ka5Wwcvn/HJ6u14OO3N8/5j68eY4PRRKDfrd6wJEpC4+xP/unVYwmaW16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bDAAAA3AAAAA8AAAAAAAAAAAAA&#10;AAAAoQIAAGRycy9kb3ducmV2LnhtbFBLBQYAAAAABAAEAPkAAACRAwAAAAA=&#10;" strokecolor="black [3040]">
                    <v:stroke startarrowwidth="narrow" startarrowlength="short" endarrowwidth="narrow" endarrowlength="short"/>
                  </v:line>
                  <v:line id="Conector recto 289" o:spid="_x0000_s1122" style="position:absolute;visibility:visible;mso-wrap-style:square" from="16824,16386" to="18357,1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eDcYAAADcAAAADwAAAGRycy9kb3ducmV2LnhtbESPQWsCMRSE74X+h/AKvdWsglW3RimK&#10;1Iug26L09ti8btZuXpYk6vbfG0HocZiZb5jpvLONOJMPtWMF/V4Ggrh0uuZKwdfn6mUMIkRkjY1j&#10;UvBHAeazx4cp5tpdeEfnIlYiQTjkqMDE2OZShtKQxdBzLXHyfpy3GJP0ldQeLwluGznIsldpsea0&#10;YLClhaHytzhZBaPt5Pi9PB33a3P42Ax9f3EY7gulnp+69zcQkbr4H76311rBYDyB25l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SXg3GAAAA3AAAAA8AAAAAAAAA&#10;AAAAAAAAoQIAAGRycy9kb3ducmV2LnhtbFBLBQYAAAAABAAEAPkAAACUAwAAAAA=&#10;" strokecolor="black [3040]">
                    <v:stroke startarrowwidth="narrow" startarrowlength="short" endarrowwidth="narrow" endarrowlength="short"/>
                  </v:line>
                  <v:line id="Conector recto 290" o:spid="_x0000_s1123" style="position:absolute;visibility:visible;mso-wrap-style:square" from="19677,18214" to="21396,18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hTcMAAADcAAAADwAAAGRycy9kb3ducmV2LnhtbERPTWsCMRC9C/0PYQreNKtgW1ejFEvR&#10;i1C3Relt2IybtZvJkkTd/ntzEDw+3vd82dlGXMiH2rGC0TADQVw6XXOl4Of7c/AGIkRkjY1jUvBP&#10;AZaLp94cc+2uvKNLESuRQjjkqMDE2OZShtKQxTB0LXHijs5bjAn6SmqP1xRuGznOshdpsebUYLCl&#10;laHyrzhbBa9f09Pvx/m035jDejvxo9Vhsi+U6j937zMQkbr4EN/dG61gPE3z05l0BO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xYU3DAAAA3AAAAA8AAAAAAAAAAAAA&#10;AAAAoQIAAGRycy9kb3ducmV2LnhtbFBLBQYAAAAABAAEAPkAAACRAwAAAAA=&#10;" strokecolor="black [3040]">
                    <v:stroke startarrowwidth="narrow" startarrowlength="short" endarrowwidth="narrow" endarrowlength="short"/>
                  </v:line>
                  <v:line id="Conector recto 291" o:spid="_x0000_s1124" style="position:absolute;flip:x;visibility:visible;mso-wrap-style:square" from="23701,15654" to="25366,18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0f/8MAAADcAAAADwAAAGRycy9kb3ducmV2LnhtbESPzWrDMBCE74W8g9hAbo0cH9zGiRJC&#10;IDTQS+32ARZr/UOslZHkn759VSj0OMzMN8zxvJheTOR8Z1nBbpuAIK6s7rhR8PV5e34F4QOyxt4y&#10;KfgmD+fT6umIubYzFzSVoRERwj5HBW0IQy6lr1oy6Ld2II5ebZ3BEKVrpHY4R7jpZZokmTTYcVxo&#10;caBrS9WjHI2C4q3LXsxYf7wPdY9jUoYqc1qpzXq5HEAEWsJ/+K991wrS/Q5+z8QjIE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tH//DAAAA3AAAAA8AAAAAAAAAAAAA&#10;AAAAoQIAAGRycy9kb3ducmV2LnhtbFBLBQYAAAAABAAEAPkAAACRAwAAAAA=&#10;" strokecolor="black [3040]">
                    <v:stroke startarrowwidth="narrow" startarrowlength="short" endarrowwidth="narrow" endarrowlength="short"/>
                  </v:line>
                  <v:line id="Conector recto 292" o:spid="_x0000_s1125" style="position:absolute;flip:y;visibility:visible;mso-wrap-style:square" from="8339,15435" to="16161,1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iMMAAADcAAAADwAAAGRycy9kb3ducmV2LnhtbESPzWrDMBCE74W8g9hAbrVcH9zGtRJK&#10;IDTQS+PkARZp/UOtlZHkxH37qlDocZiZb5h6v9hR3MiHwbGCpywHQaydGbhTcL0cH19AhIhscHRM&#10;Cr4pwH63eqixMu7OZ7o1sRMJwqFCBX2MUyVl0D1ZDJmbiJPXOm8xJuk7aTzeE9yOssjzUlocOC30&#10;ONGhJ/3VzFbB+X0on+3cfn5M7Yhz3kRdeqPUZr28vYKItMT/8F/7ZBQU2wJ+z6Qj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gYjDAAAA3AAAAA8AAAAAAAAAAAAA&#10;AAAAoQIAAGRycy9kb3ducmV2LnhtbFBLBQYAAAAABAAEAPkAAACRAwAAAAA=&#10;" strokecolor="black [3040]">
                    <v:stroke startarrowwidth="narrow" startarrowlength="short" endarrowwidth="narrow" endarrowlength="short"/>
                  </v:line>
                  <v:line id="Conector recto 293" o:spid="_x0000_s1126" style="position:absolute;visibility:visible;mso-wrap-style:square" from="20482,9144" to="21275,1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P/OscAAADcAAAADwAAAGRycy9kb3ducmV2LnhtbESPQWsCMRSE74X+h/AK3mpWRa1boxRF&#10;6qWg26L09ti8btZuXpYk6vbfN0Khx2FmvmHmy8424kI+1I4VDPoZCOLS6ZorBR/vm8cnECEia2wc&#10;k4IfCrBc3N/NMdfuynu6FLESCcIhRwUmxjaXMpSGLIa+a4mT9+W8xZikr6T2eE1w28hhlk2kxZrT&#10;gsGWVobK7+JsFUx3s9Pn+nw6bM3x9W3sB6vj+FAo1XvoXp5BROrif/ivvdUKhrMR3M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86xwAAANwAAAAPAAAAAAAA&#10;AAAAAAAAAKECAABkcnMvZG93bnJldi54bWxQSwUGAAAAAAQABAD5AAAAlQMAAAAA&#10;" strokecolor="black [3040]">
                    <v:stroke startarrowwidth="narrow" startarrowlength="short" endarrowwidth="narrow" endarrowlength="short"/>
                  </v:line>
                  <v:line id="Conector recto 294" o:spid="_x0000_s1127" style="position:absolute;flip:y;visibility:visible;mso-wrap-style:square" from="28456,9509" to="31654,1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8Z8MAAADcAAAADwAAAGRycy9kb3ducmV2LnhtbESPzWrDMBCE74G+g9hCbrHcUNzWsRJK&#10;IDTQS+32ARZr/UOslZHk2Hn7qFDocZiZb5jisJhBXMn53rKCpyQFQVxb3XOr4Of7tHkF4QOyxsEy&#10;KbiRh8P+YVVgru3MJV2r0IoIYZ+jgi6EMZfS1x0Z9IkdiaPXWGcwROlaqR3OEW4GuU3TTBrsOS50&#10;ONKxo/pSTUZB+dFnL2Zqvj7HZsAprUKdOa3U+nF534EItIT/8F/7rBVs357h90w8An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avGfDAAAA3AAAAA8AAAAAAAAAAAAA&#10;AAAAoQIAAGRycy9kb3ducmV2LnhtbFBLBQYAAAAABAAEAPkAAACRAwAAAAA=&#10;" strokecolor="black [3040]">
                    <v:stroke startarrowwidth="narrow" startarrowlength="short" endarrowwidth="narrow" endarrowlength="short"/>
                  </v:line>
                  <v:line id="Conector recto 295" o:spid="_x0000_s1128" style="position:absolute;flip:x y;visibility:visible;mso-wrap-style:square" from="21433,13021" to="22067,18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41CsIAAADcAAAADwAAAGRycy9kb3ducmV2LnhtbESP3YrCMBSE7wXfIRzBO5sqqGvXKKKI&#10;ijf+PcChObbdbU5KE7W+vREEL4eZ+YaZzhtTijvVrrCsoB/FIIhTqwvOFFzO694PCOeRNZaWScGT&#10;HMxn7dYUE20ffKT7yWciQNglqCD3vkqkdGlOBl1kK+LgXW1t0AdZZ1LX+AhwU8pBHI+kwYLDQo4V&#10;LXNK/083o2Csd4fNYbIfpatKywwvf7vyelaq22kWvyA8Nf4b/rS3WsFgMoT3mXA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41CsIAAADcAAAADwAAAAAAAAAAAAAA&#10;AAChAgAAZHJzL2Rvd25yZXYueG1sUEsFBgAAAAAEAAQA+QAAAJADAAAAAA==&#10;" strokecolor="black [3040]">
                    <v:stroke startarrowwidth="narrow" startarrowlength="short" endarrowwidth="narrow" endarrowlength="short"/>
                  </v:line>
                  <v:line id="Conector recto 297" o:spid="_x0000_s1129" style="position:absolute;flip:y;visibility:visible;mso-wrap-style:square" from="22603,7827" to="25109,10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iEMMAAADcAAAADwAAAGRycy9kb3ducmV2LnhtbESPzWrDMBCE74W+g9hCb7XcHOzWjRJC&#10;IaTQS+zkARZr/UOslZHkn759VQj0OMzMN8x2v5pBzOR8b1nBa5KCIK6t7rlVcL0cX95A+ICscbBM&#10;Cn7Iw373+LDFQtuFS5qr0IoIYV+ggi6EsZDS1x0Z9IkdiaPXWGcwROlaqR0uEW4GuUnTTBrsOS50&#10;ONJnR/WtmoyC8tRnuZma8/fYDDilVagzp5V6floPHyACreE/fG9/aQWb9xz+zs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IhDDAAAA3AAAAA8AAAAAAAAAAAAA&#10;AAAAoQIAAGRycy9kb3ducmV2LnhtbFBLBQYAAAAABAAEAPkAAACRAwAAAAA=&#10;" strokecolor="black [3040]">
                    <v:stroke startarrowwidth="narrow" startarrowlength="short" endarrowwidth="narrow" endarrowlength="short"/>
                  </v:line>
                  <v:line id="Conector recto 298" o:spid="_x0000_s1130" style="position:absolute;flip:y;visibility:visible;mso-wrap-style:square" from="21287,4169" to="22555,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2Yr8AAADcAAAADwAAAGRycy9kb3ducmV2LnhtbERPy4rCMBTdD/gP4QruxlQXdaZjWgZB&#10;FNxo9QMuze2DaW5Kkmr9e7MQZnk4720xmV7cyfnOsoLVMgFBXFndcaPgdt1/foHwAVljb5kUPMlD&#10;kc8+tphp++AL3cvQiBjCPkMFbQhDJqWvWjLol3YgjlxtncEQoWukdviI4aaX6yRJpcGOY0OLA+1a&#10;qv7K0Si4HLp0Y8b6fBrqHsekDFXqtFKL+fT7AyLQFP7Fb/dRK1h/x7XxTDwCM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de2Yr8AAADcAAAADwAAAAAAAAAAAAAAAACh&#10;AgAAZHJzL2Rvd25yZXYueG1sUEsFBgAAAAAEAAQA+QAAAI0DAAAAAA==&#10;" strokecolor="black [3040]">
                    <v:stroke startarrowwidth="narrow" startarrowlength="short" endarrowwidth="narrow" endarrowlength="short"/>
                  </v:line>
                  <v:line id="Conector recto 300" o:spid="_x0000_s1131" style="position:absolute;flip:y;visibility:visible;mso-wrap-style:square" from="7827,10899" to="15069,17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ogfsAAAADcAAAADwAAAGRycy9kb3ducmV2LnhtbERPS2rDMBDdF3IHMYHuaqktuMG1Ekog&#10;NNBN4+QAgzT+UGtkJDlxbl8tCl0+3r/eLW4UVwpx8KzhuVAgiI23A3caLufD0wZETMgWR8+k4U4R&#10;dtvVQ42V9Tc+0bVJncghHCvU0Kc0VVJG05PDWPiJOHOtDw5ThqGTNuAth7tRvihVSocD54YeJ9r3&#10;ZH6a2Wk4fQ7lm5vb76+pHXFWTTJlsFo/rpePdxCJlvQv/nMfrYZXlef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KIH7AAAAA3AAAAA8AAAAAAAAAAAAAAAAA&#10;oQIAAGRycy9kb3ducmV2LnhtbFBLBQYAAAAABAAEAPkAAACOAwAAAAA=&#10;" strokecolor="black [3040]">
                    <v:stroke startarrowwidth="narrow" startarrowlength="short" endarrowwidth="narrow" endarrowlength="short"/>
                  </v:line>
                  <v:line id="Conector recto 301" o:spid="_x0000_s1132" style="position:absolute;visibility:visible;mso-wrap-style:square" from="8412,18434" to="17441,18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ezMcAAADcAAAADwAAAGRycy9kb3ducmV2LnhtbESPQWsCMRSE70L/Q3gFbzW7FWu7NUpR&#10;pF4Kui1Kb4/N62bt5mVJom7/fVMoeBxm5htmtuhtK87kQ+NYQT7KQBBXTjdcK/h4X989gggRWWPr&#10;mBT8UIDF/GYww0K7C+/oXMZaJAiHAhWYGLtCylAZshhGriNO3pfzFmOSvpba4yXBbSvvs+xBWmw4&#10;LRjsaGmo+i5PVsF0+3T8XJ2O+405vL5NfL48TPalUsPb/uUZRKQ+XsP/7Y1WMM5y+DuTjo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ll7MxwAAANwAAAAPAAAAAAAA&#10;AAAAAAAAAKECAABkcnMvZG93bnJldi54bWxQSwUGAAAAAAQABAD5AAAAlQMAAAAA&#10;" strokecolor="black [3040]">
                    <v:stroke startarrowwidth="narrow" startarrowlength="short" endarrowwidth="narrow" endarrowlength="short"/>
                  </v:line>
                  <v:line id="Conector recto 302" o:spid="_x0000_s1133" style="position:absolute;flip:y;visibility:visible;mso-wrap-style:square" from="7242,4023" to="12362,1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QbksIAAADcAAAADwAAAGRycy9kb3ducmV2LnhtbESP3WoCMRSE74W+QziF3mmihVW2RhFB&#10;WvBGVx/gsDn7QzcnS5LV7ds3guDlMDPfMOvtaDtxIx9axxrmMwWCuHSm5VrD9XKYrkCEiGywc0wa&#10;/ijAdvM2WWNu3J3PdCtiLRKEQ44amhj7XMpQNmQxzFxPnLzKeYsxSV9L4/Ge4LaTC6UyabHltNBg&#10;T/uGyt9isBrO3222tEN1OvZVh4MqYpl5o/XH+7j7AhFpjK/ws/1jNHyqBTzOpCM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QbksIAAADcAAAADwAAAAAAAAAAAAAA&#10;AAChAgAAZHJzL2Rvd25yZXYueG1sUEsFBgAAAAAEAAQA+QAAAJADAAAAAA==&#10;" strokecolor="black [3040]">
                    <v:stroke startarrowwidth="narrow" startarrowlength="short" endarrowwidth="narrow" endarrowlength="short"/>
                  </v:line>
                </v:group>
                <v:shape id="Cuadro de texto 304" o:spid="_x0000_s1134" type="#_x0000_t202" style="position:absolute;left:172;top:23545;width:35427;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BlMYA&#10;AADcAAAADwAAAGRycy9kb3ducmV2LnhtbESPQWsCMRSE70L/Q3iFXqRmq4uUrVFEKrRepFsvvT02&#10;z822m5clyer23xtB8DjMzDfMYjXYVpzIh8axgpdJBoK4crrhWsHhe/v8CiJEZI2tY1LwTwFWy4fR&#10;AgvtzvxFpzLWIkE4FKjAxNgVUobKkMUwcR1x8o7OW4xJ+lpqj+cEt62cZtlcWmw4LRjsaGOo+it7&#10;q2Cf/+zNuD++79b5zH8e+s38ty6Venoc1m8gIg3xHr61P7SCWZbD9Uw6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lBlMYAAADcAAAADwAAAAAAAAAAAAAAAACYAgAAZHJz&#10;L2Rvd25yZXYueG1sUEsFBgAAAAAEAAQA9QAAAIsDAAAAAA==&#10;" stroked="f">
                  <v:textbox style="mso-fit-shape-to-text:t" inset="0,0,0,0">
                    <w:txbxContent>
                      <w:p w14:paraId="2553B453" w14:textId="141C0444" w:rsidR="00CB5AAC" w:rsidRPr="001F2807" w:rsidRDefault="00CB5AAC" w:rsidP="005D1E66">
                        <w:pPr>
                          <w:pStyle w:val="Descripcin"/>
                          <w:jc w:val="center"/>
                          <w:rPr>
                            <w:noProof/>
                            <w:color w:val="000000"/>
                          </w:rPr>
                        </w:pPr>
                        <w:bookmarkStart w:id="13" w:name="_Toc16892113"/>
                        <w:r w:rsidRPr="005D1E66">
                          <w:rPr>
                            <w:lang w:val="es-ES_tradnl"/>
                          </w:rPr>
                          <w:t xml:space="preserve">Ilustración </w:t>
                        </w:r>
                        <w:r w:rsidRPr="005D1E66">
                          <w:rPr>
                            <w:lang w:val="es-ES_tradnl"/>
                          </w:rPr>
                          <w:fldChar w:fldCharType="begin"/>
                        </w:r>
                        <w:r w:rsidRPr="005D1E66">
                          <w:rPr>
                            <w:lang w:val="es-ES_tradnl"/>
                          </w:rPr>
                          <w:instrText xml:space="preserve"> SEQ Ilustración \* ARABIC </w:instrText>
                        </w:r>
                        <w:r w:rsidRPr="005D1E66">
                          <w:rPr>
                            <w:lang w:val="es-ES_tradnl"/>
                          </w:rPr>
                          <w:fldChar w:fldCharType="separate"/>
                        </w:r>
                        <w:r w:rsidR="00D75260">
                          <w:rPr>
                            <w:noProof/>
                            <w:lang w:val="es-ES_tradnl"/>
                          </w:rPr>
                          <w:t>3</w:t>
                        </w:r>
                        <w:r w:rsidRPr="005D1E66">
                          <w:rPr>
                            <w:lang w:val="es-ES_tradnl"/>
                          </w:rPr>
                          <w:fldChar w:fldCharType="end"/>
                        </w:r>
                        <w:r w:rsidRPr="005D1E66">
                          <w:rPr>
                            <w:lang w:val="es-ES_tradnl"/>
                          </w:rPr>
                          <w:t>: Modelo de sistema distribuido</w:t>
                        </w:r>
                        <w:r>
                          <w:t>.</w:t>
                        </w:r>
                        <w:bookmarkEnd w:id="13"/>
                      </w:p>
                    </w:txbxContent>
                  </v:textbox>
                </v:shape>
                <w10:wrap type="topAndBottom" anchorx="margin"/>
              </v:group>
            </w:pict>
          </mc:Fallback>
        </mc:AlternateContent>
      </w:r>
      <w:r w:rsidR="003E76B6" w:rsidRPr="005134D4">
        <w:rPr>
          <w:i/>
          <w:lang w:val="es-ES_tradnl" w:eastAsia="es-ES"/>
        </w:rPr>
        <w:t>Un sistema distribuido se define c</w:t>
      </w:r>
      <w:r w:rsidR="004B7ED8" w:rsidRPr="005134D4">
        <w:rPr>
          <w:i/>
          <w:lang w:val="es-ES_tradnl" w:eastAsia="es-ES"/>
        </w:rPr>
        <w:t>omo una colección de computadoras autónomas conectada</w:t>
      </w:r>
      <w:r w:rsidR="003E76B6" w:rsidRPr="005134D4">
        <w:rPr>
          <w:i/>
          <w:lang w:val="es-ES_tradnl" w:eastAsia="es-ES"/>
        </w:rPr>
        <w:t>s por una red. Los sistemas distribuidos comparten un estado y ofrecen una visión de sistema único, que muestran los recursos de manera homogénea, ocultando su distribución.</w:t>
      </w:r>
    </w:p>
    <w:p w14:paraId="530ED5E9" w14:textId="6CAE8023" w:rsidR="00671BF6" w:rsidRPr="005134D4" w:rsidRDefault="00671BF6" w:rsidP="00A45061">
      <w:pPr>
        <w:rPr>
          <w:shd w:val="clear" w:color="auto" w:fill="auto"/>
          <w:lang w:val="es-ES_tradnl" w:eastAsia="es-ES"/>
        </w:rPr>
      </w:pPr>
    </w:p>
    <w:p w14:paraId="4F4C0AA1" w14:textId="77777777" w:rsidR="00A35969" w:rsidRPr="005134D4" w:rsidRDefault="00A35969" w:rsidP="00AF0ADA">
      <w:pPr>
        <w:widowControl w:val="0"/>
        <w:spacing w:after="120" w:line="360" w:lineRule="auto"/>
        <w:ind w:firstLine="284"/>
        <w:rPr>
          <w:lang w:val="es-ES_tradnl" w:eastAsia="es-ES"/>
        </w:rPr>
      </w:pPr>
    </w:p>
    <w:p w14:paraId="051F25C6" w14:textId="600A125A" w:rsidR="00671BF6" w:rsidRPr="005134D4" w:rsidRDefault="00671BF6" w:rsidP="00AF0ADA">
      <w:pPr>
        <w:widowControl w:val="0"/>
        <w:spacing w:after="120" w:line="360" w:lineRule="auto"/>
        <w:ind w:firstLine="284"/>
        <w:rPr>
          <w:lang w:val="es-ES_tradnl" w:eastAsia="es-ES"/>
        </w:rPr>
      </w:pPr>
      <w:r w:rsidRPr="005134D4">
        <w:rPr>
          <w:lang w:val="es-ES_tradnl" w:eastAsia="es-ES"/>
        </w:rPr>
        <w:t>Los sistemas distribuidos poseen una serie de características que conviene señalar previamente:</w:t>
      </w:r>
    </w:p>
    <w:p w14:paraId="165AE8C0" w14:textId="11756CD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Concurrencia</w:t>
      </w:r>
      <w:r w:rsidRPr="005134D4">
        <w:rPr>
          <w:lang w:val="es-ES_tradnl" w:eastAsia="es-ES"/>
        </w:rPr>
        <w:t>: permita a los equipos participantes en la red el hacer uso de los recursos de manera transparente y simultánea, independientemente de la localización.</w:t>
      </w:r>
    </w:p>
    <w:p w14:paraId="1E960919" w14:textId="2068EF23" w:rsidR="00671BF6" w:rsidRPr="005134D4" w:rsidRDefault="00671BF6" w:rsidP="00DD2112">
      <w:pPr>
        <w:pStyle w:val="Prrafodelista"/>
        <w:widowControl w:val="0"/>
        <w:numPr>
          <w:ilvl w:val="0"/>
          <w:numId w:val="23"/>
        </w:numPr>
        <w:spacing w:after="120" w:line="360" w:lineRule="auto"/>
        <w:rPr>
          <w:lang w:val="es-ES_tradnl" w:eastAsia="es-ES"/>
        </w:rPr>
      </w:pPr>
      <w:r w:rsidRPr="005134D4">
        <w:rPr>
          <w:b/>
          <w:lang w:val="es-ES_tradnl" w:eastAsia="es-ES"/>
        </w:rPr>
        <w:t>Tolerancia a fallos</w:t>
      </w:r>
      <w:r w:rsidRPr="005134D4">
        <w:rPr>
          <w:lang w:val="es-ES_tradnl" w:eastAsia="es-ES"/>
        </w:rPr>
        <w:t>: el fallo en uno de los componentes del sistema no afecta al funcionamiento de la red en su conjunto, pues su funcionalidad puede ser suplida por otro componente.</w:t>
      </w:r>
    </w:p>
    <w:p w14:paraId="74AAC56A" w14:textId="52DFF0A5" w:rsidR="00671BF6" w:rsidRPr="005134D4" w:rsidRDefault="00174D14" w:rsidP="00DD2112">
      <w:pPr>
        <w:pStyle w:val="Prrafodelista"/>
        <w:widowControl w:val="0"/>
        <w:numPr>
          <w:ilvl w:val="0"/>
          <w:numId w:val="23"/>
        </w:numPr>
        <w:spacing w:after="120" w:line="360" w:lineRule="auto"/>
        <w:rPr>
          <w:lang w:val="es-ES_tradnl" w:eastAsia="es-ES"/>
        </w:rPr>
      </w:pPr>
      <w:r w:rsidRPr="005134D4">
        <w:rPr>
          <w:b/>
          <w:lang w:val="es-ES_tradnl" w:eastAsia="es-ES"/>
        </w:rPr>
        <w:t>Escalabilidad</w:t>
      </w:r>
      <w:r w:rsidRPr="005134D4">
        <w:rPr>
          <w:lang w:val="es-ES_tradnl" w:eastAsia="es-ES"/>
        </w:rPr>
        <w:t>: capacidad de aumentar el número de componentes de la red sin que ello vaya en detrimento de su rendimiento.</w:t>
      </w:r>
    </w:p>
    <w:p w14:paraId="655AC597" w14:textId="4F4A0258" w:rsidR="00F5385C" w:rsidRPr="005134D4" w:rsidRDefault="00671BF6"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lastRenderedPageBreak/>
        <w:t>Ventajas</w:t>
      </w:r>
    </w:p>
    <w:p w14:paraId="4657C445" w14:textId="77777777"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 xml:space="preserve">Mayor capacidad de procesamiento en los equipos cliente. </w:t>
      </w:r>
    </w:p>
    <w:p w14:paraId="6C8F9934" w14:textId="7B209CFF"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Interfaces de usuario más vistosas y amigables.</w:t>
      </w:r>
    </w:p>
    <w:p w14:paraId="2D33D07C" w14:textId="37D1E39D"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Mayor seguridad en el sistema.</w:t>
      </w:r>
    </w:p>
    <w:p w14:paraId="5B30F535" w14:textId="003BE8B8" w:rsidR="004B7ED8" w:rsidRPr="005134D4" w:rsidRDefault="004B7ED8" w:rsidP="00DD2112">
      <w:pPr>
        <w:pStyle w:val="Prrafodelista"/>
        <w:widowControl w:val="0"/>
        <w:numPr>
          <w:ilvl w:val="0"/>
          <w:numId w:val="23"/>
        </w:numPr>
        <w:spacing w:after="120" w:line="360" w:lineRule="auto"/>
        <w:rPr>
          <w:b/>
          <w:lang w:val="es-ES_tradnl" w:eastAsia="es-ES"/>
        </w:rPr>
      </w:pPr>
      <w:r w:rsidRPr="005134D4">
        <w:rPr>
          <w:lang w:val="es-ES_tradnl" w:eastAsia="es-ES"/>
        </w:rPr>
        <w:t>Permite el funcionamiento de diferentes Sistemas Operativos y aplicaciones diferentes en cada uno de los equipos cliente.</w:t>
      </w:r>
    </w:p>
    <w:p w14:paraId="42225B3A" w14:textId="1F6783D2" w:rsidR="00122E7F" w:rsidRPr="005134D4" w:rsidRDefault="00122E7F" w:rsidP="00DD2112">
      <w:pPr>
        <w:pStyle w:val="Prrafodelista"/>
        <w:widowControl w:val="0"/>
        <w:numPr>
          <w:ilvl w:val="0"/>
          <w:numId w:val="23"/>
        </w:numPr>
        <w:spacing w:after="120" w:line="360" w:lineRule="auto"/>
        <w:rPr>
          <w:b/>
          <w:lang w:val="es-ES_tradnl" w:eastAsia="es-ES"/>
        </w:rPr>
      </w:pPr>
      <w:r w:rsidRPr="005134D4">
        <w:rPr>
          <w:lang w:val="es-ES_tradnl" w:eastAsia="es-ES"/>
        </w:rPr>
        <w:t>Alta tolerancia a fallos.</w:t>
      </w:r>
    </w:p>
    <w:p w14:paraId="634D2CB0" w14:textId="78DBF9EF" w:rsidR="00671BF6" w:rsidRPr="005134D4" w:rsidRDefault="004B7ED8" w:rsidP="00A45061">
      <w:pPr>
        <w:spacing w:after="120"/>
        <w:rPr>
          <w:b/>
          <w:color w:val="365F91" w:themeColor="accent1" w:themeShade="BF"/>
          <w:shd w:val="clear" w:color="auto" w:fill="auto"/>
          <w:lang w:val="es-ES_tradnl" w:eastAsia="es-ES"/>
        </w:rPr>
      </w:pPr>
      <w:r w:rsidRPr="005134D4">
        <w:rPr>
          <w:b/>
          <w:color w:val="365F91" w:themeColor="accent1" w:themeShade="BF"/>
          <w:shd w:val="clear" w:color="auto" w:fill="auto"/>
          <w:lang w:val="es-ES_tradnl" w:eastAsia="es-ES"/>
        </w:rPr>
        <w:t xml:space="preserve"> </w:t>
      </w:r>
      <w:r w:rsidR="00A45061" w:rsidRPr="005134D4">
        <w:rPr>
          <w:b/>
          <w:color w:val="365F91" w:themeColor="accent1" w:themeShade="BF"/>
          <w:shd w:val="clear" w:color="auto" w:fill="auto"/>
          <w:lang w:val="es-ES_tradnl" w:eastAsia="es-ES"/>
        </w:rPr>
        <w:t>Inconvenientes</w:t>
      </w:r>
    </w:p>
    <w:p w14:paraId="665B1DAD" w14:textId="18D81FC4" w:rsidR="00F5385C"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Sistemas más complejos.</w:t>
      </w:r>
    </w:p>
    <w:p w14:paraId="36477304" w14:textId="6CA06BC4"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Mantenimiento y soporte menos ágil y más caro.</w:t>
      </w:r>
    </w:p>
    <w:p w14:paraId="615338DC" w14:textId="08AB95D7" w:rsidR="00431ED6" w:rsidRPr="005134D4" w:rsidRDefault="00431ED6" w:rsidP="00DD2112">
      <w:pPr>
        <w:pStyle w:val="Prrafodelista"/>
        <w:widowControl w:val="0"/>
        <w:numPr>
          <w:ilvl w:val="0"/>
          <w:numId w:val="24"/>
        </w:numPr>
        <w:spacing w:after="120" w:line="360" w:lineRule="auto"/>
        <w:rPr>
          <w:lang w:val="es-ES_tradnl" w:eastAsia="es-ES"/>
        </w:rPr>
      </w:pPr>
      <w:r w:rsidRPr="005134D4">
        <w:rPr>
          <w:lang w:val="es-ES_tradnl" w:eastAsia="es-ES"/>
        </w:rPr>
        <w:t xml:space="preserve">Proceso de actualización del software más </w:t>
      </w:r>
      <w:r w:rsidR="0057336B" w:rsidRPr="005134D4">
        <w:rPr>
          <w:lang w:val="es-ES_tradnl" w:eastAsia="es-ES"/>
        </w:rPr>
        <w:t>arduo</w:t>
      </w:r>
      <w:r w:rsidRPr="005134D4">
        <w:rPr>
          <w:lang w:val="es-ES_tradnl" w:eastAsia="es-ES"/>
        </w:rPr>
        <w:t>.</w:t>
      </w:r>
    </w:p>
    <w:p w14:paraId="602DBF61" w14:textId="104E3B4C" w:rsidR="00122E7F" w:rsidRPr="005134D4" w:rsidRDefault="00CD5C02" w:rsidP="00DD2112">
      <w:pPr>
        <w:pStyle w:val="Prrafodelista"/>
        <w:widowControl w:val="0"/>
        <w:numPr>
          <w:ilvl w:val="0"/>
          <w:numId w:val="24"/>
        </w:numPr>
        <w:spacing w:after="120" w:line="360" w:lineRule="auto"/>
        <w:rPr>
          <w:lang w:val="es-ES_tradnl" w:eastAsia="es-ES"/>
        </w:rPr>
      </w:pPr>
      <w:r w:rsidRPr="005134D4">
        <w:rPr>
          <w:lang w:val="es-ES_tradnl" w:eastAsia="es-ES"/>
        </w:rPr>
        <w:t>Aumento de</w:t>
      </w:r>
      <w:r w:rsidR="00122E7F" w:rsidRPr="005134D4">
        <w:rPr>
          <w:lang w:val="es-ES_tradnl" w:eastAsia="es-ES"/>
        </w:rPr>
        <w:t xml:space="preserve"> coste</w:t>
      </w:r>
      <w:r w:rsidRPr="005134D4">
        <w:rPr>
          <w:lang w:val="es-ES_tradnl" w:eastAsia="es-ES"/>
        </w:rPr>
        <w:t>s,</w:t>
      </w:r>
      <w:r w:rsidR="00122E7F" w:rsidRPr="005134D4">
        <w:rPr>
          <w:lang w:val="es-ES_tradnl" w:eastAsia="es-ES"/>
        </w:rPr>
        <w:t xml:space="preserve"> por la necesidad de crear </w:t>
      </w:r>
      <w:r w:rsidRPr="005134D4">
        <w:rPr>
          <w:lang w:val="es-ES_tradnl" w:eastAsia="es-ES"/>
        </w:rPr>
        <w:t xml:space="preserve">un </w:t>
      </w:r>
      <w:r w:rsidR="00122E7F" w:rsidRPr="005134D4">
        <w:rPr>
          <w:lang w:val="es-ES_tradnl" w:eastAsia="es-ES"/>
        </w:rPr>
        <w:t>middleware</w:t>
      </w:r>
      <w:r w:rsidRPr="005134D4">
        <w:rPr>
          <w:lang w:val="es-ES_tradnl" w:eastAsia="es-ES"/>
        </w:rPr>
        <w:t xml:space="preserve"> que permita</w:t>
      </w:r>
      <w:r w:rsidR="00122E7F" w:rsidRPr="005134D4">
        <w:rPr>
          <w:lang w:val="es-ES_tradnl" w:eastAsia="es-ES"/>
        </w:rPr>
        <w:t xml:space="preserve"> la interconexión de diferentes sistemas.</w:t>
      </w:r>
    </w:p>
    <w:p w14:paraId="508E5E4C" w14:textId="0897C970" w:rsidR="00F5385C" w:rsidRPr="005134D4" w:rsidRDefault="00471F30" w:rsidP="00AF0ADA">
      <w:pPr>
        <w:widowControl w:val="0"/>
        <w:spacing w:after="120" w:line="360" w:lineRule="auto"/>
        <w:ind w:firstLine="284"/>
        <w:rPr>
          <w:lang w:val="es-ES_tradnl" w:eastAsia="es-ES"/>
        </w:rPr>
      </w:pPr>
      <w:r w:rsidRPr="005134D4">
        <w:rPr>
          <w:lang w:val="es-ES_tradnl" w:eastAsia="es-ES"/>
        </w:rPr>
        <w:t xml:space="preserve">En el contexto actual este es el modelo que se está empleando dentro del sector en estudio. El problema radica que el mapa representado en la Ilustración 3, no es exacto ni refleja la situación actual, dado que la interconexión global </w:t>
      </w:r>
      <w:r w:rsidR="00CD5C02" w:rsidRPr="005134D4">
        <w:rPr>
          <w:lang w:val="es-ES_tradnl" w:eastAsia="es-ES"/>
        </w:rPr>
        <w:t>entre las diferentes CCAA</w:t>
      </w:r>
      <w:r w:rsidRPr="005134D4">
        <w:rPr>
          <w:lang w:val="es-ES_tradnl" w:eastAsia="es-ES"/>
        </w:rPr>
        <w:t xml:space="preserve"> no es algo </w:t>
      </w:r>
      <w:r w:rsidR="00B721F5" w:rsidRPr="005134D4">
        <w:rPr>
          <w:lang w:val="es-ES_tradnl" w:eastAsia="es-ES"/>
        </w:rPr>
        <w:t>que en este momento se esté produciendo</w:t>
      </w:r>
      <w:r w:rsidR="00CD5C02" w:rsidRPr="005134D4">
        <w:rPr>
          <w:lang w:val="es-ES_tradnl" w:eastAsia="es-ES"/>
        </w:rPr>
        <w:t>, con lo que la percepci</w:t>
      </w:r>
      <w:r w:rsidR="00B721F5" w:rsidRPr="005134D4">
        <w:rPr>
          <w:lang w:val="es-ES_tradnl" w:eastAsia="es-ES"/>
        </w:rPr>
        <w:t>ón de un sistema único no es real</w:t>
      </w:r>
      <w:r w:rsidR="00CD5C02" w:rsidRPr="005134D4">
        <w:rPr>
          <w:lang w:val="es-ES_tradnl" w:eastAsia="es-ES"/>
        </w:rPr>
        <w:t>.</w:t>
      </w:r>
    </w:p>
    <w:p w14:paraId="12512EE1" w14:textId="37515380" w:rsidR="00471F30" w:rsidRPr="005134D4" w:rsidRDefault="00A57D35" w:rsidP="00A57D35">
      <w:pPr>
        <w:widowControl w:val="0"/>
        <w:spacing w:after="120" w:line="360" w:lineRule="auto"/>
        <w:ind w:firstLine="284"/>
        <w:rPr>
          <w:lang w:val="es-ES_tradnl" w:eastAsia="es-ES"/>
        </w:rPr>
      </w:pPr>
      <w:r w:rsidRPr="005134D4">
        <w:rPr>
          <w:lang w:val="es-ES_tradnl" w:eastAsia="es-ES"/>
        </w:rPr>
        <w:t>¿Esta problemática podría resolverse? La respuesta es SI. ¿Cómo? Por ejemplo, con la creación de una</w:t>
      </w:r>
      <w:r w:rsidR="00580BC7" w:rsidRPr="005134D4">
        <w:rPr>
          <w:lang w:val="es-ES_tradnl" w:eastAsia="es-ES"/>
        </w:rPr>
        <w:t>, o muchas</w:t>
      </w:r>
      <w:r w:rsidRPr="005134D4">
        <w:rPr>
          <w:lang w:val="es-ES_tradnl" w:eastAsia="es-ES"/>
        </w:rPr>
        <w:t xml:space="preserve"> capa</w:t>
      </w:r>
      <w:r w:rsidR="00580BC7" w:rsidRPr="005134D4">
        <w:rPr>
          <w:lang w:val="es-ES_tradnl" w:eastAsia="es-ES"/>
        </w:rPr>
        <w:t>s</w:t>
      </w:r>
      <w:r w:rsidRPr="005134D4">
        <w:rPr>
          <w:lang w:val="es-ES_tradnl" w:eastAsia="es-ES"/>
        </w:rPr>
        <w:t xml:space="preserve"> intermedia</w:t>
      </w:r>
      <w:r w:rsidR="00580BC7" w:rsidRPr="005134D4">
        <w:rPr>
          <w:lang w:val="es-ES_tradnl" w:eastAsia="es-ES"/>
        </w:rPr>
        <w:t>s</w:t>
      </w:r>
      <w:r w:rsidRPr="005134D4">
        <w:rPr>
          <w:lang w:val="es-ES_tradnl" w:eastAsia="es-ES"/>
        </w:rPr>
        <w:t xml:space="preserve"> (middleware) que permitiese</w:t>
      </w:r>
      <w:r w:rsidR="00580BC7" w:rsidRPr="005134D4">
        <w:rPr>
          <w:lang w:val="es-ES_tradnl" w:eastAsia="es-ES"/>
        </w:rPr>
        <w:t>n</w:t>
      </w:r>
      <w:r w:rsidRPr="005134D4">
        <w:rPr>
          <w:lang w:val="es-ES_tradnl" w:eastAsia="es-ES"/>
        </w:rPr>
        <w:t xml:space="preserve"> la conexión de cada uno de los sistemas, y con ello el acceso a la información. Un ejemplo de ello podría ser, como se describe a continuación, a través de una capa o API de servicios. </w:t>
      </w:r>
    </w:p>
    <w:p w14:paraId="08BBEF75" w14:textId="54173CEB" w:rsidR="00D306EB" w:rsidRPr="005134D4" w:rsidRDefault="006B3823" w:rsidP="00A57D35">
      <w:pPr>
        <w:pStyle w:val="Ttulo3"/>
      </w:pPr>
      <w:bookmarkStart w:id="14" w:name="_Toc10541891"/>
      <w:bookmarkStart w:id="15" w:name="_Toc10546270"/>
      <w:bookmarkStart w:id="16" w:name="_Toc10546395"/>
      <w:bookmarkStart w:id="17" w:name="_Toc10547312"/>
      <w:bookmarkStart w:id="18" w:name="_Toc10541892"/>
      <w:bookmarkStart w:id="19" w:name="_Toc10546271"/>
      <w:bookmarkStart w:id="20" w:name="_Toc10546396"/>
      <w:bookmarkStart w:id="21" w:name="_Toc10547313"/>
      <w:bookmarkStart w:id="22" w:name="_Toc10541893"/>
      <w:bookmarkStart w:id="23" w:name="_Toc10546272"/>
      <w:bookmarkStart w:id="24" w:name="_Toc10546397"/>
      <w:bookmarkStart w:id="25" w:name="_Toc10547314"/>
      <w:bookmarkStart w:id="26" w:name="_Toc16891755"/>
      <w:bookmarkEnd w:id="14"/>
      <w:bookmarkEnd w:id="15"/>
      <w:bookmarkEnd w:id="16"/>
      <w:bookmarkEnd w:id="17"/>
      <w:bookmarkEnd w:id="18"/>
      <w:bookmarkEnd w:id="19"/>
      <w:bookmarkEnd w:id="20"/>
      <w:bookmarkEnd w:id="21"/>
      <w:bookmarkEnd w:id="22"/>
      <w:bookmarkEnd w:id="23"/>
      <w:bookmarkEnd w:id="24"/>
      <w:bookmarkEnd w:id="25"/>
      <w:r w:rsidRPr="005134D4">
        <w:t xml:space="preserve">API de </w:t>
      </w:r>
      <w:r w:rsidR="00A57D35" w:rsidRPr="005134D4">
        <w:t>servicios</w:t>
      </w:r>
      <w:bookmarkEnd w:id="26"/>
    </w:p>
    <w:p w14:paraId="511983D6" w14:textId="77777777" w:rsidR="00683F7F" w:rsidRPr="005134D4" w:rsidRDefault="00683F7F" w:rsidP="00AF0ADA">
      <w:pPr>
        <w:spacing w:line="360" w:lineRule="auto"/>
        <w:ind w:firstLine="284"/>
        <w:rPr>
          <w:lang w:val="es-ES_tradnl" w:eastAsia="es-ES"/>
        </w:rPr>
      </w:pPr>
      <w:r w:rsidRPr="005134D4">
        <w:rPr>
          <w:lang w:val="es-ES_tradnl" w:eastAsia="es-ES"/>
        </w:rPr>
        <w:t>Ésta nos va a permitir el intercambio de información entre diferentes servicios web y una aplicación, usando para ello el protocolo http o https y empleando los dos formatos más extendidos: XML o JSON.</w:t>
      </w:r>
    </w:p>
    <w:p w14:paraId="50C81238" w14:textId="64FE60D5" w:rsidR="006B3823" w:rsidRPr="005134D4" w:rsidRDefault="006B3823" w:rsidP="00AF0ADA">
      <w:pPr>
        <w:spacing w:line="360" w:lineRule="auto"/>
        <w:ind w:firstLine="284"/>
        <w:rPr>
          <w:lang w:val="es-ES_tradnl" w:eastAsia="es-ES"/>
        </w:rPr>
      </w:pPr>
      <w:r w:rsidRPr="005134D4">
        <w:rPr>
          <w:lang w:val="es-ES_tradnl" w:eastAsia="es-ES"/>
        </w:rPr>
        <w:t>Normalmente entre los desarrolladores vamos a encontrar cuatro tipos de API</w:t>
      </w:r>
      <w:r w:rsidR="00683F7F" w:rsidRPr="005134D4">
        <w:rPr>
          <w:lang w:val="es-ES_tradnl" w:eastAsia="es-ES"/>
        </w:rPr>
        <w:t xml:space="preserve"> para servicios web</w:t>
      </w:r>
      <w:r w:rsidRPr="005134D4">
        <w:rPr>
          <w:lang w:val="es-ES_tradnl" w:eastAsia="es-ES"/>
        </w:rPr>
        <w:t>:</w:t>
      </w:r>
    </w:p>
    <w:p w14:paraId="0D734A29" w14:textId="77777777" w:rsidR="006D41B7" w:rsidRPr="005134D4" w:rsidRDefault="006D41B7" w:rsidP="00DD2112">
      <w:pPr>
        <w:pStyle w:val="Prrafodelista"/>
        <w:numPr>
          <w:ilvl w:val="0"/>
          <w:numId w:val="6"/>
        </w:numPr>
        <w:spacing w:line="360" w:lineRule="auto"/>
        <w:rPr>
          <w:lang w:val="es-ES_tradnl" w:eastAsia="es-ES"/>
        </w:rPr>
      </w:pPr>
      <w:r w:rsidRPr="005134D4">
        <w:rPr>
          <w:b/>
          <w:lang w:val="es-ES_tradnl" w:eastAsia="es-ES"/>
        </w:rPr>
        <w:t>XML-RPC</w:t>
      </w:r>
      <w:r w:rsidRPr="005134D4">
        <w:rPr>
          <w:lang w:val="es-ES_tradnl" w:eastAsia="es-ES"/>
        </w:rPr>
        <w:t xml:space="preserve"> (</w:t>
      </w:r>
      <w:r w:rsidRPr="005134D4">
        <w:rPr>
          <w:i/>
          <w:lang w:val="es-ES_tradnl" w:eastAsia="es-ES"/>
        </w:rPr>
        <w:t>Extensible Markup Language – Remote Procedure Call</w:t>
      </w:r>
      <w:r w:rsidRPr="005134D4">
        <w:rPr>
          <w:lang w:val="es-ES_tradnl" w:eastAsia="es-ES"/>
        </w:rPr>
        <w:t xml:space="preserve">): protocolo que permite la invocación de procedimientos o funciones alojadas en un sistema remoto. Con este mecanismo los desarrolladores pueden definir interfaces que pueden ser invocadas a través de la red. </w:t>
      </w:r>
    </w:p>
    <w:p w14:paraId="1AF0C46A" w14:textId="77777777"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protocolo http para la transmisión de información desde el cliente hasta el equipo servidor.</w:t>
      </w:r>
    </w:p>
    <w:p w14:paraId="21ABCEDB" w14:textId="482F486B"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lastRenderedPageBreak/>
        <w:t>Especifica las llamadas a las funciones o procedimientos a través de XML.</w:t>
      </w:r>
    </w:p>
    <w:p w14:paraId="58FA0038" w14:textId="54E80FB0" w:rsidR="006D41B7" w:rsidRPr="005134D4" w:rsidRDefault="006D41B7" w:rsidP="00DD2112">
      <w:pPr>
        <w:pStyle w:val="Prrafodelista"/>
        <w:numPr>
          <w:ilvl w:val="1"/>
          <w:numId w:val="6"/>
        </w:numPr>
        <w:spacing w:line="360" w:lineRule="auto"/>
        <w:rPr>
          <w:lang w:val="es-ES_tradnl" w:eastAsia="es-ES"/>
        </w:rPr>
      </w:pPr>
      <w:r w:rsidRPr="005134D4">
        <w:rPr>
          <w:lang w:val="es-ES_tradnl" w:eastAsia="es-ES"/>
        </w:rPr>
        <w:t>Emplea un “vocabulario XML” muy limitado para realizar las llamadas (</w:t>
      </w:r>
      <w:r w:rsidRPr="005134D4">
        <w:rPr>
          <w:i/>
          <w:lang w:val="es-ES_tradnl" w:eastAsia="es-ES"/>
        </w:rPr>
        <w:t>requests</w:t>
      </w:r>
      <w:r w:rsidRPr="005134D4">
        <w:rPr>
          <w:lang w:val="es-ES_tradnl" w:eastAsia="es-ES"/>
        </w:rPr>
        <w:t>) y recibir las respuestas (</w:t>
      </w:r>
      <w:r w:rsidRPr="005134D4">
        <w:rPr>
          <w:i/>
          <w:lang w:val="es-ES_tradnl" w:eastAsia="es-ES"/>
        </w:rPr>
        <w:t>responses</w:t>
      </w:r>
      <w:r w:rsidRPr="005134D4">
        <w:rPr>
          <w:lang w:val="es-ES_tradnl" w:eastAsia="es-ES"/>
        </w:rPr>
        <w:t>).</w:t>
      </w:r>
    </w:p>
    <w:p w14:paraId="6676A002" w14:textId="4E3552FC"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El cliente XML-RPC especifica unos parámetros en la llamada y recibe del servidor una respuesta en formato XML o un error, en caso de producirse.</w:t>
      </w:r>
    </w:p>
    <w:p w14:paraId="1DC4005C" w14:textId="004D23BA"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Las primeras definiciones del protocolo proceden del año 1998.</w:t>
      </w:r>
    </w:p>
    <w:p w14:paraId="6960EF0E" w14:textId="6DC05FAD" w:rsidR="006B3823" w:rsidRPr="005134D4" w:rsidRDefault="006B3823" w:rsidP="00DD2112">
      <w:pPr>
        <w:pStyle w:val="Prrafodelista"/>
        <w:numPr>
          <w:ilvl w:val="0"/>
          <w:numId w:val="6"/>
        </w:numPr>
        <w:spacing w:line="360" w:lineRule="auto"/>
        <w:rPr>
          <w:lang w:val="es-ES_tradnl" w:eastAsia="es-ES"/>
        </w:rPr>
      </w:pPr>
      <w:r w:rsidRPr="005134D4">
        <w:rPr>
          <w:b/>
          <w:lang w:val="es-ES_tradnl" w:eastAsia="es-ES"/>
        </w:rPr>
        <w:t>SOAP</w:t>
      </w:r>
      <w:r w:rsidRPr="005134D4">
        <w:rPr>
          <w:lang w:val="es-ES_tradnl" w:eastAsia="es-ES"/>
        </w:rPr>
        <w:t xml:space="preserve"> (</w:t>
      </w:r>
      <w:r w:rsidRPr="005134D4">
        <w:rPr>
          <w:i/>
          <w:lang w:val="es-ES_tradnl" w:eastAsia="es-ES"/>
        </w:rPr>
        <w:t>Simple Object Access Protocol</w:t>
      </w:r>
      <w:r w:rsidRPr="005134D4">
        <w:rPr>
          <w:lang w:val="es-ES_tradnl" w:eastAsia="es-ES"/>
        </w:rPr>
        <w:t xml:space="preserve">): protocolo estándar para el intercambio de </w:t>
      </w:r>
      <w:r w:rsidR="007E4EB0" w:rsidRPr="005134D4">
        <w:rPr>
          <w:lang w:val="es-ES_tradnl" w:eastAsia="es-ES"/>
        </w:rPr>
        <w:t>mensajes en</w:t>
      </w:r>
      <w:r w:rsidRPr="005134D4">
        <w:rPr>
          <w:lang w:val="es-ES_tradnl" w:eastAsia="es-ES"/>
        </w:rPr>
        <w:t xml:space="preserve"> formato XML</w:t>
      </w:r>
      <w:r w:rsidR="007E4EB0" w:rsidRPr="005134D4">
        <w:rPr>
          <w:lang w:val="es-ES_tradnl" w:eastAsia="es-ES"/>
        </w:rPr>
        <w:t xml:space="preserve"> entre dos objetos y diseñado para las comunicaciones vía Internet.</w:t>
      </w:r>
    </w:p>
    <w:p w14:paraId="0823602B" w14:textId="1E921592"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Es una aplicación de la especificación XML.</w:t>
      </w:r>
    </w:p>
    <w:p w14:paraId="583392C2" w14:textId="625ECDF7" w:rsidR="007E4EB0" w:rsidRPr="005134D4" w:rsidRDefault="007E4EB0" w:rsidP="00DD2112">
      <w:pPr>
        <w:pStyle w:val="Prrafodelista"/>
        <w:numPr>
          <w:ilvl w:val="1"/>
          <w:numId w:val="6"/>
        </w:numPr>
        <w:spacing w:line="360" w:lineRule="auto"/>
        <w:rPr>
          <w:lang w:val="es-ES_tradnl" w:eastAsia="es-ES"/>
        </w:rPr>
      </w:pPr>
      <w:r w:rsidRPr="005134D4">
        <w:rPr>
          <w:lang w:val="es-ES_tradnl" w:eastAsia="es-ES"/>
        </w:rPr>
        <w:t>Permite el transporte de datos por los servicios web</w:t>
      </w:r>
      <w:r w:rsidR="00D266BC" w:rsidRPr="005134D4">
        <w:rPr>
          <w:lang w:val="es-ES_tradnl" w:eastAsia="es-ES"/>
        </w:rPr>
        <w:t>.</w:t>
      </w:r>
    </w:p>
    <w:p w14:paraId="0D3C6E44" w14:textId="05C7A841"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No está acoplado a ninguna plataforma o lenguaje de desarrollo.</w:t>
      </w:r>
    </w:p>
    <w:p w14:paraId="68C0528C" w14:textId="2F7852FF" w:rsidR="00D266BC" w:rsidRPr="005134D4" w:rsidRDefault="00D266BC" w:rsidP="00DD2112">
      <w:pPr>
        <w:pStyle w:val="Prrafodelista"/>
        <w:numPr>
          <w:ilvl w:val="1"/>
          <w:numId w:val="6"/>
        </w:numPr>
        <w:spacing w:line="360" w:lineRule="auto"/>
        <w:rPr>
          <w:lang w:val="es-ES_tradnl" w:eastAsia="es-ES"/>
        </w:rPr>
      </w:pPr>
      <w:r w:rsidRPr="005134D4">
        <w:rPr>
          <w:lang w:val="es-ES_tradnl" w:eastAsia="es-ES"/>
        </w:rPr>
        <w:t xml:space="preserve">Permite a las aplicaciones cliente conectarse </w:t>
      </w:r>
      <w:r w:rsidR="00E93C4C" w:rsidRPr="005134D4">
        <w:rPr>
          <w:lang w:val="es-ES_tradnl" w:eastAsia="es-ES"/>
        </w:rPr>
        <w:t>de manera sencilla</w:t>
      </w:r>
      <w:r w:rsidRPr="005134D4">
        <w:rPr>
          <w:lang w:val="es-ES_tradnl" w:eastAsia="es-ES"/>
        </w:rPr>
        <w:t xml:space="preserve"> a servicios remotos e invocar métodos remotos.</w:t>
      </w:r>
    </w:p>
    <w:p w14:paraId="68EEEBDD" w14:textId="40B4AF44" w:rsidR="000E21F8" w:rsidRPr="005134D4" w:rsidRDefault="000E21F8" w:rsidP="00DD2112">
      <w:pPr>
        <w:pStyle w:val="Prrafodelista"/>
        <w:numPr>
          <w:ilvl w:val="0"/>
          <w:numId w:val="6"/>
        </w:numPr>
        <w:spacing w:line="360" w:lineRule="auto"/>
        <w:rPr>
          <w:lang w:val="es-ES_tradnl" w:eastAsia="es-ES"/>
        </w:rPr>
      </w:pPr>
      <w:r w:rsidRPr="005134D4">
        <w:rPr>
          <w:b/>
          <w:lang w:val="es-ES_tradnl" w:eastAsia="es-ES"/>
        </w:rPr>
        <w:t xml:space="preserve">JSON-RPC </w:t>
      </w:r>
      <w:r w:rsidRPr="005134D4">
        <w:rPr>
          <w:lang w:val="es-ES_tradnl" w:eastAsia="es-ES"/>
        </w:rPr>
        <w:t>(</w:t>
      </w:r>
      <w:r w:rsidRPr="005134D4">
        <w:rPr>
          <w:i/>
          <w:lang w:val="es-ES_tradnl" w:eastAsia="es-ES"/>
        </w:rPr>
        <w:t>Javascript Object Notation</w:t>
      </w:r>
      <w:r w:rsidR="007F7A84" w:rsidRPr="005134D4">
        <w:rPr>
          <w:i/>
          <w:lang w:val="es-ES_tradnl" w:eastAsia="es-ES"/>
        </w:rPr>
        <w:t>- Remote Procedure Call</w:t>
      </w:r>
      <w:r w:rsidRPr="005134D4">
        <w:rPr>
          <w:i/>
          <w:lang w:val="es-ES_tradnl" w:eastAsia="es-ES"/>
        </w:rPr>
        <w:t>)</w:t>
      </w:r>
      <w:r w:rsidRPr="005134D4">
        <w:rPr>
          <w:lang w:val="es-ES_tradnl" w:eastAsia="es-ES"/>
        </w:rPr>
        <w:t xml:space="preserve">: concepto similar </w:t>
      </w:r>
      <w:r w:rsidR="007F7A84" w:rsidRPr="005134D4">
        <w:rPr>
          <w:lang w:val="es-ES_tradnl" w:eastAsia="es-ES"/>
        </w:rPr>
        <w:t>al XML-RPC, para la llamada a procedimientos o funciones remotas, pero realizados en formato JSON.</w:t>
      </w:r>
    </w:p>
    <w:p w14:paraId="516AA5BA" w14:textId="769418EB" w:rsidR="00D20B4A" w:rsidRPr="005134D4" w:rsidRDefault="00D20B4A" w:rsidP="00DD2112">
      <w:pPr>
        <w:pStyle w:val="Prrafodelista"/>
        <w:numPr>
          <w:ilvl w:val="1"/>
          <w:numId w:val="6"/>
        </w:numPr>
        <w:spacing w:line="360" w:lineRule="auto"/>
        <w:rPr>
          <w:lang w:val="es-ES_tradnl" w:eastAsia="es-ES"/>
        </w:rPr>
      </w:pPr>
      <w:r w:rsidRPr="005134D4">
        <w:rPr>
          <w:lang w:val="es-ES_tradnl" w:eastAsia="es-ES"/>
        </w:rPr>
        <w:t>Emplea el protocolo http para la transmisión de información.</w:t>
      </w:r>
    </w:p>
    <w:p w14:paraId="48D2E9EC" w14:textId="76AC8E90" w:rsidR="008E2C54" w:rsidRPr="005134D4" w:rsidRDefault="00D20B4A" w:rsidP="00DD2112">
      <w:pPr>
        <w:pStyle w:val="Prrafodelista"/>
        <w:numPr>
          <w:ilvl w:val="1"/>
          <w:numId w:val="6"/>
        </w:numPr>
        <w:spacing w:line="360" w:lineRule="auto"/>
        <w:rPr>
          <w:lang w:val="es-ES_tradnl" w:eastAsia="es-ES"/>
        </w:rPr>
      </w:pPr>
      <w:r w:rsidRPr="005134D4">
        <w:rPr>
          <w:lang w:val="es-ES_tradnl" w:eastAsia="es-ES"/>
        </w:rPr>
        <w:t xml:space="preserve">Paso de nombre del procedimiento o función </w:t>
      </w:r>
      <w:r w:rsidR="008E2C54" w:rsidRPr="005134D4">
        <w:rPr>
          <w:lang w:val="es-ES_tradnl" w:eastAsia="es-ES"/>
        </w:rPr>
        <w:t>y de los parámetros necesarios desde el cliente en un objeto con formato JSON y respuesta desde el servidor en un objeto con el mismo formato.</w:t>
      </w:r>
    </w:p>
    <w:p w14:paraId="7490EAFE" w14:textId="28340623" w:rsidR="00D20B4A" w:rsidRPr="005134D4" w:rsidRDefault="008E2C54" w:rsidP="00DD2112">
      <w:pPr>
        <w:pStyle w:val="Prrafodelista"/>
        <w:numPr>
          <w:ilvl w:val="0"/>
          <w:numId w:val="6"/>
        </w:numPr>
        <w:spacing w:line="360" w:lineRule="auto"/>
        <w:rPr>
          <w:lang w:val="es-ES_tradnl" w:eastAsia="es-ES"/>
        </w:rPr>
      </w:pPr>
      <w:r w:rsidRPr="005134D4">
        <w:rPr>
          <w:b/>
          <w:lang w:val="es-ES_tradnl" w:eastAsia="es-ES"/>
        </w:rPr>
        <w:t>RESTful</w:t>
      </w:r>
      <w:r w:rsidRPr="005134D4">
        <w:rPr>
          <w:lang w:val="es-ES_tradnl" w:eastAsia="es-ES"/>
        </w:rPr>
        <w:t xml:space="preserve"> (</w:t>
      </w:r>
      <w:r w:rsidRPr="005134D4">
        <w:rPr>
          <w:i/>
          <w:iCs/>
          <w:lang w:val="es-ES_tradnl" w:eastAsia="es-ES"/>
        </w:rPr>
        <w:t>Representational State Transfer</w:t>
      </w:r>
      <w:r w:rsidRPr="005134D4">
        <w:rPr>
          <w:lang w:val="es-ES_tradnl" w:eastAsia="es-ES"/>
        </w:rPr>
        <w:t xml:space="preserve">): </w:t>
      </w:r>
      <w:r w:rsidR="00683F7F" w:rsidRPr="005134D4">
        <w:rPr>
          <w:lang w:val="es-ES_tradnl" w:eastAsia="es-ES"/>
        </w:rPr>
        <w:t xml:space="preserve">Son servicios web basados en arquitectura REST. </w:t>
      </w:r>
    </w:p>
    <w:p w14:paraId="6EDC2402" w14:textId="2515F81F" w:rsidR="00683F7F" w:rsidRPr="005134D4" w:rsidRDefault="00683F7F" w:rsidP="00DD2112">
      <w:pPr>
        <w:pStyle w:val="Prrafodelista"/>
        <w:numPr>
          <w:ilvl w:val="1"/>
          <w:numId w:val="6"/>
        </w:numPr>
        <w:spacing w:line="360" w:lineRule="auto"/>
        <w:rPr>
          <w:lang w:val="es-ES_tradnl" w:eastAsia="es-ES"/>
        </w:rPr>
      </w:pPr>
      <w:r w:rsidRPr="005134D4">
        <w:rPr>
          <w:lang w:val="es-ES_tradnl" w:eastAsia="es-ES"/>
        </w:rPr>
        <w:t xml:space="preserve">Los servicios web RESTful se utilizan para </w:t>
      </w:r>
      <w:r w:rsidR="009020D2" w:rsidRPr="005134D4">
        <w:rPr>
          <w:lang w:val="es-ES_tradnl" w:eastAsia="es-ES"/>
        </w:rPr>
        <w:t>la creación de</w:t>
      </w:r>
      <w:r w:rsidRPr="005134D4">
        <w:rPr>
          <w:lang w:val="es-ES_tradnl" w:eastAsia="es-ES"/>
        </w:rPr>
        <w:t xml:space="preserve"> APIs </w:t>
      </w:r>
      <w:r w:rsidR="009020D2" w:rsidRPr="005134D4">
        <w:rPr>
          <w:lang w:val="es-ES_tradnl" w:eastAsia="es-ES"/>
        </w:rPr>
        <w:t>de aplicaciones basadas en web.</w:t>
      </w:r>
    </w:p>
    <w:p w14:paraId="1511814A" w14:textId="4487AA71"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Se implementan sobre protocolo http.</w:t>
      </w:r>
    </w:p>
    <w:p w14:paraId="67305708" w14:textId="4652660D"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Un servicio web RESTful define un URI, Uniform Resource Identifier un servicio, proporciona representación de recursos como JSON y un conjunto de métodos http (GET, POST, PUT, DELETE).</w:t>
      </w:r>
    </w:p>
    <w:p w14:paraId="6221E965" w14:textId="0CAB5E4B" w:rsidR="009020D2" w:rsidRPr="005134D4" w:rsidRDefault="009020D2" w:rsidP="00DD2112">
      <w:pPr>
        <w:pStyle w:val="Prrafodelista"/>
        <w:numPr>
          <w:ilvl w:val="1"/>
          <w:numId w:val="6"/>
        </w:numPr>
        <w:spacing w:line="360" w:lineRule="auto"/>
        <w:rPr>
          <w:lang w:val="es-ES_tradnl" w:eastAsia="es-ES"/>
        </w:rPr>
      </w:pPr>
      <w:r w:rsidRPr="005134D4">
        <w:rPr>
          <w:lang w:val="es-ES_tradnl" w:eastAsia="es-ES"/>
        </w:rPr>
        <w:t>Independiente de la plataforma, sistema operativo y lenguaje de programación.</w:t>
      </w:r>
    </w:p>
    <w:p w14:paraId="725EF181" w14:textId="67A49AC1" w:rsidR="00E93C4C" w:rsidRPr="005134D4" w:rsidRDefault="00162336" w:rsidP="00580BC7">
      <w:pPr>
        <w:spacing w:before="120" w:after="120" w:line="360" w:lineRule="auto"/>
        <w:ind w:firstLine="284"/>
        <w:rPr>
          <w:lang w:val="es-ES_tradnl" w:eastAsia="es-ES"/>
        </w:rPr>
      </w:pPr>
      <w:r w:rsidRPr="005134D4">
        <w:rPr>
          <w:lang w:val="es-ES_tradnl" w:eastAsia="es-ES"/>
        </w:rPr>
        <w:t>Con estos cuatro modelos de APIs podremos desarrollar diferentes capas de abstracción</w:t>
      </w:r>
      <w:r w:rsidR="006108FF" w:rsidRPr="005134D4">
        <w:rPr>
          <w:lang w:val="es-ES_tradnl" w:eastAsia="es-ES"/>
        </w:rPr>
        <w:t xml:space="preserve"> que permitan la interconexión de cada uno de los sistemas pertenecientes a cada comunidad autónoma.</w:t>
      </w:r>
      <w:r w:rsidR="00B721F5" w:rsidRPr="005134D4">
        <w:rPr>
          <w:lang w:val="es-ES_tradnl" w:eastAsia="es-ES"/>
        </w:rPr>
        <w:t xml:space="preserve"> Los</w:t>
      </w:r>
      <w:r w:rsidR="003500D0" w:rsidRPr="005134D4">
        <w:rPr>
          <w:lang w:val="es-ES_tradnl" w:eastAsia="es-ES"/>
        </w:rPr>
        <w:t xml:space="preserve"> </w:t>
      </w:r>
      <w:r w:rsidR="00B721F5" w:rsidRPr="005134D4">
        <w:rPr>
          <w:lang w:val="es-ES_tradnl" w:eastAsia="es-ES"/>
        </w:rPr>
        <w:t>inconveniente</w:t>
      </w:r>
      <w:r w:rsidR="003500D0" w:rsidRPr="005134D4">
        <w:rPr>
          <w:lang w:val="es-ES_tradnl" w:eastAsia="es-ES"/>
        </w:rPr>
        <w:t>s</w:t>
      </w:r>
      <w:r w:rsidR="00B721F5" w:rsidRPr="005134D4">
        <w:rPr>
          <w:lang w:val="es-ES_tradnl" w:eastAsia="es-ES"/>
        </w:rPr>
        <w:t xml:space="preserve"> que conllevaría </w:t>
      </w:r>
      <w:r w:rsidR="003500D0" w:rsidRPr="005134D4">
        <w:rPr>
          <w:lang w:val="es-ES_tradnl" w:eastAsia="es-ES"/>
        </w:rPr>
        <w:t>el desarrollo de una capa intermedia serían:</w:t>
      </w:r>
    </w:p>
    <w:p w14:paraId="6BB96C14" w14:textId="5D0A3A86"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Tiempos de desarrollo elevados, debido a la gran variedad de sistemas existentes y que son necesarios interconectar.</w:t>
      </w:r>
    </w:p>
    <w:p w14:paraId="571A344A" w14:textId="37BE0E8E" w:rsidR="003500D0" w:rsidRPr="005134D4" w:rsidRDefault="003500D0" w:rsidP="00DD2112">
      <w:pPr>
        <w:pStyle w:val="Prrafodelista"/>
        <w:numPr>
          <w:ilvl w:val="0"/>
          <w:numId w:val="6"/>
        </w:numPr>
        <w:spacing w:line="360" w:lineRule="auto"/>
        <w:rPr>
          <w:iCs/>
          <w:lang w:val="es-ES_tradnl" w:eastAsia="es-ES"/>
        </w:rPr>
      </w:pPr>
      <w:r w:rsidRPr="005134D4">
        <w:rPr>
          <w:iCs/>
          <w:lang w:val="es-ES_tradnl" w:eastAsia="es-ES"/>
        </w:rPr>
        <w:t>Altos costes de implementación, motivados por el razonamiento anterior.</w:t>
      </w:r>
    </w:p>
    <w:p w14:paraId="7ADFD811" w14:textId="2CC1D5EF" w:rsidR="00557B4D" w:rsidRPr="005134D4" w:rsidRDefault="00B721F5" w:rsidP="0004740A">
      <w:pPr>
        <w:spacing w:after="120" w:line="360" w:lineRule="auto"/>
        <w:ind w:firstLine="284"/>
        <w:rPr>
          <w:lang w:val="es-ES_tradnl" w:eastAsia="es-ES"/>
        </w:rPr>
      </w:pPr>
      <w:r w:rsidRPr="005134D4">
        <w:rPr>
          <w:lang w:val="es-ES_tradnl" w:eastAsia="es-ES"/>
        </w:rPr>
        <w:lastRenderedPageBreak/>
        <w:t>¿Cuál es</w:t>
      </w:r>
      <w:r w:rsidR="003500D0" w:rsidRPr="005134D4">
        <w:rPr>
          <w:lang w:val="es-ES_tradnl" w:eastAsia="es-ES"/>
        </w:rPr>
        <w:t xml:space="preserve"> entonces la</w:t>
      </w:r>
      <w:r w:rsidRPr="005134D4">
        <w:rPr>
          <w:lang w:val="es-ES_tradnl" w:eastAsia="es-ES"/>
        </w:rPr>
        <w:t xml:space="preserve"> propuesta</w:t>
      </w:r>
      <w:r w:rsidR="003500D0" w:rsidRPr="005134D4">
        <w:rPr>
          <w:lang w:val="es-ES_tradnl" w:eastAsia="es-ES"/>
        </w:rPr>
        <w:t xml:space="preserve"> que se pretende ofrecer</w:t>
      </w:r>
      <w:r w:rsidRPr="005134D4">
        <w:rPr>
          <w:lang w:val="es-ES_tradnl" w:eastAsia="es-ES"/>
        </w:rPr>
        <w:t>?</w:t>
      </w:r>
      <w:r w:rsidR="003500D0" w:rsidRPr="005134D4">
        <w:rPr>
          <w:lang w:val="es-ES_tradnl" w:eastAsia="es-ES"/>
        </w:rPr>
        <w:t xml:space="preserve"> </w:t>
      </w:r>
      <w:r w:rsidRPr="005134D4">
        <w:rPr>
          <w:lang w:val="es-ES_tradnl" w:eastAsia="es-ES"/>
        </w:rPr>
        <w:t xml:space="preserve"> </w:t>
      </w:r>
      <w:r w:rsidR="0018312D" w:rsidRPr="005134D4">
        <w:rPr>
          <w:lang w:val="es-ES_tradnl" w:eastAsia="es-ES"/>
        </w:rPr>
        <w:t xml:space="preserve">Se </w:t>
      </w:r>
      <w:r w:rsidR="0069322D" w:rsidRPr="005134D4">
        <w:rPr>
          <w:lang w:val="es-ES_tradnl" w:eastAsia="es-ES"/>
        </w:rPr>
        <w:t>quiere</w:t>
      </w:r>
      <w:r w:rsidR="0018312D" w:rsidRPr="005134D4">
        <w:rPr>
          <w:lang w:val="es-ES_tradnl" w:eastAsia="es-ES"/>
        </w:rPr>
        <w:t xml:space="preserve"> mostrar </w:t>
      </w:r>
      <w:r w:rsidR="006D2C11" w:rsidRPr="005134D4">
        <w:rPr>
          <w:lang w:val="es-ES_tradnl" w:eastAsia="es-ES"/>
        </w:rPr>
        <w:t>como la BLOCKCHAIN</w:t>
      </w:r>
      <w:r w:rsidR="0018312D" w:rsidRPr="005134D4">
        <w:rPr>
          <w:lang w:val="es-ES_tradnl" w:eastAsia="es-ES"/>
        </w:rPr>
        <w:t xml:space="preserve"> funcionando bajo el rol de backend, interactuando con un frontal web y almacenando la información en la IPFS</w:t>
      </w:r>
      <w:r w:rsidR="0069322D" w:rsidRPr="005134D4">
        <w:rPr>
          <w:lang w:val="es-ES_tradnl" w:eastAsia="es-ES"/>
        </w:rPr>
        <w:t>,</w:t>
      </w:r>
      <w:r w:rsidR="0018312D" w:rsidRPr="005134D4">
        <w:rPr>
          <w:lang w:val="es-ES_tradnl" w:eastAsia="es-ES"/>
        </w:rPr>
        <w:t xml:space="preserve"> se convierte en una alternativa viable y de bajo coste</w:t>
      </w:r>
      <w:r w:rsidR="0069322D" w:rsidRPr="005134D4">
        <w:rPr>
          <w:lang w:val="es-ES_tradnl" w:eastAsia="es-ES"/>
        </w:rPr>
        <w:t xml:space="preserve"> para el desarrollo de aplicaciones descentralizadas</w:t>
      </w:r>
      <w:r w:rsidR="006D2C11" w:rsidRPr="005134D4">
        <w:rPr>
          <w:lang w:val="es-ES_tradnl" w:eastAsia="es-ES"/>
        </w:rPr>
        <w:t>. E</w:t>
      </w:r>
      <w:r w:rsidR="00D221C0" w:rsidRPr="005134D4">
        <w:rPr>
          <w:lang w:val="es-ES_tradnl" w:eastAsia="es-ES"/>
        </w:rPr>
        <w:t>l desarrollo de este modelo</w:t>
      </w:r>
      <w:r w:rsidR="006D2C11" w:rsidRPr="005134D4">
        <w:rPr>
          <w:lang w:val="es-ES_tradnl" w:eastAsia="es-ES"/>
        </w:rPr>
        <w:t xml:space="preserve"> es </w:t>
      </w:r>
      <w:r w:rsidR="00D221C0" w:rsidRPr="005134D4">
        <w:rPr>
          <w:lang w:val="es-ES_tradnl" w:eastAsia="es-ES"/>
        </w:rPr>
        <w:t>lo</w:t>
      </w:r>
      <w:r w:rsidR="006D2C11" w:rsidRPr="005134D4">
        <w:rPr>
          <w:lang w:val="es-ES_tradnl" w:eastAsia="es-ES"/>
        </w:rPr>
        <w:t xml:space="preserve"> que nos va a ocupar en el presente trabajo y sobre </w:t>
      </w:r>
      <w:r w:rsidR="00D221C0" w:rsidRPr="005134D4">
        <w:rPr>
          <w:lang w:val="es-ES_tradnl" w:eastAsia="es-ES"/>
        </w:rPr>
        <w:t>e</w:t>
      </w:r>
      <w:r w:rsidR="006D2C11" w:rsidRPr="005134D4">
        <w:rPr>
          <w:lang w:val="es-ES_tradnl" w:eastAsia="es-ES"/>
        </w:rPr>
        <w:t xml:space="preserve">l cual vamos a desgranar sus características en capítulos posteriores. </w:t>
      </w:r>
    </w:p>
    <w:p w14:paraId="5D588E9A" w14:textId="73AC7323" w:rsidR="00F6384D" w:rsidRPr="005134D4" w:rsidRDefault="00F6384D" w:rsidP="005F12FE">
      <w:pPr>
        <w:pStyle w:val="Ttulo2"/>
      </w:pPr>
      <w:bookmarkStart w:id="27" w:name="_Toc16891756"/>
      <w:r w:rsidRPr="005134D4">
        <w:t>Objetivos</w:t>
      </w:r>
      <w:bookmarkEnd w:id="27"/>
    </w:p>
    <w:p w14:paraId="7834D2B2" w14:textId="2F5D83D9" w:rsidR="00E33020" w:rsidRPr="005134D4" w:rsidRDefault="00D221C0" w:rsidP="002333D7">
      <w:pPr>
        <w:spacing w:line="360" w:lineRule="auto"/>
        <w:ind w:firstLine="284"/>
        <w:rPr>
          <w:lang w:val="es-ES_tradnl" w:eastAsia="es-ES"/>
        </w:rPr>
      </w:pPr>
      <w:r w:rsidRPr="005134D4">
        <w:rPr>
          <w:lang w:val="es-ES_tradnl" w:eastAsia="es-ES"/>
        </w:rPr>
        <w:t>S</w:t>
      </w:r>
      <w:r w:rsidR="00E33020" w:rsidRPr="005134D4">
        <w:rPr>
          <w:lang w:val="es-ES_tradnl" w:eastAsia="es-ES"/>
        </w:rPr>
        <w:t>e proponen una serie de objetivos</w:t>
      </w:r>
      <w:r w:rsidR="003218CF" w:rsidRPr="005134D4">
        <w:rPr>
          <w:lang w:val="es-ES_tradnl" w:eastAsia="es-ES"/>
        </w:rPr>
        <w:t xml:space="preserve"> que se pretenden conseguir al finalizar el desarrollo del presente trabajo</w:t>
      </w:r>
      <w:r w:rsidR="00E33020" w:rsidRPr="005134D4">
        <w:rPr>
          <w:lang w:val="es-ES_tradnl" w:eastAsia="es-ES"/>
        </w:rPr>
        <w:t>,</w:t>
      </w:r>
      <w:r w:rsidR="003218CF" w:rsidRPr="005134D4">
        <w:rPr>
          <w:lang w:val="es-ES_tradnl" w:eastAsia="es-ES"/>
        </w:rPr>
        <w:t xml:space="preserve"> que se enumeran a continuación</w:t>
      </w:r>
      <w:r w:rsidR="00E33020" w:rsidRPr="005134D4">
        <w:rPr>
          <w:lang w:val="es-ES_tradnl" w:eastAsia="es-ES"/>
        </w:rPr>
        <w:t xml:space="preserve"> y que están ordenados en base a su </w:t>
      </w:r>
      <w:r w:rsidR="003218CF" w:rsidRPr="005134D4">
        <w:rPr>
          <w:lang w:val="es-ES_tradnl" w:eastAsia="es-ES"/>
        </w:rPr>
        <w:t>importancia</w:t>
      </w:r>
      <w:r w:rsidR="00E33020" w:rsidRPr="005134D4">
        <w:rPr>
          <w:lang w:val="es-ES_tradnl" w:eastAsia="es-ES"/>
        </w:rPr>
        <w:t>.</w:t>
      </w:r>
    </w:p>
    <w:p w14:paraId="3FE8A2D8" w14:textId="6F22B12D" w:rsidR="00EA6660" w:rsidRPr="005134D4" w:rsidRDefault="00EA6660" w:rsidP="00DD2112">
      <w:pPr>
        <w:pStyle w:val="Ttulo3"/>
        <w:numPr>
          <w:ilvl w:val="2"/>
          <w:numId w:val="25"/>
        </w:numPr>
      </w:pPr>
      <w:bookmarkStart w:id="28" w:name="_Toc10541897"/>
      <w:bookmarkStart w:id="29" w:name="_Toc10546276"/>
      <w:bookmarkStart w:id="30" w:name="_Toc10546401"/>
      <w:bookmarkStart w:id="31" w:name="_Toc10547318"/>
      <w:bookmarkStart w:id="32" w:name="_Toc16891757"/>
      <w:bookmarkEnd w:id="28"/>
      <w:bookmarkEnd w:id="29"/>
      <w:bookmarkEnd w:id="30"/>
      <w:bookmarkEnd w:id="31"/>
      <w:r w:rsidRPr="005134D4">
        <w:t xml:space="preserve">Objetivo </w:t>
      </w:r>
      <w:r w:rsidR="003C2172" w:rsidRPr="005134D4">
        <w:t>general</w:t>
      </w:r>
      <w:bookmarkEnd w:id="32"/>
    </w:p>
    <w:p w14:paraId="040C9F51" w14:textId="77777777" w:rsidR="003C2172" w:rsidRPr="005134D4" w:rsidRDefault="003C2172" w:rsidP="003C2172">
      <w:pPr>
        <w:spacing w:line="360" w:lineRule="auto"/>
        <w:ind w:firstLine="284"/>
        <w:rPr>
          <w:lang w:val="es-ES_tradnl" w:eastAsia="es-ES"/>
        </w:rPr>
      </w:pPr>
      <w:r w:rsidRPr="005134D4">
        <w:rPr>
          <w:lang w:val="es-ES_tradnl" w:eastAsia="es-ES"/>
        </w:rPr>
        <w:t>Como se ha expuesto con anterioridad, la problemática actual en el caso de la localización de las mascotas en el ecosistema de las Comunidades Autónomas, por la falta de conexión entre los diferentes entornos, se antoja complicada. Se pretende entonces mostrar cómo el modelo que se va a desarrollar permite salvar esta “trinchera”, unificando en un solo sistema toda la gestión de las identidades de las mascotas.</w:t>
      </w:r>
    </w:p>
    <w:p w14:paraId="5721134D" w14:textId="0BA4EED9" w:rsidR="005A1DAD" w:rsidRPr="005134D4" w:rsidRDefault="005A1DAD" w:rsidP="005F12FE">
      <w:pPr>
        <w:pStyle w:val="Ttulo3"/>
      </w:pPr>
      <w:bookmarkStart w:id="33" w:name="_Toc16891758"/>
      <w:r w:rsidRPr="005134D4">
        <w:t>Objetivo</w:t>
      </w:r>
      <w:r w:rsidR="003C2172" w:rsidRPr="005134D4">
        <w:t>s específicos</w:t>
      </w:r>
      <w:bookmarkEnd w:id="33"/>
    </w:p>
    <w:p w14:paraId="27EFFECB" w14:textId="7EA91EAE" w:rsidR="003C2172"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1</w:t>
      </w:r>
      <w:r w:rsidRPr="005134D4">
        <w:rPr>
          <w:lang w:val="es-ES_tradnl" w:eastAsia="es-ES"/>
        </w:rPr>
        <w:t>: Demostrar que la Blockchain y la IPFS son entornos viables al 100%, para el desarrollo de aplicaciones de gestión. No es objeto del presente trabajo, ni del proyecto asociado, el querer demostrar el concepto de “mejor”, si no el de “nuevo”, es decir, que es posible una nueva alternativa al  sistema de APIs, que aporte las características de descentralización e inmutabilidad.</w:t>
      </w:r>
    </w:p>
    <w:p w14:paraId="40D36C0A"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 xml:space="preserve">Objetivo 2: </w:t>
      </w:r>
      <w:r w:rsidRPr="005134D4">
        <w:rPr>
          <w:lang w:val="es-ES_tradnl" w:eastAsia="es-ES"/>
        </w:rPr>
        <w:t>Web usable, accesible y atractiva. Estos tres criterios, a juicio del autor, deberían ser parte de cualquier desarrollo web. Para los dos primeros se van a establecer criterios dentro de los requisitos no funcionales que, obviamente, deberán estar cumplidos al finalizar el desarrollo. Para el tercero se seguirá el principio de “menos es más” a la hora de abordar el diseño para poder lograrlo.</w:t>
      </w:r>
    </w:p>
    <w:p w14:paraId="6C955D31" w14:textId="77777777" w:rsidR="00B57A16" w:rsidRPr="005134D4" w:rsidRDefault="00B57A16" w:rsidP="00B57A16">
      <w:pPr>
        <w:pStyle w:val="Prrafodelista"/>
        <w:spacing w:after="240" w:line="360" w:lineRule="auto"/>
        <w:ind w:left="708" w:hanging="215"/>
        <w:contextualSpacing w:val="0"/>
        <w:rPr>
          <w:lang w:val="es-ES_tradnl"/>
        </w:rPr>
      </w:pPr>
      <w:r w:rsidRPr="005134D4">
        <w:rPr>
          <w:b/>
          <w:lang w:val="es-ES_tradnl" w:eastAsia="es-ES"/>
        </w:rPr>
        <w:t>Objetivo 3</w:t>
      </w:r>
      <w:r w:rsidR="00EA6660" w:rsidRPr="005134D4">
        <w:rPr>
          <w:lang w:val="es-ES_tradnl" w:eastAsia="es-ES"/>
        </w:rPr>
        <w:t>: Software coste cero</w:t>
      </w:r>
      <w:r w:rsidRPr="005134D4">
        <w:rPr>
          <w:lang w:val="es-ES_tradnl" w:eastAsia="es-ES"/>
        </w:rPr>
        <w:t xml:space="preserve">. </w:t>
      </w:r>
      <w:r w:rsidR="00EA6660" w:rsidRPr="005134D4">
        <w:rPr>
          <w:lang w:val="es-ES_tradnl" w:eastAsia="es-ES"/>
        </w:rPr>
        <w:t xml:space="preserve">Se pretende hacer un desarrollo con software </w:t>
      </w:r>
      <w:r w:rsidR="003D014A" w:rsidRPr="005134D4">
        <w:rPr>
          <w:lang w:val="es-ES_tradnl" w:eastAsia="es-ES"/>
        </w:rPr>
        <w:t>de uso libre, que no implique desembolso alguno a las personas o entidades que lo aborden. Esto incluye IDEs de desarrollo, frameworks, iconos, entornos de alojamiento</w:t>
      </w:r>
      <w:r w:rsidR="00D15856" w:rsidRPr="005134D4">
        <w:rPr>
          <w:lang w:val="es-ES_tradnl" w:eastAsia="es-ES"/>
        </w:rPr>
        <w:t>, herramientas de validación, servidores y entornos de despliegue.</w:t>
      </w:r>
    </w:p>
    <w:p w14:paraId="12BEC966" w14:textId="5EFD6E60" w:rsidR="005F12FE" w:rsidRPr="005134D4" w:rsidRDefault="005F12FE" w:rsidP="00B57A16">
      <w:pPr>
        <w:pStyle w:val="Prrafodelista"/>
        <w:spacing w:after="240" w:line="360" w:lineRule="auto"/>
        <w:ind w:left="708" w:hanging="215"/>
        <w:contextualSpacing w:val="0"/>
        <w:rPr>
          <w:lang w:val="es-ES_tradnl" w:eastAsia="es-ES"/>
        </w:rPr>
      </w:pPr>
      <w:r w:rsidRPr="005134D4">
        <w:rPr>
          <w:b/>
          <w:lang w:val="es-ES_tradnl" w:eastAsia="es-ES"/>
        </w:rPr>
        <w:lastRenderedPageBreak/>
        <w:t>Objetivo 5</w:t>
      </w:r>
      <w:r w:rsidRPr="005134D4">
        <w:rPr>
          <w:lang w:val="es-ES_tradnl" w:eastAsia="es-ES"/>
        </w:rPr>
        <w:t>: No hace falta ser un experto en criptodivisas</w:t>
      </w:r>
      <w:r w:rsidR="00B57A16" w:rsidRPr="005134D4">
        <w:rPr>
          <w:lang w:val="es-ES_tradnl" w:eastAsia="es-ES"/>
        </w:rPr>
        <w:t xml:space="preserve">. </w:t>
      </w:r>
      <w:r w:rsidRPr="005134D4">
        <w:rPr>
          <w:lang w:val="es-ES_tradnl" w:eastAsia="es-ES"/>
        </w:rPr>
        <w:t xml:space="preserve">Demostrar que para el desarrollo de aplicaciones, y </w:t>
      </w:r>
      <w:r w:rsidR="00F72719" w:rsidRPr="005134D4">
        <w:rPr>
          <w:lang w:val="es-ES_tradnl" w:eastAsia="es-ES"/>
        </w:rPr>
        <w:t>más</w:t>
      </w:r>
      <w:r w:rsidRPr="005134D4">
        <w:rPr>
          <w:lang w:val="es-ES_tradnl" w:eastAsia="es-ES"/>
        </w:rPr>
        <w:t xml:space="preserve"> en concreto de una </w:t>
      </w:r>
      <w:r w:rsidR="00580BC7" w:rsidRPr="005134D4">
        <w:rPr>
          <w:lang w:val="es-ES_tradnl" w:eastAsia="es-ES"/>
        </w:rPr>
        <w:t>DApp</w:t>
      </w:r>
      <w:r w:rsidRPr="005134D4">
        <w:rPr>
          <w:lang w:val="es-ES_tradnl" w:eastAsia="es-ES"/>
        </w:rPr>
        <w:t xml:space="preserve">, no es necesario ser </w:t>
      </w:r>
      <w:r w:rsidR="00A35969" w:rsidRPr="005134D4">
        <w:rPr>
          <w:lang w:val="es-ES_tradnl" w:eastAsia="es-ES"/>
        </w:rPr>
        <w:t>un experto conocedor del mundo B</w:t>
      </w:r>
      <w:r w:rsidRPr="005134D4">
        <w:rPr>
          <w:lang w:val="es-ES_tradnl" w:eastAsia="es-ES"/>
        </w:rPr>
        <w:t xml:space="preserve">itcoin o Ether, ni dominar </w:t>
      </w:r>
      <w:r w:rsidR="008B7810" w:rsidRPr="005134D4">
        <w:rPr>
          <w:lang w:val="es-ES_tradnl" w:eastAsia="es-ES"/>
        </w:rPr>
        <w:t>la cotización de ambas en el mercado de las criptodivisas.</w:t>
      </w:r>
    </w:p>
    <w:p w14:paraId="6BA3589A" w14:textId="58921B3B" w:rsidR="00B57A16" w:rsidRPr="005134D4" w:rsidRDefault="00B57A16" w:rsidP="00B57A16">
      <w:pPr>
        <w:pStyle w:val="Prrafodelista"/>
        <w:spacing w:after="240" w:line="360" w:lineRule="auto"/>
        <w:ind w:left="708" w:hanging="215"/>
        <w:contextualSpacing w:val="0"/>
        <w:rPr>
          <w:lang w:val="es-ES_tradnl" w:eastAsia="es-ES"/>
        </w:rPr>
      </w:pPr>
      <w:r w:rsidRPr="005134D4">
        <w:rPr>
          <w:b/>
          <w:lang w:val="es-ES_tradnl" w:eastAsia="es-ES"/>
        </w:rPr>
        <w:t>Objetivo 6</w:t>
      </w:r>
      <w:r w:rsidRPr="005134D4">
        <w:rPr>
          <w:lang w:val="es-ES_tradnl" w:eastAsia="es-ES"/>
        </w:rPr>
        <w:t>:</w:t>
      </w:r>
      <w:r w:rsidRPr="005134D4">
        <w:rPr>
          <w:b/>
          <w:lang w:val="es-ES_tradnl" w:eastAsia="es-ES"/>
        </w:rPr>
        <w:t xml:space="preserve"> </w:t>
      </w:r>
      <w:r w:rsidRPr="005134D4">
        <w:rPr>
          <w:lang w:val="es-ES_tradnl" w:eastAsia="es-ES"/>
        </w:rPr>
        <w:t>Aumentar las competencias del autor</w:t>
      </w:r>
      <w:r w:rsidRPr="005134D4">
        <w:rPr>
          <w:b/>
          <w:lang w:val="es-ES_tradnl" w:eastAsia="es-ES"/>
        </w:rPr>
        <w:t xml:space="preserve"> </w:t>
      </w:r>
      <w:r w:rsidRPr="005134D4">
        <w:rPr>
          <w:lang w:val="es-ES_tradnl" w:eastAsia="es-ES"/>
        </w:rPr>
        <w:t>en la programación de lenguajes como Javascript en entornos NodeJS, Solidity</w:t>
      </w:r>
      <w:r w:rsidR="00AF341E" w:rsidRPr="005134D4">
        <w:rPr>
          <w:lang w:val="es-ES_tradnl" w:eastAsia="es-ES"/>
        </w:rPr>
        <w:t xml:space="preserve"> para el desarrollo de Smartcontracts</w:t>
      </w:r>
      <w:r w:rsidRPr="005134D4">
        <w:rPr>
          <w:lang w:val="es-ES_tradnl" w:eastAsia="es-ES"/>
        </w:rPr>
        <w:t xml:space="preserve"> y el manejo del framework Web3JS</w:t>
      </w:r>
      <w:r w:rsidR="00BB0A0F" w:rsidRPr="005134D4">
        <w:rPr>
          <w:lang w:val="es-ES_tradnl" w:eastAsia="es-ES"/>
        </w:rPr>
        <w:t xml:space="preserve"> para la combinación de</w:t>
      </w:r>
      <w:r w:rsidR="00AF341E" w:rsidRPr="005134D4">
        <w:rPr>
          <w:lang w:val="es-ES_tradnl" w:eastAsia="es-ES"/>
        </w:rPr>
        <w:t xml:space="preserve"> todas</w:t>
      </w:r>
      <w:r w:rsidR="00BB0A0F" w:rsidRPr="005134D4">
        <w:rPr>
          <w:lang w:val="es-ES_tradnl" w:eastAsia="es-ES"/>
        </w:rPr>
        <w:t xml:space="preserve"> estas tecnologías.</w:t>
      </w:r>
    </w:p>
    <w:p w14:paraId="2776E294" w14:textId="77777777" w:rsidR="0042424E" w:rsidRPr="005134D4" w:rsidRDefault="0042424E" w:rsidP="00AF0ADA">
      <w:pPr>
        <w:spacing w:line="360" w:lineRule="auto"/>
        <w:rPr>
          <w:color w:val="365F91"/>
          <w:sz w:val="36"/>
          <w:szCs w:val="56"/>
          <w:lang w:val="es-ES_tradnl"/>
        </w:rPr>
      </w:pPr>
      <w:r w:rsidRPr="005134D4">
        <w:rPr>
          <w:lang w:val="es-ES_tradnl"/>
        </w:rPr>
        <w:br w:type="page"/>
      </w:r>
    </w:p>
    <w:p w14:paraId="7AF3B32E" w14:textId="77777777" w:rsidR="000F35CF" w:rsidRPr="005134D4" w:rsidRDefault="007631BB" w:rsidP="005B6F6B">
      <w:pPr>
        <w:pStyle w:val="Ttulo1"/>
      </w:pPr>
      <w:bookmarkStart w:id="34" w:name="_Toc16891759"/>
      <w:r w:rsidRPr="005134D4">
        <w:lastRenderedPageBreak/>
        <w:t>Estado del arte</w:t>
      </w:r>
      <w:r w:rsidR="0042424E" w:rsidRPr="005134D4">
        <w:t>.</w:t>
      </w:r>
      <w:bookmarkEnd w:id="34"/>
      <w:r w:rsidR="0042424E" w:rsidRPr="005134D4">
        <w:t xml:space="preserve"> </w:t>
      </w:r>
    </w:p>
    <w:p w14:paraId="101AFE0A" w14:textId="515B14DD" w:rsidR="00534F36" w:rsidRPr="005134D4" w:rsidRDefault="00580BC7" w:rsidP="00593303">
      <w:pPr>
        <w:spacing w:line="360" w:lineRule="auto"/>
        <w:ind w:firstLine="284"/>
        <w:rPr>
          <w:lang w:val="es-ES_tradnl"/>
        </w:rPr>
      </w:pPr>
      <w:bookmarkStart w:id="35" w:name="_Toc10068928"/>
      <w:bookmarkStart w:id="36" w:name="_Toc10073489"/>
      <w:bookmarkStart w:id="37" w:name="_Toc10073571"/>
      <w:bookmarkStart w:id="38" w:name="_Toc10154862"/>
      <w:bookmarkStart w:id="39" w:name="_Toc10319676"/>
      <w:bookmarkStart w:id="40" w:name="_Toc10365331"/>
      <w:bookmarkStart w:id="41" w:name="_Toc10365438"/>
      <w:bookmarkStart w:id="42" w:name="_Toc10381055"/>
      <w:bookmarkStart w:id="43" w:name="_Toc10407634"/>
      <w:bookmarkStart w:id="44" w:name="_Toc10417854"/>
      <w:bookmarkStart w:id="45" w:name="_Toc10417951"/>
      <w:bookmarkStart w:id="46" w:name="_Toc10465091"/>
      <w:bookmarkStart w:id="47" w:name="_Toc10465194"/>
      <w:bookmarkStart w:id="48" w:name="_Toc10541903"/>
      <w:bookmarkStart w:id="49" w:name="_Toc10546282"/>
      <w:bookmarkStart w:id="50" w:name="_Toc10546407"/>
      <w:bookmarkStart w:id="51" w:name="_Toc105473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5134D4">
        <w:rPr>
          <w:lang w:val="es-ES_tradnl"/>
        </w:rPr>
        <w:t>Para comprender</w:t>
      </w:r>
      <w:r w:rsidR="00714698" w:rsidRPr="005134D4">
        <w:rPr>
          <w:lang w:val="es-ES_tradnl"/>
        </w:rPr>
        <w:t xml:space="preserve"> el entorno en el que nos pretendemos desenvolver, es necesario comprender de manera general los elementos la componen, haciendo hincapié en aquellos que resultan “novedosos” en el tipo de desarrollo que se pretende mostrar.</w:t>
      </w:r>
      <w:r w:rsidR="00593303" w:rsidRPr="005134D4">
        <w:rPr>
          <w:lang w:val="es-ES_tradnl"/>
        </w:rPr>
        <w:t xml:space="preserve"> Por lo tanto es</w:t>
      </w:r>
      <w:r w:rsidR="00534F36" w:rsidRPr="005134D4">
        <w:rPr>
          <w:lang w:val="es-ES_tradnl"/>
        </w:rPr>
        <w:t xml:space="preserve"> necesario tener una visión general de:</w:t>
      </w:r>
    </w:p>
    <w:p w14:paraId="225B9312" w14:textId="7D1CAE44" w:rsidR="00D2125D" w:rsidRPr="005134D4" w:rsidRDefault="00D2125D" w:rsidP="00534F36">
      <w:pPr>
        <w:pStyle w:val="Prrafodelista"/>
        <w:numPr>
          <w:ilvl w:val="0"/>
          <w:numId w:val="3"/>
        </w:numPr>
        <w:spacing w:line="360" w:lineRule="auto"/>
        <w:rPr>
          <w:lang w:val="es-ES_tradnl"/>
        </w:rPr>
      </w:pPr>
      <w:r w:rsidRPr="005134D4">
        <w:rPr>
          <w:lang w:val="es-ES_tradnl"/>
        </w:rPr>
        <w:t>Blockchain.</w:t>
      </w:r>
    </w:p>
    <w:p w14:paraId="2E25D9AE" w14:textId="4210FD93" w:rsidR="00D2125D" w:rsidRPr="005134D4" w:rsidRDefault="00D2125D" w:rsidP="00010C83">
      <w:pPr>
        <w:pStyle w:val="Prrafodelista"/>
        <w:numPr>
          <w:ilvl w:val="0"/>
          <w:numId w:val="3"/>
        </w:numPr>
        <w:spacing w:after="120" w:line="360" w:lineRule="auto"/>
        <w:ind w:left="714" w:hanging="357"/>
        <w:rPr>
          <w:lang w:val="es-ES_tradnl"/>
        </w:rPr>
      </w:pPr>
      <w:r w:rsidRPr="005134D4">
        <w:rPr>
          <w:lang w:val="es-ES_tradnl"/>
        </w:rPr>
        <w:t>IPFS</w:t>
      </w:r>
      <w:r w:rsidR="005153CE" w:rsidRPr="005134D4">
        <w:rPr>
          <w:lang w:val="es-ES_tradnl"/>
        </w:rPr>
        <w:t xml:space="preserve"> (Inter Planetary File System).</w:t>
      </w:r>
    </w:p>
    <w:p w14:paraId="2E3C54DA" w14:textId="5B8FFE9E"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DApp.</w:t>
      </w:r>
    </w:p>
    <w:p w14:paraId="3E27E1EB" w14:textId="1B12CB24" w:rsidR="00593303" w:rsidRPr="005134D4" w:rsidRDefault="00593303" w:rsidP="00010C83">
      <w:pPr>
        <w:pStyle w:val="Prrafodelista"/>
        <w:numPr>
          <w:ilvl w:val="0"/>
          <w:numId w:val="3"/>
        </w:numPr>
        <w:spacing w:after="120" w:line="360" w:lineRule="auto"/>
        <w:ind w:left="714" w:hanging="357"/>
        <w:rPr>
          <w:lang w:val="es-ES_tradnl"/>
        </w:rPr>
      </w:pPr>
      <w:r w:rsidRPr="005134D4">
        <w:rPr>
          <w:lang w:val="es-ES_tradnl"/>
        </w:rPr>
        <w:t>Smartcontracts.</w:t>
      </w:r>
    </w:p>
    <w:p w14:paraId="74E8D5CB" w14:textId="401E463E" w:rsidR="001F09ED" w:rsidRPr="005134D4" w:rsidRDefault="00B105A1" w:rsidP="005F12FE">
      <w:pPr>
        <w:pStyle w:val="Ttulo2"/>
      </w:pPr>
      <w:bookmarkStart w:id="52" w:name="_Toc16891760"/>
      <w:r w:rsidRPr="005134D4">
        <w:t xml:space="preserve">La </w:t>
      </w:r>
      <w:r w:rsidR="0042424E" w:rsidRPr="005134D4">
        <w:t>Blockchain</w:t>
      </w:r>
      <w:bookmarkEnd w:id="52"/>
    </w:p>
    <w:p w14:paraId="3F5E6623" w14:textId="58EB3D4D" w:rsidR="00CD42FD" w:rsidRPr="005134D4" w:rsidRDefault="0042424E" w:rsidP="0002002B">
      <w:pPr>
        <w:spacing w:after="120" w:line="360" w:lineRule="auto"/>
        <w:ind w:firstLine="284"/>
        <w:rPr>
          <w:lang w:val="es-ES_tradnl"/>
        </w:rPr>
      </w:pPr>
      <w:r w:rsidRPr="005134D4">
        <w:rPr>
          <w:lang w:val="es-ES_tradnl"/>
        </w:rPr>
        <w:t>¿Pero qué es Blockchain? La respuesta es</w:t>
      </w:r>
      <w:r w:rsidR="004E665F" w:rsidRPr="005134D4">
        <w:rPr>
          <w:lang w:val="es-ES_tradnl"/>
        </w:rPr>
        <w:t>,</w:t>
      </w:r>
      <w:r w:rsidRPr="005134D4">
        <w:rPr>
          <w:lang w:val="es-ES_tradnl"/>
        </w:rPr>
        <w:t xml:space="preserve"> una red P2P (</w:t>
      </w:r>
      <w:r w:rsidRPr="005134D4">
        <w:rPr>
          <w:i/>
          <w:lang w:val="es-ES_tradnl"/>
        </w:rPr>
        <w:t>peer-to-peer</w:t>
      </w:r>
      <w:r w:rsidRPr="005134D4">
        <w:rPr>
          <w:lang w:val="es-ES_tradnl"/>
        </w:rPr>
        <w:t xml:space="preserve">) en la que se crean transacciones digitales, y que funciona </w:t>
      </w:r>
      <w:r w:rsidR="00F27BA0" w:rsidRPr="005134D4">
        <w:rPr>
          <w:lang w:val="es-ES_tradnl"/>
        </w:rPr>
        <w:t>con el mismo concepto que el de</w:t>
      </w:r>
      <w:r w:rsidRPr="005134D4">
        <w:rPr>
          <w:lang w:val="es-ES_tradnl"/>
        </w:rPr>
        <w:t xml:space="preserve"> un libro mayor de </w:t>
      </w:r>
      <w:r w:rsidR="00B8204A" w:rsidRPr="005134D4">
        <w:rPr>
          <w:lang w:val="es-ES_tradnl"/>
        </w:rPr>
        <w:t xml:space="preserve">contabilidad </w:t>
      </w:r>
      <w:r w:rsidRPr="005134D4">
        <w:rPr>
          <w:lang w:val="es-ES_tradnl"/>
        </w:rPr>
        <w:t xml:space="preserve">o </w:t>
      </w:r>
      <w:r w:rsidRPr="005134D4">
        <w:rPr>
          <w:i/>
          <w:lang w:val="es-ES_tradnl"/>
        </w:rPr>
        <w:t>ledger</w:t>
      </w:r>
      <w:r w:rsidRPr="005134D4">
        <w:rPr>
          <w:lang w:val="es-ES_tradnl"/>
        </w:rPr>
        <w:t xml:space="preserve">. </w:t>
      </w:r>
      <w:r w:rsidR="00B8204A" w:rsidRPr="005134D4">
        <w:rPr>
          <w:lang w:val="es-ES_tradnl"/>
        </w:rPr>
        <w:t>En esta red la información se almacena en bloques, en donde cada uno de ellos contiene información relativa al bloque anterior, lo que permite ir formado una cadena</w:t>
      </w:r>
      <w:r w:rsidR="00F2529F" w:rsidRPr="005134D4">
        <w:rPr>
          <w:lang w:val="es-ES_tradnl"/>
        </w:rPr>
        <w:t xml:space="preserve"> con</w:t>
      </w:r>
      <w:r w:rsidR="006057D2" w:rsidRPr="005134D4">
        <w:rPr>
          <w:lang w:val="es-ES_tradnl"/>
        </w:rPr>
        <w:t xml:space="preserve"> </w:t>
      </w:r>
      <w:r w:rsidR="00F2529F" w:rsidRPr="005134D4">
        <w:rPr>
          <w:lang w:val="es-ES_tradnl"/>
        </w:rPr>
        <w:t>i</w:t>
      </w:r>
      <w:r w:rsidR="006057D2" w:rsidRPr="005134D4">
        <w:rPr>
          <w:lang w:val="es-ES_tradnl"/>
        </w:rPr>
        <w:t>nformación accesible pero inmutable.</w:t>
      </w:r>
    </w:p>
    <w:p w14:paraId="11C70557" w14:textId="773D80B8" w:rsidR="008322B9" w:rsidRPr="005134D4" w:rsidRDefault="00AB265D" w:rsidP="0002002B">
      <w:pPr>
        <w:spacing w:after="120" w:line="360" w:lineRule="auto"/>
        <w:ind w:firstLine="284"/>
        <w:rPr>
          <w:lang w:val="es-ES_tradnl"/>
        </w:rPr>
      </w:pPr>
      <w:r w:rsidRPr="005134D4">
        <w:rPr>
          <w:lang w:val="es-ES_tradnl"/>
        </w:rPr>
        <w:t xml:space="preserve">En la actualidad la blockchain ha extendido su uso a </w:t>
      </w:r>
      <w:r w:rsidR="003C2172" w:rsidRPr="005134D4">
        <w:rPr>
          <w:lang w:val="es-ES_tradnl"/>
        </w:rPr>
        <w:t>muchos sectores económicos</w:t>
      </w:r>
      <w:r w:rsidRPr="005134D4">
        <w:rPr>
          <w:lang w:val="es-ES_tradnl"/>
        </w:rPr>
        <w:t>, por lo que ahora estamos en disposición de realizar una clasificación, según su uso:</w:t>
      </w:r>
    </w:p>
    <w:tbl>
      <w:tblPr>
        <w:tblStyle w:val="Cuadrculadetablaclara"/>
        <w:tblW w:w="889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1701"/>
        <w:gridCol w:w="1417"/>
        <w:gridCol w:w="1560"/>
        <w:gridCol w:w="1559"/>
        <w:gridCol w:w="1523"/>
      </w:tblGrid>
      <w:tr w:rsidR="0002002B" w:rsidRPr="005134D4" w14:paraId="281B51D0" w14:textId="77777777" w:rsidTr="00F2529F">
        <w:tc>
          <w:tcPr>
            <w:tcW w:w="8894" w:type="dxa"/>
            <w:gridSpan w:val="6"/>
            <w:shd w:val="clear" w:color="auto" w:fill="BFBFBF" w:themeFill="background1" w:themeFillShade="BF"/>
          </w:tcPr>
          <w:p w14:paraId="0A70E55A" w14:textId="1747EF10" w:rsidR="0002002B" w:rsidRPr="005134D4" w:rsidRDefault="0002002B" w:rsidP="0002002B">
            <w:pPr>
              <w:spacing w:before="120" w:after="120"/>
              <w:jc w:val="center"/>
              <w:rPr>
                <w:b/>
                <w:sz w:val="20"/>
                <w:szCs w:val="20"/>
                <w:lang w:val="es-ES_tradnl"/>
              </w:rPr>
            </w:pPr>
            <w:r w:rsidRPr="005134D4">
              <w:rPr>
                <w:b/>
                <w:sz w:val="20"/>
                <w:szCs w:val="20"/>
                <w:shd w:val="clear" w:color="auto" w:fill="auto"/>
                <w:lang w:val="es-ES_tradnl"/>
              </w:rPr>
              <w:t>Tipos de Blockchain</w:t>
            </w:r>
          </w:p>
        </w:tc>
      </w:tr>
      <w:tr w:rsidR="0002002B" w:rsidRPr="005134D4" w14:paraId="1DA120A7" w14:textId="77777777" w:rsidTr="007A7B6E">
        <w:tc>
          <w:tcPr>
            <w:tcW w:w="2835" w:type="dxa"/>
            <w:gridSpan w:val="2"/>
            <w:shd w:val="clear" w:color="auto" w:fill="BFBFBF" w:themeFill="background1" w:themeFillShade="BF"/>
          </w:tcPr>
          <w:p w14:paraId="178288D6" w14:textId="612352F2" w:rsidR="0002002B" w:rsidRPr="005134D4" w:rsidRDefault="0002002B" w:rsidP="0002002B">
            <w:pPr>
              <w:spacing w:before="120" w:after="120"/>
              <w:jc w:val="center"/>
              <w:rPr>
                <w:b/>
                <w:sz w:val="20"/>
                <w:szCs w:val="20"/>
                <w:shd w:val="clear" w:color="auto" w:fill="auto"/>
                <w:lang w:val="es-ES_tradnl"/>
              </w:rPr>
            </w:pPr>
            <w:r w:rsidRPr="005134D4">
              <w:rPr>
                <w:b/>
                <w:sz w:val="20"/>
                <w:szCs w:val="20"/>
                <w:shd w:val="clear" w:color="auto" w:fill="auto"/>
                <w:lang w:val="es-ES_tradnl"/>
              </w:rPr>
              <w:t>Publicas</w:t>
            </w:r>
          </w:p>
        </w:tc>
        <w:tc>
          <w:tcPr>
            <w:tcW w:w="2977" w:type="dxa"/>
            <w:gridSpan w:val="2"/>
            <w:shd w:val="clear" w:color="auto" w:fill="BFBFBF" w:themeFill="background1" w:themeFillShade="BF"/>
          </w:tcPr>
          <w:p w14:paraId="6F7AE0F9" w14:textId="5930C3CB"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Privadas</w:t>
            </w:r>
          </w:p>
        </w:tc>
        <w:tc>
          <w:tcPr>
            <w:tcW w:w="3082" w:type="dxa"/>
            <w:gridSpan w:val="2"/>
            <w:shd w:val="clear" w:color="auto" w:fill="BFBFBF" w:themeFill="background1" w:themeFillShade="BF"/>
          </w:tcPr>
          <w:p w14:paraId="51B165F4" w14:textId="76FB14A8" w:rsidR="0002002B" w:rsidRPr="005134D4" w:rsidRDefault="0002002B" w:rsidP="0002002B">
            <w:pPr>
              <w:spacing w:before="120" w:after="120"/>
              <w:jc w:val="center"/>
              <w:rPr>
                <w:b/>
                <w:bCs/>
                <w:sz w:val="20"/>
                <w:szCs w:val="20"/>
                <w:shd w:val="clear" w:color="auto" w:fill="auto"/>
                <w:lang w:val="es-ES_tradnl"/>
              </w:rPr>
            </w:pPr>
            <w:r w:rsidRPr="005134D4">
              <w:rPr>
                <w:b/>
                <w:bCs/>
                <w:sz w:val="20"/>
                <w:szCs w:val="20"/>
                <w:shd w:val="clear" w:color="auto" w:fill="auto"/>
                <w:lang w:val="es-ES_tradnl"/>
              </w:rPr>
              <w:t>De consorcio</w:t>
            </w:r>
          </w:p>
        </w:tc>
      </w:tr>
      <w:tr w:rsidR="0002002B" w:rsidRPr="005134D4" w14:paraId="2B5BFF31" w14:textId="77777777" w:rsidTr="007A7B6E">
        <w:tc>
          <w:tcPr>
            <w:tcW w:w="1134" w:type="dxa"/>
            <w:vAlign w:val="center"/>
          </w:tcPr>
          <w:p w14:paraId="496E666F" w14:textId="19547369"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Bitcoin</w:t>
            </w:r>
          </w:p>
        </w:tc>
        <w:tc>
          <w:tcPr>
            <w:tcW w:w="1701" w:type="dxa"/>
            <w:vMerge w:val="restart"/>
            <w:vAlign w:val="center"/>
          </w:tcPr>
          <w:p w14:paraId="0F8AD864"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Sin permisos.</w:t>
            </w:r>
          </w:p>
          <w:p w14:paraId="2B5C79E8" w14:textId="6FEBE1C5"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anónimas</w:t>
            </w:r>
          </w:p>
        </w:tc>
        <w:tc>
          <w:tcPr>
            <w:tcW w:w="1417" w:type="dxa"/>
            <w:vAlign w:val="center"/>
          </w:tcPr>
          <w:p w14:paraId="15BD7AFF" w14:textId="57DC38B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Hyperledger</w:t>
            </w:r>
          </w:p>
        </w:tc>
        <w:tc>
          <w:tcPr>
            <w:tcW w:w="1560" w:type="dxa"/>
            <w:vMerge w:val="restart"/>
            <w:vAlign w:val="center"/>
          </w:tcPr>
          <w:p w14:paraId="474133DC"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21244794" w14:textId="679C1A4E"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c>
          <w:tcPr>
            <w:tcW w:w="1559" w:type="dxa"/>
            <w:vAlign w:val="center"/>
          </w:tcPr>
          <w:p w14:paraId="07DAC26D" w14:textId="6AAA191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B3i (seguros)</w:t>
            </w:r>
          </w:p>
        </w:tc>
        <w:tc>
          <w:tcPr>
            <w:tcW w:w="1523" w:type="dxa"/>
            <w:vMerge w:val="restart"/>
            <w:vAlign w:val="center"/>
          </w:tcPr>
          <w:p w14:paraId="497E5757" w14:textId="77777777"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Con permisos.</w:t>
            </w:r>
          </w:p>
          <w:p w14:paraId="6E6171EA" w14:textId="0EE98019" w:rsidR="0002002B" w:rsidRPr="005134D4" w:rsidRDefault="0002002B" w:rsidP="003C2172">
            <w:pPr>
              <w:spacing w:before="120" w:after="120"/>
              <w:jc w:val="left"/>
              <w:rPr>
                <w:bCs/>
                <w:sz w:val="18"/>
                <w:szCs w:val="18"/>
                <w:shd w:val="clear" w:color="auto" w:fill="auto"/>
                <w:lang w:val="es-ES_tradnl"/>
              </w:rPr>
            </w:pPr>
            <w:r w:rsidRPr="005134D4">
              <w:rPr>
                <w:bCs/>
                <w:sz w:val="18"/>
                <w:szCs w:val="18"/>
                <w:shd w:val="clear" w:color="auto" w:fill="auto"/>
                <w:lang w:val="es-ES_tradnl"/>
              </w:rPr>
              <w:t>Identidades conocidas</w:t>
            </w:r>
          </w:p>
        </w:tc>
      </w:tr>
      <w:tr w:rsidR="0002002B" w:rsidRPr="005134D4" w14:paraId="7F812C55" w14:textId="77777777" w:rsidTr="007A7B6E">
        <w:tc>
          <w:tcPr>
            <w:tcW w:w="1134" w:type="dxa"/>
            <w:vAlign w:val="center"/>
          </w:tcPr>
          <w:p w14:paraId="695BB8F6" w14:textId="2B6F4AF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Ethereum</w:t>
            </w:r>
          </w:p>
        </w:tc>
        <w:tc>
          <w:tcPr>
            <w:tcW w:w="1701" w:type="dxa"/>
            <w:vMerge/>
          </w:tcPr>
          <w:p w14:paraId="7ED39CFD"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173A9E22" w14:textId="14538150"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Fabric</w:t>
            </w:r>
          </w:p>
        </w:tc>
        <w:tc>
          <w:tcPr>
            <w:tcW w:w="1560" w:type="dxa"/>
            <w:vMerge/>
          </w:tcPr>
          <w:p w14:paraId="3ED13A85"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val="restart"/>
            <w:vAlign w:val="center"/>
          </w:tcPr>
          <w:p w14:paraId="7BBED4AF" w14:textId="62948811"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Alastria</w:t>
            </w:r>
          </w:p>
        </w:tc>
        <w:tc>
          <w:tcPr>
            <w:tcW w:w="1523" w:type="dxa"/>
            <w:vMerge/>
          </w:tcPr>
          <w:p w14:paraId="62F22BA4" w14:textId="77777777" w:rsidR="0002002B" w:rsidRPr="005134D4" w:rsidRDefault="0002002B" w:rsidP="0002002B">
            <w:pPr>
              <w:spacing w:before="120" w:after="120"/>
              <w:jc w:val="center"/>
              <w:rPr>
                <w:bCs/>
                <w:sz w:val="18"/>
                <w:szCs w:val="18"/>
                <w:shd w:val="clear" w:color="auto" w:fill="auto"/>
                <w:lang w:val="es-ES_tradnl"/>
              </w:rPr>
            </w:pPr>
          </w:p>
        </w:tc>
      </w:tr>
      <w:tr w:rsidR="0002002B" w:rsidRPr="005134D4" w14:paraId="245586DE" w14:textId="77777777" w:rsidTr="007A7B6E">
        <w:tc>
          <w:tcPr>
            <w:tcW w:w="1134" w:type="dxa"/>
            <w:vAlign w:val="center"/>
          </w:tcPr>
          <w:p w14:paraId="410CDC8E" w14:textId="0023C05A" w:rsidR="0002002B" w:rsidRPr="005134D4" w:rsidRDefault="0002002B" w:rsidP="007A7B6E">
            <w:pPr>
              <w:spacing w:before="120" w:after="120"/>
              <w:jc w:val="left"/>
              <w:rPr>
                <w:b/>
                <w:sz w:val="18"/>
                <w:szCs w:val="18"/>
                <w:shd w:val="clear" w:color="auto" w:fill="auto"/>
                <w:lang w:val="es-ES_tradnl"/>
              </w:rPr>
            </w:pPr>
            <w:r w:rsidRPr="005134D4">
              <w:rPr>
                <w:sz w:val="18"/>
                <w:szCs w:val="18"/>
                <w:shd w:val="clear" w:color="auto" w:fill="auto"/>
                <w:lang w:val="es-ES_tradnl"/>
              </w:rPr>
              <w:t>Monero</w:t>
            </w:r>
          </w:p>
        </w:tc>
        <w:tc>
          <w:tcPr>
            <w:tcW w:w="1701" w:type="dxa"/>
            <w:vMerge/>
          </w:tcPr>
          <w:p w14:paraId="2575FA3F" w14:textId="77777777" w:rsidR="0002002B" w:rsidRPr="005134D4" w:rsidRDefault="0002002B" w:rsidP="0002002B">
            <w:pPr>
              <w:spacing w:before="120" w:after="120"/>
              <w:jc w:val="center"/>
              <w:rPr>
                <w:bCs/>
                <w:sz w:val="18"/>
                <w:szCs w:val="18"/>
                <w:shd w:val="clear" w:color="auto" w:fill="auto"/>
                <w:lang w:val="es-ES_tradnl"/>
              </w:rPr>
            </w:pPr>
          </w:p>
        </w:tc>
        <w:tc>
          <w:tcPr>
            <w:tcW w:w="1417" w:type="dxa"/>
            <w:vAlign w:val="center"/>
          </w:tcPr>
          <w:p w14:paraId="3A0E0161" w14:textId="7696FE08" w:rsidR="0002002B" w:rsidRPr="005134D4" w:rsidRDefault="0002002B" w:rsidP="007A7B6E">
            <w:pPr>
              <w:spacing w:before="120" w:after="120"/>
              <w:jc w:val="left"/>
              <w:rPr>
                <w:bCs/>
                <w:sz w:val="18"/>
                <w:szCs w:val="18"/>
                <w:shd w:val="clear" w:color="auto" w:fill="auto"/>
                <w:lang w:val="es-ES_tradnl"/>
              </w:rPr>
            </w:pPr>
            <w:r w:rsidRPr="005134D4">
              <w:rPr>
                <w:bCs/>
                <w:sz w:val="18"/>
                <w:szCs w:val="18"/>
                <w:shd w:val="clear" w:color="auto" w:fill="auto"/>
                <w:lang w:val="es-ES_tradnl"/>
              </w:rPr>
              <w:t>Ripple</w:t>
            </w:r>
          </w:p>
        </w:tc>
        <w:tc>
          <w:tcPr>
            <w:tcW w:w="1560" w:type="dxa"/>
            <w:vMerge/>
          </w:tcPr>
          <w:p w14:paraId="4657AC72" w14:textId="77777777" w:rsidR="0002002B" w:rsidRPr="005134D4" w:rsidRDefault="0002002B" w:rsidP="0002002B">
            <w:pPr>
              <w:spacing w:before="120" w:after="120"/>
              <w:jc w:val="center"/>
              <w:rPr>
                <w:bCs/>
                <w:sz w:val="18"/>
                <w:szCs w:val="18"/>
                <w:shd w:val="clear" w:color="auto" w:fill="auto"/>
                <w:lang w:val="es-ES_tradnl"/>
              </w:rPr>
            </w:pPr>
          </w:p>
        </w:tc>
        <w:tc>
          <w:tcPr>
            <w:tcW w:w="1559" w:type="dxa"/>
            <w:vMerge/>
          </w:tcPr>
          <w:p w14:paraId="2C7F72D3" w14:textId="77777777" w:rsidR="0002002B" w:rsidRPr="005134D4" w:rsidRDefault="0002002B" w:rsidP="0002002B">
            <w:pPr>
              <w:spacing w:before="120" w:after="120"/>
              <w:jc w:val="center"/>
              <w:rPr>
                <w:bCs/>
                <w:sz w:val="18"/>
                <w:szCs w:val="18"/>
                <w:shd w:val="clear" w:color="auto" w:fill="auto"/>
                <w:lang w:val="es-ES_tradnl"/>
              </w:rPr>
            </w:pPr>
          </w:p>
        </w:tc>
        <w:tc>
          <w:tcPr>
            <w:tcW w:w="1523" w:type="dxa"/>
            <w:vMerge/>
          </w:tcPr>
          <w:p w14:paraId="3064C139" w14:textId="77777777" w:rsidR="0002002B" w:rsidRPr="005134D4" w:rsidRDefault="0002002B" w:rsidP="008322B9">
            <w:pPr>
              <w:keepNext/>
              <w:spacing w:before="120" w:after="120"/>
              <w:jc w:val="center"/>
              <w:rPr>
                <w:bCs/>
                <w:sz w:val="18"/>
                <w:szCs w:val="18"/>
                <w:shd w:val="clear" w:color="auto" w:fill="auto"/>
                <w:lang w:val="es-ES_tradnl"/>
              </w:rPr>
            </w:pPr>
          </w:p>
        </w:tc>
      </w:tr>
    </w:tbl>
    <w:p w14:paraId="23812C2D" w14:textId="4BC4D739" w:rsidR="00CD42FD" w:rsidRPr="005134D4" w:rsidRDefault="008322B9" w:rsidP="008322B9">
      <w:pPr>
        <w:pStyle w:val="Descripcin"/>
        <w:jc w:val="center"/>
        <w:rPr>
          <w:bCs/>
          <w:shd w:val="clear" w:color="auto" w:fill="auto"/>
          <w:lang w:val="es-ES_tradnl"/>
        </w:rPr>
      </w:pPr>
      <w:bookmarkStart w:id="53" w:name="_Toc16891864"/>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w:t>
      </w:r>
      <w:r w:rsidR="00577A60" w:rsidRPr="005134D4">
        <w:rPr>
          <w:lang w:val="es-ES_tradnl"/>
        </w:rPr>
        <w:fldChar w:fldCharType="end"/>
      </w:r>
      <w:r w:rsidRPr="005134D4">
        <w:rPr>
          <w:lang w:val="es-ES_tradnl"/>
        </w:rPr>
        <w:t>: Tipos de blockchain</w:t>
      </w:r>
      <w:bookmarkEnd w:id="53"/>
    </w:p>
    <w:p w14:paraId="4F960D80" w14:textId="210C2DA0" w:rsidR="007C2E0A" w:rsidRPr="005134D4" w:rsidRDefault="007C2E0A" w:rsidP="007C2E0A">
      <w:pPr>
        <w:pStyle w:val="Ttulo3"/>
      </w:pPr>
      <w:bookmarkStart w:id="54" w:name="_Toc5358723"/>
      <w:bookmarkStart w:id="55" w:name="_Toc6827489"/>
      <w:bookmarkStart w:id="56" w:name="_Toc7538339"/>
      <w:bookmarkStart w:id="57" w:name="_Toc7541739"/>
      <w:bookmarkStart w:id="58" w:name="_Toc7546587"/>
      <w:bookmarkStart w:id="59" w:name="_Toc7626052"/>
      <w:bookmarkStart w:id="60" w:name="_Toc8028219"/>
      <w:bookmarkStart w:id="61" w:name="_Toc8082639"/>
      <w:bookmarkStart w:id="62" w:name="_Toc8514003"/>
      <w:bookmarkStart w:id="63" w:name="_Toc8550325"/>
      <w:bookmarkStart w:id="64" w:name="_Toc10068930"/>
      <w:bookmarkStart w:id="65" w:name="_Toc10073491"/>
      <w:bookmarkStart w:id="66" w:name="_Toc10073573"/>
      <w:bookmarkStart w:id="67" w:name="_Toc10154864"/>
      <w:bookmarkStart w:id="68" w:name="_Toc10319678"/>
      <w:bookmarkStart w:id="69" w:name="_Toc10365333"/>
      <w:bookmarkStart w:id="70" w:name="_Toc10365440"/>
      <w:bookmarkStart w:id="71" w:name="_Toc10381057"/>
      <w:bookmarkStart w:id="72" w:name="_Toc10407636"/>
      <w:bookmarkStart w:id="73" w:name="_Toc10417856"/>
      <w:bookmarkStart w:id="74" w:name="_Toc10417953"/>
      <w:bookmarkStart w:id="75" w:name="_Toc10465093"/>
      <w:bookmarkStart w:id="76" w:name="_Toc10465196"/>
      <w:bookmarkStart w:id="77" w:name="_Toc10541905"/>
      <w:bookmarkStart w:id="78" w:name="_Toc10546284"/>
      <w:bookmarkStart w:id="79" w:name="_Toc10546409"/>
      <w:bookmarkStart w:id="80" w:name="_Toc10547326"/>
      <w:bookmarkStart w:id="81" w:name="_Toc10068931"/>
      <w:bookmarkStart w:id="82" w:name="_Toc10073492"/>
      <w:bookmarkStart w:id="83" w:name="_Toc10073574"/>
      <w:bookmarkStart w:id="84" w:name="_Toc10154865"/>
      <w:bookmarkStart w:id="85" w:name="_Toc10319679"/>
      <w:bookmarkStart w:id="86" w:name="_Toc10365334"/>
      <w:bookmarkStart w:id="87" w:name="_Toc10365441"/>
      <w:bookmarkStart w:id="88" w:name="_Toc10381058"/>
      <w:bookmarkStart w:id="89" w:name="_Toc10407637"/>
      <w:bookmarkStart w:id="90" w:name="_Toc10417857"/>
      <w:bookmarkStart w:id="91" w:name="_Toc10417954"/>
      <w:bookmarkStart w:id="92" w:name="_Toc10465094"/>
      <w:bookmarkStart w:id="93" w:name="_Toc10465197"/>
      <w:bookmarkStart w:id="94" w:name="_Toc10541906"/>
      <w:bookmarkStart w:id="95" w:name="_Toc10546285"/>
      <w:bookmarkStart w:id="96" w:name="_Toc10546410"/>
      <w:bookmarkStart w:id="97" w:name="_Toc10547327"/>
      <w:bookmarkStart w:id="98" w:name="_Toc10068932"/>
      <w:bookmarkStart w:id="99" w:name="_Toc10073493"/>
      <w:bookmarkStart w:id="100" w:name="_Toc10073575"/>
      <w:bookmarkStart w:id="101" w:name="_Toc10154866"/>
      <w:bookmarkStart w:id="102" w:name="_Toc10319680"/>
      <w:bookmarkStart w:id="103" w:name="_Toc10365335"/>
      <w:bookmarkStart w:id="104" w:name="_Toc10365442"/>
      <w:bookmarkStart w:id="105" w:name="_Toc10381059"/>
      <w:bookmarkStart w:id="106" w:name="_Toc10407638"/>
      <w:bookmarkStart w:id="107" w:name="_Toc10417858"/>
      <w:bookmarkStart w:id="108" w:name="_Toc10417955"/>
      <w:bookmarkStart w:id="109" w:name="_Toc10465095"/>
      <w:bookmarkStart w:id="110" w:name="_Toc10465198"/>
      <w:bookmarkStart w:id="111" w:name="_Toc10541907"/>
      <w:bookmarkStart w:id="112" w:name="_Toc10546286"/>
      <w:bookmarkStart w:id="113" w:name="_Toc10546411"/>
      <w:bookmarkStart w:id="114" w:name="_Toc10547328"/>
      <w:bookmarkStart w:id="115" w:name="_Toc16891761"/>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5134D4">
        <w:t>Blockchain públicas</w:t>
      </w:r>
      <w:bookmarkEnd w:id="115"/>
    </w:p>
    <w:p w14:paraId="7CEDF067" w14:textId="3677DF7B" w:rsidR="007A7B6E" w:rsidRPr="005134D4" w:rsidRDefault="007A7B6E" w:rsidP="007A7B6E">
      <w:pPr>
        <w:spacing w:after="120" w:line="360" w:lineRule="auto"/>
        <w:ind w:firstLine="284"/>
        <w:rPr>
          <w:lang w:val="es-ES_tradnl"/>
        </w:rPr>
      </w:pPr>
      <w:r w:rsidRPr="005134D4">
        <w:rPr>
          <w:lang w:val="es-ES_tradnl"/>
        </w:rPr>
        <w:t>Este modelo es el primero que surgió e Internet ha sido el entorno en donde se ha desarrollado hasta alcanzar la popularidad con la que ahora cuenta. Los tipos que podemos destacar por su popularidad serían Bitcoin, Ethereum y Monero. Cualquier persona</w:t>
      </w:r>
      <w:r w:rsidR="00D06B50" w:rsidRPr="005134D4">
        <w:rPr>
          <w:lang w:val="es-ES_tradnl"/>
        </w:rPr>
        <w:t>, sin necesidad de permisos de acceso</w:t>
      </w:r>
      <w:r w:rsidRPr="005134D4">
        <w:rPr>
          <w:lang w:val="es-ES_tradnl"/>
        </w:rPr>
        <w:t xml:space="preserve"> puede formar parte de cualquiera de ellas</w:t>
      </w:r>
      <w:r w:rsidR="00D06B50" w:rsidRPr="005134D4">
        <w:rPr>
          <w:lang w:val="es-ES_tradnl"/>
        </w:rPr>
        <w:t>,</w:t>
      </w:r>
      <w:r w:rsidRPr="005134D4">
        <w:rPr>
          <w:lang w:val="es-ES_tradnl"/>
        </w:rPr>
        <w:t xml:space="preserve"> tanto para realizar transacciones</w:t>
      </w:r>
      <w:r w:rsidR="003B5663" w:rsidRPr="005134D4">
        <w:rPr>
          <w:lang w:val="es-ES_tradnl"/>
        </w:rPr>
        <w:t xml:space="preserve"> de carácter privado como la compra de bienes y servicios que admitan como moneda de pago bitcoins, ethers o moneros</w:t>
      </w:r>
      <w:r w:rsidRPr="005134D4">
        <w:rPr>
          <w:lang w:val="es-ES_tradnl"/>
        </w:rPr>
        <w:t xml:space="preserve"> </w:t>
      </w:r>
      <w:r w:rsidR="003B5663" w:rsidRPr="005134D4">
        <w:rPr>
          <w:lang w:val="es-ES_tradnl"/>
        </w:rPr>
        <w:t>o</w:t>
      </w:r>
      <w:r w:rsidRPr="005134D4">
        <w:rPr>
          <w:lang w:val="es-ES_tradnl"/>
        </w:rPr>
        <w:t xml:space="preserve"> </w:t>
      </w:r>
      <w:r w:rsidR="000228A7" w:rsidRPr="005134D4">
        <w:rPr>
          <w:lang w:val="es-ES_tradnl"/>
        </w:rPr>
        <w:t xml:space="preserve">también </w:t>
      </w:r>
      <w:r w:rsidRPr="005134D4">
        <w:rPr>
          <w:lang w:val="es-ES_tradnl"/>
        </w:rPr>
        <w:t>para el “minado” de bloques con el que conseguir un rédito económico.</w:t>
      </w:r>
    </w:p>
    <w:tbl>
      <w:tblPr>
        <w:tblStyle w:val="Tablaconcuadrcula"/>
        <w:tblW w:w="0" w:type="auto"/>
        <w:tblInd w:w="20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843"/>
        <w:gridCol w:w="1275"/>
      </w:tblGrid>
      <w:tr w:rsidR="003B5663" w:rsidRPr="005134D4" w14:paraId="4EF8351A" w14:textId="77777777" w:rsidTr="003B5663">
        <w:tc>
          <w:tcPr>
            <w:tcW w:w="1559" w:type="dxa"/>
          </w:tcPr>
          <w:p w14:paraId="70DBD816" w14:textId="394A2E04" w:rsidR="003B5663" w:rsidRPr="005134D4" w:rsidRDefault="003B5663" w:rsidP="003B5663">
            <w:pPr>
              <w:spacing w:after="120" w:line="360" w:lineRule="auto"/>
              <w:jc w:val="center"/>
              <w:rPr>
                <w:lang w:val="es-ES_tradnl"/>
              </w:rPr>
            </w:pPr>
            <w:r w:rsidRPr="005134D4">
              <w:rPr>
                <w:noProof/>
                <w:lang w:val="es-ES_tradnl" w:eastAsia="es-ES"/>
              </w:rPr>
              <w:lastRenderedPageBreak/>
              <w:drawing>
                <wp:inline distT="0" distB="0" distL="0" distR="0" wp14:anchorId="6DD43222" wp14:editId="5C576B4F">
                  <wp:extent cx="569343" cy="569343"/>
                  <wp:effectExtent l="0" t="0" r="254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itco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218" cy="574218"/>
                          </a:xfrm>
                          <a:prstGeom prst="rect">
                            <a:avLst/>
                          </a:prstGeom>
                        </pic:spPr>
                      </pic:pic>
                    </a:graphicData>
                  </a:graphic>
                </wp:inline>
              </w:drawing>
            </w:r>
          </w:p>
        </w:tc>
        <w:tc>
          <w:tcPr>
            <w:tcW w:w="1843" w:type="dxa"/>
          </w:tcPr>
          <w:p w14:paraId="3CFDBB21" w14:textId="5CEAFB29" w:rsidR="003B5663" w:rsidRPr="005134D4" w:rsidRDefault="003B5663" w:rsidP="003B5663">
            <w:pPr>
              <w:spacing w:after="120" w:line="360" w:lineRule="auto"/>
              <w:jc w:val="center"/>
              <w:rPr>
                <w:lang w:val="es-ES_tradnl"/>
              </w:rPr>
            </w:pPr>
            <w:r w:rsidRPr="005134D4">
              <w:rPr>
                <w:noProof/>
                <w:lang w:val="es-ES_tradnl" w:eastAsia="es-ES"/>
              </w:rPr>
              <w:drawing>
                <wp:inline distT="0" distB="0" distL="0" distR="0" wp14:anchorId="3DB24470" wp14:editId="20BC966F">
                  <wp:extent cx="577970" cy="57797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ethereu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149" cy="582149"/>
                          </a:xfrm>
                          <a:prstGeom prst="rect">
                            <a:avLst/>
                          </a:prstGeom>
                        </pic:spPr>
                      </pic:pic>
                    </a:graphicData>
                  </a:graphic>
                </wp:inline>
              </w:drawing>
            </w:r>
          </w:p>
        </w:tc>
        <w:tc>
          <w:tcPr>
            <w:tcW w:w="1275" w:type="dxa"/>
          </w:tcPr>
          <w:p w14:paraId="6D00B3A2" w14:textId="0A0F2675" w:rsidR="003B5663" w:rsidRPr="005134D4" w:rsidRDefault="003B5663" w:rsidP="003B5663">
            <w:pPr>
              <w:keepNext/>
              <w:spacing w:after="120" w:line="360" w:lineRule="auto"/>
              <w:jc w:val="center"/>
              <w:rPr>
                <w:lang w:val="es-ES_tradnl"/>
              </w:rPr>
            </w:pPr>
            <w:r w:rsidRPr="005134D4">
              <w:rPr>
                <w:noProof/>
                <w:lang w:val="es-ES_tradnl" w:eastAsia="es-ES"/>
              </w:rPr>
              <w:drawing>
                <wp:inline distT="0" distB="0" distL="0" distR="0" wp14:anchorId="0243123A" wp14:editId="7DE3E6E7">
                  <wp:extent cx="517585" cy="517585"/>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oner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260" cy="524260"/>
                          </a:xfrm>
                          <a:prstGeom prst="rect">
                            <a:avLst/>
                          </a:prstGeom>
                        </pic:spPr>
                      </pic:pic>
                    </a:graphicData>
                  </a:graphic>
                </wp:inline>
              </w:drawing>
            </w:r>
          </w:p>
        </w:tc>
      </w:tr>
    </w:tbl>
    <w:p w14:paraId="7CA417B6" w14:textId="598DDC77" w:rsidR="007A7B6E" w:rsidRPr="005134D4" w:rsidRDefault="003B5663" w:rsidP="003B5663">
      <w:pPr>
        <w:pStyle w:val="Descripcin"/>
        <w:jc w:val="center"/>
        <w:rPr>
          <w:lang w:val="es-ES_tradnl"/>
        </w:rPr>
      </w:pPr>
      <w:bookmarkStart w:id="116" w:name="_Toc1689211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4</w:t>
      </w:r>
      <w:r w:rsidRPr="005134D4">
        <w:rPr>
          <w:lang w:val="es-ES_tradnl"/>
        </w:rPr>
        <w:fldChar w:fldCharType="end"/>
      </w:r>
      <w:r w:rsidRPr="005134D4">
        <w:rPr>
          <w:lang w:val="es-ES_tradnl"/>
        </w:rPr>
        <w:t>: Logotipos de Bitcoin, Ether y Monero</w:t>
      </w:r>
      <w:bookmarkEnd w:id="116"/>
    </w:p>
    <w:p w14:paraId="7081DED9" w14:textId="4F2C96DA" w:rsidR="007C2E0A" w:rsidRPr="005134D4" w:rsidRDefault="007A7B6E" w:rsidP="007A7B6E">
      <w:pPr>
        <w:pStyle w:val="Ttulo3"/>
      </w:pPr>
      <w:r w:rsidRPr="005134D4">
        <w:t xml:space="preserve"> </w:t>
      </w:r>
      <w:bookmarkStart w:id="117" w:name="_Toc16891762"/>
      <w:r w:rsidR="007C2E0A" w:rsidRPr="005134D4">
        <w:t>Blockchain privadas</w:t>
      </w:r>
      <w:bookmarkEnd w:id="117"/>
    </w:p>
    <w:p w14:paraId="16243F28" w14:textId="33B35BBF" w:rsidR="007C2E0A" w:rsidRPr="005134D4" w:rsidRDefault="00ED022F" w:rsidP="00ED022F">
      <w:pPr>
        <w:spacing w:after="120" w:line="360" w:lineRule="auto"/>
        <w:ind w:firstLine="284"/>
        <w:rPr>
          <w:lang w:val="es-ES_tradnl"/>
        </w:rPr>
      </w:pPr>
      <w:r w:rsidRPr="005134D4">
        <w:rPr>
          <w:lang w:val="es-ES_tradnl"/>
        </w:rPr>
        <w:t>Tanto este modelo como el de consorcio se podrían considerar como la segunda generación de blockchain. El modelo privado consiste en iniciativas dirigidas por una organización, en donde el acceso a la red si está controlado por una entidad, y las identidades de los participantes si son conocidas. En la actualidad el entorno más extendido para la generación de una blockchain de carácter privado sería el Hyperledger</w:t>
      </w:r>
      <w:r w:rsidR="00B82213" w:rsidRPr="005134D4">
        <w:rPr>
          <w:sz w:val="28"/>
          <w:szCs w:val="28"/>
          <w:vertAlign w:val="superscript"/>
          <w:lang w:val="es-ES_tradnl"/>
        </w:rPr>
        <w:t>®</w:t>
      </w:r>
      <w:r w:rsidR="00B82213" w:rsidRPr="005134D4">
        <w:rPr>
          <w:lang w:val="es-ES_tradnl"/>
        </w:rPr>
        <w:t xml:space="preserve"> </w:t>
      </w:r>
      <w:r w:rsidR="00B532B2" w:rsidRPr="005134D4">
        <w:rPr>
          <w:rStyle w:val="Refdenotaalpie"/>
          <w:lang w:val="es-ES_tradnl"/>
        </w:rPr>
        <w:footnoteReference w:id="3"/>
      </w:r>
      <w:r w:rsidR="00B82213" w:rsidRPr="005134D4">
        <w:rPr>
          <w:lang w:val="es-ES_tradnl"/>
        </w:rPr>
        <w:t xml:space="preserve">. Este proyecto está liderado por la </w:t>
      </w:r>
      <w:r w:rsidRPr="005134D4">
        <w:rPr>
          <w:lang w:val="es-ES_tradnl"/>
        </w:rPr>
        <w:t>Fundaci</w:t>
      </w:r>
      <w:r w:rsidR="00B82213" w:rsidRPr="005134D4">
        <w:rPr>
          <w:lang w:val="es-ES_tradnl"/>
        </w:rPr>
        <w:t xml:space="preserve">ón Linux, </w:t>
      </w:r>
      <w:r w:rsidR="00412CA2" w:rsidRPr="005134D4">
        <w:rPr>
          <w:lang w:val="es-ES_tradnl"/>
        </w:rPr>
        <w:t xml:space="preserve">de la cual son miembros </w:t>
      </w:r>
      <w:r w:rsidR="00B82213" w:rsidRPr="005134D4">
        <w:rPr>
          <w:lang w:val="es-ES_tradnl"/>
        </w:rPr>
        <w:t>compañías como IBM</w:t>
      </w:r>
      <w:r w:rsidR="00412CA2" w:rsidRPr="005134D4">
        <w:rPr>
          <w:sz w:val="28"/>
          <w:szCs w:val="28"/>
          <w:vertAlign w:val="superscript"/>
          <w:lang w:val="es-ES_tradnl"/>
        </w:rPr>
        <w:t>®</w:t>
      </w:r>
      <w:r w:rsidR="00412CA2" w:rsidRPr="005134D4">
        <w:rPr>
          <w:lang w:val="es-ES_tradnl"/>
        </w:rPr>
        <w:t>, SAP</w:t>
      </w:r>
      <w:r w:rsidR="00412CA2" w:rsidRPr="005134D4">
        <w:rPr>
          <w:sz w:val="28"/>
          <w:szCs w:val="28"/>
          <w:vertAlign w:val="superscript"/>
          <w:lang w:val="es-ES_tradnl"/>
        </w:rPr>
        <w:t>®</w:t>
      </w:r>
      <w:r w:rsidR="00412CA2" w:rsidRPr="005134D4">
        <w:rPr>
          <w:lang w:val="es-ES_tradnl"/>
        </w:rPr>
        <w:t>, Oracle</w:t>
      </w:r>
      <w:r w:rsidR="00412CA2" w:rsidRPr="005134D4">
        <w:rPr>
          <w:sz w:val="28"/>
          <w:szCs w:val="28"/>
          <w:vertAlign w:val="superscript"/>
          <w:lang w:val="es-ES_tradnl"/>
        </w:rPr>
        <w:t>®</w:t>
      </w:r>
      <w:r w:rsidR="00412CA2" w:rsidRPr="005134D4">
        <w:rPr>
          <w:lang w:val="es-ES_tradnl"/>
        </w:rPr>
        <w:t>, Google</w:t>
      </w:r>
      <w:r w:rsidR="00412CA2" w:rsidRPr="005134D4">
        <w:rPr>
          <w:sz w:val="28"/>
          <w:szCs w:val="28"/>
          <w:vertAlign w:val="superscript"/>
          <w:lang w:val="es-ES_tradnl"/>
        </w:rPr>
        <w:t>®</w:t>
      </w:r>
      <w:r w:rsidR="00412CA2" w:rsidRPr="005134D4">
        <w:rPr>
          <w:lang w:val="es-ES_tradnl"/>
        </w:rPr>
        <w:t xml:space="preserve"> o Intel</w:t>
      </w:r>
      <w:r w:rsidR="00412CA2" w:rsidRPr="005134D4">
        <w:rPr>
          <w:sz w:val="28"/>
          <w:szCs w:val="28"/>
          <w:vertAlign w:val="superscript"/>
          <w:lang w:val="es-ES_tradnl"/>
        </w:rPr>
        <w:t>®</w:t>
      </w:r>
      <w:r w:rsidR="00412CA2" w:rsidRPr="005134D4">
        <w:rPr>
          <w:sz w:val="28"/>
          <w:szCs w:val="28"/>
          <w:lang w:val="es-ES_tradnl"/>
        </w:rPr>
        <w:t xml:space="preserve">, </w:t>
      </w:r>
      <w:r w:rsidR="00412CA2" w:rsidRPr="005134D4">
        <w:rPr>
          <w:lang w:val="es-ES_tradnl"/>
        </w:rPr>
        <w:t xml:space="preserve">las cuales </w:t>
      </w:r>
      <w:r w:rsidR="00821ABD" w:rsidRPr="005134D4">
        <w:rPr>
          <w:lang w:val="es-ES_tradnl"/>
        </w:rPr>
        <w:t>aportan al mismo</w:t>
      </w:r>
      <w:r w:rsidR="00412CA2" w:rsidRPr="005134D4">
        <w:rPr>
          <w:lang w:val="es-ES_tradnl"/>
        </w:rPr>
        <w:t xml:space="preserve"> su apoyo económico y técnico. </w:t>
      </w:r>
    </w:p>
    <w:p w14:paraId="7A9CB0A5" w14:textId="474646E2" w:rsidR="00ED022F" w:rsidRPr="005134D4" w:rsidRDefault="00412CA2" w:rsidP="00ED022F">
      <w:pPr>
        <w:spacing w:after="120" w:line="360" w:lineRule="auto"/>
        <w:ind w:firstLine="284"/>
        <w:rPr>
          <w:lang w:val="es-ES_tradnl"/>
        </w:rPr>
      </w:pPr>
      <w:r w:rsidRPr="005134D4">
        <w:rPr>
          <w:lang w:val="es-ES_tradnl"/>
        </w:rPr>
        <w:t xml:space="preserve">En este entorno las compañías que lo deseen pueden desarrollar su proyecto basado en una blockchain privada con sus reglas de negocio y objetivos propios, sin la necesidad de realizar de manera obligatoria transacciones con criptomonedas. </w:t>
      </w:r>
    </w:p>
    <w:p w14:paraId="07979AA1" w14:textId="356FF9D7" w:rsidR="007C2E0A" w:rsidRPr="005134D4" w:rsidRDefault="007C2E0A" w:rsidP="007C2E0A">
      <w:pPr>
        <w:pStyle w:val="Ttulo3"/>
      </w:pPr>
      <w:bookmarkStart w:id="118" w:name="_Toc16891763"/>
      <w:r w:rsidRPr="005134D4">
        <w:t>Blockchain de consorcio</w:t>
      </w:r>
      <w:bookmarkEnd w:id="118"/>
    </w:p>
    <w:p w14:paraId="49027D85" w14:textId="3834DC32" w:rsidR="007C2E0A" w:rsidRPr="005134D4" w:rsidRDefault="00821ABD" w:rsidP="00821ABD">
      <w:pPr>
        <w:spacing w:after="120" w:line="360" w:lineRule="auto"/>
        <w:ind w:firstLine="284"/>
        <w:rPr>
          <w:lang w:val="es-ES_tradnl"/>
        </w:rPr>
      </w:pPr>
      <w:r w:rsidRPr="005134D4">
        <w:rPr>
          <w:lang w:val="es-ES_tradnl"/>
        </w:rPr>
        <w:t xml:space="preserve">Este modelo </w:t>
      </w:r>
      <w:r w:rsidR="00D97D25" w:rsidRPr="005134D4">
        <w:rPr>
          <w:lang w:val="es-ES_tradnl"/>
        </w:rPr>
        <w:t>se puede definir como una combinación de los dos anteriores, pero con la característica de que está dirigido a sectores económicos específicos o a grupos de compañías con intereses comunes.</w:t>
      </w:r>
    </w:p>
    <w:p w14:paraId="043F48E7" w14:textId="77777777" w:rsidR="00D97D25" w:rsidRPr="005134D4" w:rsidRDefault="00D97D25" w:rsidP="00821ABD">
      <w:pPr>
        <w:spacing w:after="120" w:line="360" w:lineRule="auto"/>
        <w:ind w:firstLine="284"/>
        <w:rPr>
          <w:lang w:val="es-ES_tradnl"/>
        </w:rPr>
      </w:pPr>
      <w:r w:rsidRPr="005134D4">
        <w:rPr>
          <w:lang w:val="es-ES_tradnl"/>
        </w:rPr>
        <w:t>Los ejemplos que se pueden dar serían:</w:t>
      </w:r>
    </w:p>
    <w:p w14:paraId="151DEDB4" w14:textId="32717163" w:rsidR="00D97D25" w:rsidRPr="005134D4" w:rsidRDefault="00D97D25" w:rsidP="00D97D25">
      <w:pPr>
        <w:pStyle w:val="Prrafodelista"/>
        <w:numPr>
          <w:ilvl w:val="0"/>
          <w:numId w:val="3"/>
        </w:numPr>
        <w:spacing w:line="360" w:lineRule="auto"/>
        <w:rPr>
          <w:lang w:val="es-ES_tradnl"/>
        </w:rPr>
      </w:pPr>
      <w:r w:rsidRPr="005134D4">
        <w:rPr>
          <w:lang w:val="es-ES_tradnl"/>
        </w:rPr>
        <w:t>Consorcio B3i</w:t>
      </w:r>
      <w:r w:rsidRPr="005134D4">
        <w:rPr>
          <w:rStyle w:val="Refdenotaalpie"/>
          <w:lang w:val="es-ES_tradnl"/>
        </w:rPr>
        <w:footnoteReference w:id="4"/>
      </w:r>
      <w:r w:rsidRPr="005134D4">
        <w:rPr>
          <w:lang w:val="es-ES_tradnl"/>
        </w:rPr>
        <w:t>: Esta es una iniciativa creada por un consorcio de empresas de seguros, y que tiene como objetivo la creación de estándares y protocolos entre ellas con el objeto de disminuir los costes operativos derivados de los necesarios intercambios de información entre ellas.</w:t>
      </w:r>
    </w:p>
    <w:p w14:paraId="20F3E7CF" w14:textId="0C7F4D22" w:rsidR="00D97D25" w:rsidRPr="005134D4" w:rsidRDefault="00D97D25" w:rsidP="009A274C">
      <w:pPr>
        <w:pStyle w:val="Prrafodelista"/>
        <w:numPr>
          <w:ilvl w:val="0"/>
          <w:numId w:val="3"/>
        </w:numPr>
        <w:spacing w:before="120" w:line="360" w:lineRule="auto"/>
        <w:ind w:left="714" w:hanging="357"/>
        <w:rPr>
          <w:lang w:val="es-ES_tradnl"/>
        </w:rPr>
      </w:pPr>
      <w:r w:rsidRPr="005134D4">
        <w:rPr>
          <w:lang w:val="es-ES_tradnl"/>
        </w:rPr>
        <w:t>Alastria</w:t>
      </w:r>
      <w:r w:rsidR="009B029A" w:rsidRPr="005134D4">
        <w:rPr>
          <w:rStyle w:val="Refdenotaalpie"/>
          <w:lang w:val="es-ES_tradnl"/>
        </w:rPr>
        <w:footnoteReference w:id="5"/>
      </w:r>
      <w:r w:rsidRPr="005134D4">
        <w:rPr>
          <w:lang w:val="es-ES_tradnl"/>
        </w:rPr>
        <w:t xml:space="preserve">: </w:t>
      </w:r>
      <w:r w:rsidR="009A274C" w:rsidRPr="005134D4">
        <w:rPr>
          <w:lang w:val="es-ES_tradnl"/>
        </w:rPr>
        <w:t>La definición que indica en su web nos da un idea muy clara de su objetivo:  “Alastria es una asociación sin ánimo de lucro que fomenta la Economía Digital mediante el desarrollo de Blockchain.” (</w:t>
      </w:r>
      <w:r w:rsidR="00F5566F" w:rsidRPr="005134D4">
        <w:rPr>
          <w:lang w:val="es-ES_tradnl"/>
        </w:rPr>
        <w:t>Alastria-Presentació</w:t>
      </w:r>
      <w:r w:rsidR="009A274C" w:rsidRPr="005134D4">
        <w:rPr>
          <w:lang w:val="es-ES_tradnl"/>
        </w:rPr>
        <w:t>n corporativa.pdf, p. 1).</w:t>
      </w:r>
    </w:p>
    <w:p w14:paraId="7D3D8D00" w14:textId="7D546190" w:rsidR="009A274C" w:rsidRPr="005134D4" w:rsidRDefault="009A274C" w:rsidP="009A274C">
      <w:pPr>
        <w:spacing w:before="120" w:line="360" w:lineRule="auto"/>
        <w:ind w:left="709"/>
        <w:rPr>
          <w:lang w:val="es-ES_tradnl"/>
        </w:rPr>
      </w:pPr>
      <w:r w:rsidRPr="005134D4">
        <w:rPr>
          <w:lang w:val="es-ES_tradnl"/>
        </w:rPr>
        <w:lastRenderedPageBreak/>
        <w:t>Este es un proyecto abierto a cualquier empresa, independientemente de su tamaño, que desee desarrollar proyectos dentro de un modelo de economía digital descentralizada.</w:t>
      </w:r>
      <w:r w:rsidR="00F5566F" w:rsidRPr="005134D4">
        <w:rPr>
          <w:lang w:val="es-ES_tradnl"/>
        </w:rPr>
        <w:t xml:space="preserve"> Para participar en el proyecto es necesario ser miembro del consorcio, y en la actualidad sólo está abierto a personas jurídicas.</w:t>
      </w:r>
    </w:p>
    <w:p w14:paraId="7F962E4E" w14:textId="77777777" w:rsidR="007C2E0A" w:rsidRPr="005134D4" w:rsidRDefault="007C2E0A" w:rsidP="007C2E0A">
      <w:pPr>
        <w:rPr>
          <w:lang w:val="es-ES_tradnl" w:eastAsia="es-ES"/>
        </w:rPr>
      </w:pPr>
    </w:p>
    <w:p w14:paraId="269CC09E" w14:textId="437ED8B1" w:rsidR="00495D11" w:rsidRPr="005134D4" w:rsidRDefault="00495D11" w:rsidP="005F12FE">
      <w:pPr>
        <w:pStyle w:val="Ttulo2"/>
      </w:pPr>
      <w:bookmarkStart w:id="119" w:name="_Toc16891764"/>
      <w:r w:rsidRPr="005134D4">
        <w:t>Características</w:t>
      </w:r>
      <w:bookmarkEnd w:id="119"/>
    </w:p>
    <w:p w14:paraId="2EE097BF" w14:textId="77777777" w:rsidR="00495D11" w:rsidRPr="005134D4" w:rsidRDefault="00495D11" w:rsidP="00F96C66">
      <w:pPr>
        <w:spacing w:line="360" w:lineRule="auto"/>
        <w:ind w:firstLine="284"/>
        <w:rPr>
          <w:lang w:val="es-ES_tradnl"/>
        </w:rPr>
      </w:pPr>
      <w:r w:rsidRPr="005134D4">
        <w:rPr>
          <w:lang w:val="es-ES_tradnl"/>
        </w:rPr>
        <w:t>Esta “cadena de bloques” posee las siguientes características:</w:t>
      </w:r>
    </w:p>
    <w:p w14:paraId="792A3B0C" w14:textId="682492B6" w:rsidR="00495D11" w:rsidRPr="005134D4" w:rsidRDefault="00495D11" w:rsidP="00205CA3">
      <w:pPr>
        <w:pStyle w:val="Prrafodelista"/>
        <w:numPr>
          <w:ilvl w:val="0"/>
          <w:numId w:val="3"/>
        </w:numPr>
        <w:spacing w:line="360" w:lineRule="auto"/>
        <w:rPr>
          <w:lang w:val="es-ES_tradnl"/>
        </w:rPr>
      </w:pPr>
      <w:r w:rsidRPr="005134D4">
        <w:rPr>
          <w:b/>
          <w:lang w:val="es-ES_tradnl"/>
        </w:rPr>
        <w:t>Descentralizada</w:t>
      </w:r>
      <w:r w:rsidRPr="005134D4">
        <w:rPr>
          <w:lang w:val="es-ES_tradnl"/>
        </w:rPr>
        <w:t xml:space="preserve"> (</w:t>
      </w:r>
      <w:r w:rsidR="00814860" w:rsidRPr="005134D4">
        <w:rPr>
          <w:i/>
          <w:lang w:val="es-ES_tradnl"/>
        </w:rPr>
        <w:t>T</w:t>
      </w:r>
      <w:r w:rsidRPr="005134D4">
        <w:rPr>
          <w:i/>
          <w:lang w:val="es-ES_tradnl"/>
        </w:rPr>
        <w:t>rustless</w:t>
      </w:r>
      <w:r w:rsidRPr="005134D4">
        <w:rPr>
          <w:lang w:val="es-ES_tradnl"/>
        </w:rPr>
        <w:t>): Todos los nodos son responsables de la gestión y modificación de la información al mismo tiempo. Esto significa que cualquier servicio o aplicación seguirá funcionando si un nodo o grupo de nodos deja de estar disponible, en este caso la información seguirá fluyendo al persistir en el resto de nodos de la red.</w:t>
      </w:r>
    </w:p>
    <w:p w14:paraId="64283232" w14:textId="20B703FB"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Distribuida </w:t>
      </w:r>
      <w:r w:rsidRPr="005134D4">
        <w:rPr>
          <w:lang w:val="es-ES_tradnl"/>
        </w:rPr>
        <w:t>(</w:t>
      </w:r>
      <w:r w:rsidR="00814860" w:rsidRPr="005134D4">
        <w:rPr>
          <w:i/>
          <w:lang w:val="es-ES_tradnl"/>
        </w:rPr>
        <w:t>M</w:t>
      </w:r>
      <w:r w:rsidRPr="005134D4">
        <w:rPr>
          <w:i/>
          <w:lang w:val="es-ES_tradnl"/>
        </w:rPr>
        <w:t>any to many</w:t>
      </w:r>
      <w:r w:rsidRPr="005134D4">
        <w:rPr>
          <w:lang w:val="es-ES_tradnl"/>
        </w:rPr>
        <w:t>)</w:t>
      </w:r>
      <w:r w:rsidRPr="005134D4">
        <w:rPr>
          <w:b/>
          <w:lang w:val="es-ES_tradnl"/>
        </w:rPr>
        <w:t xml:space="preserve">: </w:t>
      </w:r>
      <w:r w:rsidR="00717D21" w:rsidRPr="005134D4">
        <w:rPr>
          <w:lang w:val="es-ES_tradnl"/>
        </w:rPr>
        <w:t>Cualquier</w:t>
      </w:r>
      <w:r w:rsidRPr="005134D4">
        <w:rPr>
          <w:lang w:val="es-ES_tradnl"/>
        </w:rPr>
        <w:t xml:space="preserve"> nodo perteneciente a la blockchain está conectado al resto de nodos de la red. Con la aplicación estricta de este concepto, en una Blockchain se hace casi imposible manipular los datos almacenados en ella, dado que todos los nodos tiene una copia de los mismos y los cambios no permitidos podrían ser rechazados al ser dados como </w:t>
      </w:r>
      <w:r w:rsidRPr="005134D4">
        <w:rPr>
          <w:i/>
          <w:lang w:val="es-ES_tradnl"/>
        </w:rPr>
        <w:t>no válidos</w:t>
      </w:r>
      <w:r w:rsidRPr="005134D4">
        <w:rPr>
          <w:lang w:val="es-ES_tradnl"/>
        </w:rPr>
        <w:t>.</w:t>
      </w:r>
    </w:p>
    <w:p w14:paraId="751A854C" w14:textId="118808E0" w:rsidR="00495D11" w:rsidRPr="005134D4" w:rsidRDefault="00495D11" w:rsidP="00205CA3">
      <w:pPr>
        <w:pStyle w:val="Prrafodelista"/>
        <w:numPr>
          <w:ilvl w:val="0"/>
          <w:numId w:val="3"/>
        </w:numPr>
        <w:spacing w:line="360" w:lineRule="auto"/>
        <w:rPr>
          <w:lang w:val="es-ES_tradnl"/>
        </w:rPr>
      </w:pPr>
      <w:r w:rsidRPr="005134D4">
        <w:rPr>
          <w:b/>
          <w:lang w:val="es-ES_tradnl"/>
        </w:rPr>
        <w:t>Consistencia de datos</w:t>
      </w:r>
      <w:r w:rsidRPr="005134D4">
        <w:rPr>
          <w:lang w:val="es-ES_tradnl"/>
        </w:rPr>
        <w:t xml:space="preserve"> (</w:t>
      </w:r>
      <w:r w:rsidRPr="005134D4">
        <w:rPr>
          <w:i/>
          <w:lang w:val="es-ES_tradnl"/>
        </w:rPr>
        <w:t>Proof of work</w:t>
      </w:r>
      <w:r w:rsidRPr="005134D4">
        <w:rPr>
          <w:lang w:val="es-ES_tradnl"/>
        </w:rPr>
        <w:t>)</w:t>
      </w:r>
      <w:r w:rsidRPr="005134D4">
        <w:rPr>
          <w:b/>
          <w:lang w:val="es-ES_tradnl"/>
        </w:rPr>
        <w:t>:</w:t>
      </w:r>
      <w:r w:rsidRPr="005134D4">
        <w:rPr>
          <w:lang w:val="es-ES_tradnl"/>
        </w:rPr>
        <w:t xml:space="preserve"> Tanto en </w:t>
      </w:r>
      <w:r w:rsidRPr="005134D4">
        <w:rPr>
          <w:b/>
          <w:lang w:val="es-ES_tradnl"/>
        </w:rPr>
        <w:t>Bitcoin</w:t>
      </w:r>
      <w:r w:rsidRPr="005134D4">
        <w:rPr>
          <w:lang w:val="es-ES_tradnl"/>
        </w:rPr>
        <w:t xml:space="preserve"> como en </w:t>
      </w:r>
      <w:r w:rsidRPr="005134D4">
        <w:rPr>
          <w:b/>
          <w:lang w:val="es-ES_tradnl"/>
        </w:rPr>
        <w:t>Ethereum</w:t>
      </w:r>
      <w:r w:rsidRPr="005134D4">
        <w:rPr>
          <w:lang w:val="es-ES_tradnl"/>
        </w:rPr>
        <w:t xml:space="preserve"> los nodos pertenecientes a la red verifican la validez de cada transacción realizada en ella, a través de un </w:t>
      </w:r>
      <w:r w:rsidRPr="005134D4">
        <w:rPr>
          <w:b/>
          <w:lang w:val="es-ES_tradnl"/>
        </w:rPr>
        <w:t>algoritmo de consenso</w:t>
      </w:r>
      <w:r w:rsidRPr="005134D4">
        <w:rPr>
          <w:lang w:val="es-ES_tradnl"/>
        </w:rPr>
        <w:t xml:space="preserve">. En el caso de estas dos redes, este algoritmo se denomina </w:t>
      </w:r>
      <w:r w:rsidRPr="005134D4">
        <w:rPr>
          <w:b/>
          <w:i/>
          <w:lang w:val="es-ES_tradnl"/>
        </w:rPr>
        <w:t>Proof of Work</w:t>
      </w:r>
      <w:r w:rsidR="00CB4509" w:rsidRPr="005134D4">
        <w:rPr>
          <w:lang w:val="es-ES_tradnl"/>
        </w:rPr>
        <w:t xml:space="preserve">, aunque en la actualidad la red Ethereum está comenzando a migrar al algoritmo </w:t>
      </w:r>
      <w:r w:rsidR="00CB4509" w:rsidRPr="005134D4">
        <w:rPr>
          <w:b/>
          <w:i/>
          <w:lang w:val="es-ES_tradnl"/>
        </w:rPr>
        <w:t>Proof of Stake</w:t>
      </w:r>
      <w:r w:rsidRPr="005134D4">
        <w:rPr>
          <w:lang w:val="es-ES_tradnl"/>
        </w:rPr>
        <w:t>. E</w:t>
      </w:r>
      <w:r w:rsidR="00B74164" w:rsidRPr="005134D4">
        <w:rPr>
          <w:lang w:val="es-ES_tradnl"/>
        </w:rPr>
        <w:t xml:space="preserve">n capítulos posteriores </w:t>
      </w:r>
      <w:r w:rsidR="00CB4509" w:rsidRPr="005134D4">
        <w:rPr>
          <w:lang w:val="es-ES_tradnl"/>
        </w:rPr>
        <w:t>profundizaremos en estos dos</w:t>
      </w:r>
      <w:r w:rsidRPr="005134D4">
        <w:rPr>
          <w:lang w:val="es-ES_tradnl"/>
        </w:rPr>
        <w:t xml:space="preserve"> concepto</w:t>
      </w:r>
      <w:r w:rsidR="00CB4509" w:rsidRPr="005134D4">
        <w:rPr>
          <w:lang w:val="es-ES_tradnl"/>
        </w:rPr>
        <w:t>s</w:t>
      </w:r>
      <w:r w:rsidRPr="005134D4">
        <w:rPr>
          <w:lang w:val="es-ES_tradnl"/>
        </w:rPr>
        <w:t>.</w:t>
      </w:r>
    </w:p>
    <w:p w14:paraId="1DDFBA6C" w14:textId="28F1E5EE" w:rsidR="00495D11" w:rsidRPr="005134D4" w:rsidRDefault="00495D11" w:rsidP="00205CA3">
      <w:pPr>
        <w:pStyle w:val="Prrafodelista"/>
        <w:numPr>
          <w:ilvl w:val="0"/>
          <w:numId w:val="3"/>
        </w:numPr>
        <w:spacing w:line="360" w:lineRule="auto"/>
        <w:rPr>
          <w:lang w:val="es-ES_tradnl"/>
        </w:rPr>
      </w:pPr>
      <w:r w:rsidRPr="005134D4">
        <w:rPr>
          <w:b/>
          <w:lang w:val="es-ES_tradnl"/>
        </w:rPr>
        <w:t xml:space="preserve">Inmutable </w:t>
      </w:r>
      <w:r w:rsidRPr="005134D4">
        <w:rPr>
          <w:lang w:val="es-ES_tradnl"/>
        </w:rPr>
        <w:t>(</w:t>
      </w:r>
      <w:r w:rsidRPr="005134D4">
        <w:rPr>
          <w:i/>
          <w:lang w:val="es-ES_tradnl"/>
        </w:rPr>
        <w:t>Ledger</w:t>
      </w:r>
      <w:r w:rsidRPr="005134D4">
        <w:rPr>
          <w:lang w:val="es-ES_tradnl"/>
        </w:rPr>
        <w:t>)</w:t>
      </w:r>
      <w:r w:rsidRPr="005134D4">
        <w:rPr>
          <w:b/>
          <w:lang w:val="es-ES_tradnl"/>
        </w:rPr>
        <w:t xml:space="preserve">: </w:t>
      </w:r>
      <w:r w:rsidRPr="005134D4">
        <w:rPr>
          <w:lang w:val="es-ES_tradnl"/>
        </w:rPr>
        <w:t>Los datos almacenados en la red no pueden ser eliminados. Podrán ser modificados en posteriores operaciones, pero siempre existirá un registro histórico con todos los datos a través de la cadena de bloques.</w:t>
      </w:r>
    </w:p>
    <w:p w14:paraId="21245A32" w14:textId="77777777" w:rsidR="00010C83" w:rsidRPr="005134D4" w:rsidRDefault="00010C83" w:rsidP="00010C83">
      <w:pPr>
        <w:spacing w:line="360" w:lineRule="auto"/>
        <w:ind w:left="360"/>
        <w:rPr>
          <w:lang w:val="es-ES_tradnl"/>
        </w:rPr>
      </w:pPr>
    </w:p>
    <w:p w14:paraId="16A59127" w14:textId="10D2E51A" w:rsidR="004F5901" w:rsidRPr="005134D4" w:rsidRDefault="00754FAC" w:rsidP="005F12FE">
      <w:pPr>
        <w:pStyle w:val="Ttulo3"/>
      </w:pPr>
      <w:bookmarkStart w:id="120" w:name="_Toc16891765"/>
      <w:r w:rsidRPr="005134D4">
        <w:t>¿</w:t>
      </w:r>
      <w:r w:rsidR="00202E5D" w:rsidRPr="005134D4">
        <w:t>Q</w:t>
      </w:r>
      <w:r w:rsidRPr="005134D4">
        <w:t>ué es un bloque?</w:t>
      </w:r>
      <w:bookmarkEnd w:id="120"/>
    </w:p>
    <w:p w14:paraId="38BC038B" w14:textId="0E2DBF72" w:rsidR="00202E5D" w:rsidRPr="005134D4" w:rsidRDefault="00202E5D" w:rsidP="00144248">
      <w:pPr>
        <w:spacing w:line="360" w:lineRule="auto"/>
        <w:ind w:firstLine="284"/>
        <w:rPr>
          <w:lang w:val="es-ES_tradnl"/>
        </w:rPr>
      </w:pPr>
      <w:r w:rsidRPr="005134D4">
        <w:rPr>
          <w:lang w:val="es-ES_tradnl"/>
        </w:rPr>
        <w:t xml:space="preserve">Según se define en </w:t>
      </w:r>
      <w:hyperlink r:id="rId28" w:history="1">
        <w:r w:rsidR="00904C88" w:rsidRPr="005134D4">
          <w:rPr>
            <w:rStyle w:val="Hipervnculo"/>
            <w:lang w:val="es-ES_tradnl"/>
          </w:rPr>
          <w:t>https://www.sinergiablockchain.org/_/Doc/FAQ.pdf</w:t>
        </w:r>
      </w:hyperlink>
      <w:r w:rsidRPr="005134D4">
        <w:rPr>
          <w:lang w:val="es-ES_tradnl"/>
        </w:rPr>
        <w:t>:</w:t>
      </w:r>
    </w:p>
    <w:p w14:paraId="09358CE4" w14:textId="77777777" w:rsidR="00202E5D" w:rsidRPr="005134D4" w:rsidRDefault="00202E5D" w:rsidP="003E2C6D">
      <w:pPr>
        <w:spacing w:line="360" w:lineRule="auto"/>
        <w:ind w:left="709"/>
        <w:rPr>
          <w:i/>
          <w:lang w:val="es-ES_tradnl"/>
        </w:rPr>
      </w:pPr>
      <w:r w:rsidRPr="005134D4">
        <w:rPr>
          <w:i/>
          <w:lang w:val="es-ES_tradnl"/>
        </w:rPr>
        <w:t>“Un bloque es un conjunto de transacciones confirmadas e información adicional que se ha incluido en la cadena de bloques. Cada bloque que forma parte de la cadena (excepto el bloque generatriz, que inicia la cadena) está formado por:</w:t>
      </w:r>
    </w:p>
    <w:p w14:paraId="374C98A2" w14:textId="77777777"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Un código alfanumérico que enlaza con el bloque anterior.</w:t>
      </w:r>
    </w:p>
    <w:p w14:paraId="50B7BC48" w14:textId="24E2623F" w:rsidR="00202E5D" w:rsidRPr="005134D4" w:rsidRDefault="00202E5D" w:rsidP="003E2C6D">
      <w:pPr>
        <w:pStyle w:val="Prrafodelista"/>
        <w:numPr>
          <w:ilvl w:val="0"/>
          <w:numId w:val="4"/>
        </w:numPr>
        <w:spacing w:line="360" w:lineRule="auto"/>
        <w:ind w:left="1134"/>
        <w:rPr>
          <w:i/>
          <w:lang w:val="es-ES_tradnl"/>
        </w:rPr>
      </w:pPr>
      <w:r w:rsidRPr="005134D4">
        <w:rPr>
          <w:i/>
          <w:lang w:val="es-ES_tradnl"/>
        </w:rPr>
        <w:t xml:space="preserve">El “paquete” </w:t>
      </w:r>
      <w:r w:rsidR="00314A9C" w:rsidRPr="005134D4">
        <w:rPr>
          <w:i/>
          <w:lang w:val="es-ES_tradnl"/>
        </w:rPr>
        <w:t>de transacciones que se incluye</w:t>
      </w:r>
      <w:r w:rsidRPr="005134D4">
        <w:rPr>
          <w:i/>
          <w:lang w:val="es-ES_tradnl"/>
        </w:rPr>
        <w:t>.</w:t>
      </w:r>
    </w:p>
    <w:p w14:paraId="47228DBA" w14:textId="5798964C" w:rsidR="00BC3E0A" w:rsidRPr="005134D4" w:rsidRDefault="00202E5D" w:rsidP="003855E1">
      <w:pPr>
        <w:pStyle w:val="Prrafodelista"/>
        <w:numPr>
          <w:ilvl w:val="0"/>
          <w:numId w:val="4"/>
        </w:numPr>
        <w:spacing w:line="360" w:lineRule="auto"/>
        <w:ind w:left="1134"/>
        <w:rPr>
          <w:i/>
          <w:lang w:val="es-ES_tradnl"/>
        </w:rPr>
      </w:pPr>
      <w:r w:rsidRPr="005134D4">
        <w:rPr>
          <w:i/>
          <w:lang w:val="es-ES_tradnl"/>
        </w:rPr>
        <w:t>Otro código alfanumérico que enlazará con el siguiente bloque.”</w:t>
      </w:r>
    </w:p>
    <w:p w14:paraId="4A226655" w14:textId="5BB6391C" w:rsidR="004867E4" w:rsidRPr="005134D4" w:rsidRDefault="00495D11" w:rsidP="003855E1">
      <w:pPr>
        <w:spacing w:before="120" w:line="360" w:lineRule="auto"/>
        <w:ind w:firstLine="284"/>
        <w:rPr>
          <w:lang w:val="es-ES_tradnl"/>
        </w:rPr>
      </w:pPr>
      <w:r w:rsidRPr="005134D4">
        <w:rPr>
          <w:lang w:val="es-ES_tradnl"/>
        </w:rPr>
        <w:lastRenderedPageBreak/>
        <w:t xml:space="preserve">La imagen siguiente </w:t>
      </w:r>
      <w:r w:rsidR="00314A9C" w:rsidRPr="005134D4">
        <w:rPr>
          <w:lang w:val="es-ES_tradnl"/>
        </w:rPr>
        <w:t>ilustración</w:t>
      </w:r>
      <w:r w:rsidRPr="005134D4">
        <w:rPr>
          <w:lang w:val="es-ES_tradnl"/>
        </w:rPr>
        <w:t xml:space="preserve"> muestra el concepto de una “cadena de bloques”.</w:t>
      </w:r>
    </w:p>
    <w:p w14:paraId="7DBAE490" w14:textId="307785B6" w:rsidR="00D30B33" w:rsidRPr="005134D4" w:rsidRDefault="00886177" w:rsidP="00AF0ADA">
      <w:pPr>
        <w:spacing w:line="360" w:lineRule="auto"/>
        <w:rPr>
          <w:lang w:val="es-ES_tradnl"/>
        </w:rPr>
      </w:pPr>
      <w:r w:rsidRPr="005134D4">
        <w:rPr>
          <w:noProof/>
          <w:lang w:val="es-ES_tradnl" w:eastAsia="es-ES"/>
        </w:rPr>
        <mc:AlternateContent>
          <mc:Choice Requires="wps">
            <w:drawing>
              <wp:anchor distT="0" distB="0" distL="114300" distR="114300" simplePos="0" relativeHeight="251300864" behindDoc="0" locked="0" layoutInCell="1" allowOverlap="1" wp14:anchorId="74516E08" wp14:editId="2B1E302B">
                <wp:simplePos x="0" y="0"/>
                <wp:positionH relativeFrom="column">
                  <wp:posOffset>6350</wp:posOffset>
                </wp:positionH>
                <wp:positionV relativeFrom="paragraph">
                  <wp:posOffset>2482215</wp:posOffset>
                </wp:positionV>
                <wp:extent cx="5710555" cy="63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710555" cy="635"/>
                        </a:xfrm>
                        <a:prstGeom prst="rect">
                          <a:avLst/>
                        </a:prstGeom>
                        <a:solidFill>
                          <a:prstClr val="white"/>
                        </a:solidFill>
                        <a:ln>
                          <a:noFill/>
                        </a:ln>
                        <a:effectLst/>
                      </wps:spPr>
                      <wps:txbx>
                        <w:txbxContent>
                          <w:p w14:paraId="0EECE0C4" w14:textId="57DF3985" w:rsidR="00CB5AAC" w:rsidRPr="002C7A14" w:rsidRDefault="00CB5AAC" w:rsidP="00886177">
                            <w:pPr>
                              <w:pStyle w:val="Descripcin"/>
                              <w:jc w:val="center"/>
                              <w:rPr>
                                <w:noProof/>
                                <w:color w:val="000000"/>
                                <w:lang w:val="es-ES_tradnl"/>
                              </w:rPr>
                            </w:pPr>
                            <w:bookmarkStart w:id="121" w:name="_Toc16892115"/>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D75260">
                              <w:rPr>
                                <w:noProof/>
                                <w:lang w:val="es-ES_tradnl"/>
                              </w:rPr>
                              <w:t>5</w:t>
                            </w:r>
                            <w:r w:rsidRPr="002C7A14">
                              <w:rPr>
                                <w:lang w:val="es-ES_tradnl"/>
                              </w:rPr>
                              <w:fldChar w:fldCharType="end"/>
                            </w:r>
                            <w:r w:rsidRPr="002C7A14">
                              <w:rPr>
                                <w:lang w:val="es-ES_tradnl"/>
                              </w:rPr>
                              <w:t>: Representación de la cadena de bloques.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16E08" id="Cuadro de texto 2" o:spid="_x0000_s1135" type="#_x0000_t202" style="position:absolute;left:0;text-align:left;margin-left:.5pt;margin-top:195.45pt;width:449.65pt;height:.05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" stroked="f">
                <v:textbox style="mso-fit-shape-to-text:t" inset="0,0,0,0">
                  <w:txbxContent>
                    <w:p w14:paraId="0EECE0C4" w14:textId="57DF3985" w:rsidR="00CB5AAC" w:rsidRPr="002C7A14" w:rsidRDefault="00CB5AAC" w:rsidP="00886177">
                      <w:pPr>
                        <w:pStyle w:val="Descripcin"/>
                        <w:jc w:val="center"/>
                        <w:rPr>
                          <w:noProof/>
                          <w:color w:val="000000"/>
                          <w:lang w:val="es-ES_tradnl"/>
                        </w:rPr>
                      </w:pPr>
                      <w:bookmarkStart w:id="122" w:name="_Toc16892115"/>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D75260">
                        <w:rPr>
                          <w:noProof/>
                          <w:lang w:val="es-ES_tradnl"/>
                        </w:rPr>
                        <w:t>5</w:t>
                      </w:r>
                      <w:r w:rsidRPr="002C7A14">
                        <w:rPr>
                          <w:lang w:val="es-ES_tradnl"/>
                        </w:rPr>
                        <w:fldChar w:fldCharType="end"/>
                      </w:r>
                      <w:r w:rsidRPr="002C7A14">
                        <w:rPr>
                          <w:lang w:val="es-ES_tradnl"/>
                        </w:rPr>
                        <w:t>: Representación de la cadena de bloques.</w:t>
                      </w:r>
                      <w:bookmarkEnd w:id="122"/>
                    </w:p>
                  </w:txbxContent>
                </v:textbox>
              </v:shape>
            </w:pict>
          </mc:Fallback>
        </mc:AlternateContent>
      </w:r>
      <w:r w:rsidRPr="005134D4">
        <w:rPr>
          <w:noProof/>
          <w:shd w:val="clear" w:color="auto" w:fill="auto"/>
          <w:lang w:val="es-ES_tradnl" w:eastAsia="es-ES"/>
        </w:rPr>
        <mc:AlternateContent>
          <mc:Choice Requires="wpg">
            <w:drawing>
              <wp:anchor distT="0" distB="0" distL="114300" distR="114300" simplePos="0" relativeHeight="251272192" behindDoc="0" locked="0" layoutInCell="1" allowOverlap="1" wp14:anchorId="74700EA7" wp14:editId="402AAC06">
                <wp:simplePos x="0" y="0"/>
                <wp:positionH relativeFrom="column">
                  <wp:posOffset>6350</wp:posOffset>
                </wp:positionH>
                <wp:positionV relativeFrom="paragraph">
                  <wp:posOffset>24765</wp:posOffset>
                </wp:positionV>
                <wp:extent cx="5710555" cy="2400300"/>
                <wp:effectExtent l="0" t="0" r="23495" b="19050"/>
                <wp:wrapNone/>
                <wp:docPr id="46" name="Grupo 46"/>
                <wp:cNvGraphicFramePr/>
                <a:graphic xmlns:a="http://schemas.openxmlformats.org/drawingml/2006/main">
                  <a:graphicData uri="http://schemas.microsoft.com/office/word/2010/wordprocessingGroup">
                    <wpg:wgp>
                      <wpg:cNvGrpSpPr/>
                      <wpg:grpSpPr>
                        <a:xfrm>
                          <a:off x="0" y="0"/>
                          <a:ext cx="5710555" cy="2400300"/>
                          <a:chOff x="0" y="0"/>
                          <a:chExt cx="5710555" cy="2400300"/>
                        </a:xfrm>
                      </wpg:grpSpPr>
                      <wps:wsp>
                        <wps:cNvPr id="1" name="Rectángulo redondeado 1"/>
                        <wps:cNvSpPr/>
                        <wps:spPr>
                          <a:xfrm>
                            <a:off x="25717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7203F26F" w14:textId="77777777" w:rsidR="00CB5AAC" w:rsidRDefault="00CB5AAC"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3524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30FB06" w14:textId="49170E77"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35242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40DC5" w14:textId="2BECE933"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2066925" y="152400"/>
                            <a:ext cx="1535430"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5CA88D9C" w14:textId="77777777" w:rsidR="00CB5AAC" w:rsidRDefault="00CB5AAC"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216217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4D7229" w14:textId="7338813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2162175"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217C97" w14:textId="3FB50740"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ángulo redondeado 23"/>
                        <wps:cNvSpPr/>
                        <wps:spPr>
                          <a:xfrm>
                            <a:off x="3867150" y="152400"/>
                            <a:ext cx="1535431" cy="2052000"/>
                          </a:xfrm>
                          <a:prstGeom prst="roundRect">
                            <a:avLst/>
                          </a:prstGeom>
                        </wps:spPr>
                        <wps:style>
                          <a:lnRef idx="2">
                            <a:schemeClr val="dk1"/>
                          </a:lnRef>
                          <a:fillRef idx="1">
                            <a:schemeClr val="lt1"/>
                          </a:fillRef>
                          <a:effectRef idx="0">
                            <a:schemeClr val="dk1"/>
                          </a:effectRef>
                          <a:fontRef idx="minor">
                            <a:schemeClr val="dk1"/>
                          </a:fontRef>
                        </wps:style>
                        <wps:txbx>
                          <w:txbxContent>
                            <w:p w14:paraId="463B92BA" w14:textId="77777777" w:rsidR="00CB5AAC" w:rsidRDefault="00CB5AAC" w:rsidP="004867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a:off x="3971925" y="600075"/>
                            <a:ext cx="1327785" cy="40449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8CF18" w14:textId="7EF0D4E6"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onector angular 30"/>
                        <wps:cNvCnPr/>
                        <wps:spPr>
                          <a:xfrm>
                            <a:off x="1657350" y="790575"/>
                            <a:ext cx="576580" cy="486410"/>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Rectángulo 35"/>
                        <wps:cNvSpPr/>
                        <wps:spPr>
                          <a:xfrm>
                            <a:off x="0" y="0"/>
                            <a:ext cx="5710555" cy="240030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onector angular 31"/>
                        <wps:cNvCnPr/>
                        <wps:spPr>
                          <a:xfrm>
                            <a:off x="3467100" y="790575"/>
                            <a:ext cx="581025" cy="447675"/>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angular 40"/>
                        <wps:cNvCnPr/>
                        <wps:spPr>
                          <a:xfrm>
                            <a:off x="5257800" y="790575"/>
                            <a:ext cx="419100" cy="457200"/>
                          </a:xfrm>
                          <a:prstGeom prst="bentConnector3">
                            <a:avLst>
                              <a:gd name="adj1" fmla="val 62000"/>
                            </a:avLst>
                          </a:prstGeom>
                          <a:ln w="25400">
                            <a:solidFill>
                              <a:srgbClr val="C00000"/>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1" name="Conector angular 41"/>
                        <wps:cNvCnPr/>
                        <wps:spPr>
                          <a:xfrm>
                            <a:off x="19050" y="781050"/>
                            <a:ext cx="405130" cy="495935"/>
                          </a:xfrm>
                          <a:prstGeom prst="bentConnector3">
                            <a:avLst>
                              <a:gd name="adj1" fmla="val 33542"/>
                            </a:avLst>
                          </a:prstGeom>
                          <a:ln w="25400">
                            <a:solidFill>
                              <a:srgbClr val="C00000"/>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25" name="Rectángulo 25"/>
                        <wps:cNvSpPr/>
                        <wps:spPr>
                          <a:xfrm>
                            <a:off x="3962400" y="107632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DD0A5" w14:textId="40A11BB1"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35242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CF810" w14:textId="7EE43EB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2162175" y="1552575"/>
                            <a:ext cx="1327785" cy="4051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583B3" w14:textId="1C9500C2"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uadro de texto 43"/>
                        <wps:cNvSpPr txBox="1"/>
                        <wps:spPr>
                          <a:xfrm>
                            <a:off x="4762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3BF14D" w14:textId="2CD41C7D" w:rsidR="00CB5AAC" w:rsidRPr="00443CE5" w:rsidRDefault="00CB5AAC" w:rsidP="00094A11">
                              <w:pPr>
                                <w:jc w:val="center"/>
                                <w:rPr>
                                  <w:rFonts w:ascii="Consolas" w:hAnsi="Consolas"/>
                                  <w:b/>
                                </w:rPr>
                              </w:pPr>
                              <w:r w:rsidRPr="00443CE5">
                                <w:rPr>
                                  <w:rFonts w:ascii="Consolas" w:hAnsi="Consolas"/>
                                  <w:b/>
                                </w:rPr>
                                <w:t>Bloque 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uadro de texto 44"/>
                        <wps:cNvSpPr txBox="1"/>
                        <wps:spPr>
                          <a:xfrm>
                            <a:off x="2266950"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965B" w14:textId="201536AE" w:rsidR="00CB5AAC" w:rsidRPr="00443CE5" w:rsidRDefault="00CB5AAC" w:rsidP="00443CE5">
                              <w:pPr>
                                <w:jc w:val="center"/>
                                <w:rPr>
                                  <w:rFonts w:ascii="Consolas" w:hAnsi="Consolas"/>
                                  <w:b/>
                                </w:rPr>
                              </w:pPr>
                              <w:r>
                                <w:rPr>
                                  <w:rFonts w:ascii="Consolas" w:hAnsi="Consolas"/>
                                  <w:b/>
                                </w:rPr>
                                <w:t>Bloque 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Cuadro de texto 45"/>
                        <wps:cNvSpPr txBox="1"/>
                        <wps:spPr>
                          <a:xfrm>
                            <a:off x="4105275" y="245434"/>
                            <a:ext cx="1104900" cy="275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08860" w14:textId="5E17FABF" w:rsidR="00CB5AAC" w:rsidRPr="00443CE5" w:rsidRDefault="00CB5AAC" w:rsidP="00443CE5">
                              <w:pPr>
                                <w:jc w:val="center"/>
                                <w:rPr>
                                  <w:rFonts w:ascii="Consolas" w:hAnsi="Consolas"/>
                                  <w:b/>
                                </w:rPr>
                              </w:pPr>
                              <w:r w:rsidRPr="00443CE5">
                                <w:rPr>
                                  <w:rFonts w:ascii="Consolas" w:hAnsi="Consolas"/>
                                  <w:b/>
                                </w:rPr>
                                <w:t>Bloque 7</w:t>
                              </w:r>
                              <w:r>
                                <w:rPr>
                                  <w:rFonts w:ascii="Consolas" w:hAnsi="Consolas"/>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700EA7" id="Grupo 46" o:spid="_x0000_s1136" style="position:absolute;left:0;text-align:left;margin-left:.5pt;margin-top:1.95pt;width:449.65pt;height:189pt;z-index:251272192" coordsize="57105,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">
                <v:roundrect id="Rectángulo redondeado 1" o:spid="_x0000_s1137" style="position:absolute;left:2571;top:1524;width:15355;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w:txbxContent>
                      <w:p w14:paraId="7203F26F" w14:textId="77777777" w:rsidR="00CB5AAC" w:rsidRDefault="00CB5AAC" w:rsidP="004867E4">
                        <w:pPr>
                          <w:jc w:val="center"/>
                        </w:pPr>
                      </w:p>
                    </w:txbxContent>
                  </v:textbox>
                </v:roundrect>
                <v:rect id="Rectángulo 7" o:spid="_x0000_s1138" style="position:absolute;left:3524;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fIcMA&#10;AADaAAAADwAAAGRycy9kb3ducmV2LnhtbESP0WrCQBRE3wv+w3IF3+rGUKNEV7GFikh9MPoBl+w1&#10;WczeDdlV0369Wyj0cZiZM8xy3dtG3KnzxrGCyTgBQVw6bbhScD59vs5B+ICssXFMCr7Jw3o1eFli&#10;rt2Dj3QvQiUihH2OCuoQ2lxKX9Zk0Y9dSxy9i+sshii7SuoOHxFuG5kmSSYtGo4LNbb0UVN5LW5W&#10;wf5rb7L3w/SHzDbrb9M2Pb0VqVKjYb9ZgAjUh//wX3unFczg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hfIcMAAADaAAAADwAAAAAAAAAAAAAAAACYAgAAZHJzL2Rv&#10;d25yZXYueG1sUEsFBgAAAAAEAAQA9QAAAIgDAAAAAA==&#10;" filled="f" strokecolor="#272727 [2749]" strokeweight="1pt">
                  <v:textbox>
                    <w:txbxContent>
                      <w:p w14:paraId="6F30FB06" w14:textId="49170E77"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0078ecba1500</w:t>
                        </w:r>
                      </w:p>
                    </w:txbxContent>
                  </v:textbox>
                </v:rect>
                <v:rect id="Rectángulo 8" o:spid="_x0000_s1139" style="position:absolute;left:3524;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fLU78A&#10;AADaAAAADwAAAGRycy9kb3ducmV2LnhtbERPzYrCMBC+L/gOYQRva2rRslSjqLCLyHrY6gMMzdgG&#10;m0lpolaf3hwWPH58/4tVbxtxo84bxwom4wQEcem04UrB6fj9+QXCB2SNjWNS8CAPq+XgY4G5dnf+&#10;o1sRKhFD2OeooA6hzaX0ZU0W/di1xJE7u85iiLCrpO7wHsNtI9MkyaRFw7Ghxpa2NZWX4moV7H/3&#10;JtscZk8yP1l/nbXpcVqkSo2G/XoOIlAf3uJ/904riFvjlXg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8tTvwAAANoAAAAPAAAAAAAAAAAAAAAAAJgCAABkcnMvZG93bnJl&#10;di54bWxQSwUGAAAAAAQABAD1AAAAhAMAAAAA&#10;" filled="f" strokecolor="#272727 [2749]" strokeweight="1pt">
                  <v:textbox>
                    <w:txbxContent>
                      <w:p w14:paraId="15240DC5" w14:textId="2BECE933"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Previous Block Hash: 0000096effa4600</w:t>
                        </w:r>
                      </w:p>
                    </w:txbxContent>
                  </v:textbox>
                </v:rect>
                <v:roundrect id="Rectángulo redondeado 19" o:spid="_x0000_s1140" style="position:absolute;left:20669;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14:paraId="5CA88D9C" w14:textId="77777777" w:rsidR="00CB5AAC" w:rsidRDefault="00CB5AAC" w:rsidP="004867E4">
                        <w:pPr>
                          <w:jc w:val="center"/>
                        </w:pPr>
                      </w:p>
                    </w:txbxContent>
                  </v:textbox>
                </v:roundrect>
                <v:rect id="Rectángulo 20" o:spid="_x0000_s1141" style="position:absolute;left:21621;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7jRsAA&#10;AADbAAAADwAAAGRycy9kb3ducmV2LnhtbERPzYrCMBC+C/sOYRb2pumWtUg1yu6CIqIHqw8wNGMb&#10;bCaliVp9enMQPH58/7NFbxtxpc4bxwq+RwkI4tJpw5WC42E5nIDwAVlj45gU3MnDYv4xmGGu3Y33&#10;dC1CJWII+xwV1CG0uZS+rMmiH7mWOHIn11kMEXaV1B3eYrhtZJokmbRoODbU2NJ/TeW5uFgFm+3G&#10;ZH+78YPMKusv4zY9/BSpUl+f/e8URKA+vMUv91orSOP6+CX+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7jRsAAAADbAAAADwAAAAAAAAAAAAAAAACYAgAAZHJzL2Rvd25y&#10;ZXYueG1sUEsFBgAAAAAEAAQA9QAAAIUDAAAAAA==&#10;" filled="f" strokecolor="#272727 [2749]" strokeweight="1pt">
                  <v:textbox>
                    <w:txbxContent>
                      <w:p w14:paraId="494D7229" w14:textId="7338813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0011aee0534e</w:t>
                        </w:r>
                      </w:p>
                    </w:txbxContent>
                  </v:textbox>
                </v:rect>
                <v:rect id="Rectángulo 21" o:spid="_x0000_s1142" style="position:absolute;left:21621;top:10763;width:13278;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G3cQA&#10;AADbAAAADwAAAGRycy9kb3ducmV2LnhtbESP0WrCQBRE34X+w3ILfdONoQaJrtIKliL1wcQPuGSv&#10;yWL2bsiumvbrXaHg4zAzZ5jlerCtuFLvjWMF00kCgrhy2nCt4Fhux3MQPiBrbB2Tgl/ysF69jJaY&#10;a3fjA12LUIsIYZ+jgiaELpfSVw1Z9BPXEUfv5HqLIcq+lrrHW4TbVqZJkkmLhuNCgx1tGqrOxcUq&#10;2P3sTPa5n/2R+cqGy6xLy/ciVertdfhYgAg0hGf4v/2tFaRTeHyJP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iRt3EAAAA2wAAAA8AAAAAAAAAAAAAAAAAmAIAAGRycy9k&#10;b3ducmV2LnhtbFBLBQYAAAAABAAEAPUAAACJAwAAAAA=&#10;" filled="f" strokecolor="#272727 [2749]" strokeweight="1pt">
                  <v:textbox>
                    <w:txbxContent>
                      <w:p w14:paraId="3B217C97" w14:textId="3FB50740"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0000078ecba1500</w:t>
                        </w:r>
                      </w:p>
                    </w:txbxContent>
                  </v:textbox>
                </v:rect>
                <v:roundrect id="Rectángulo redondeado 23" o:spid="_x0000_s1143" style="position:absolute;left:38671;top:1524;width:15354;height:20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9hMIA&#10;AADbAAAADwAAAGRycy9kb3ducmV2LnhtbESPQYvCMBSE74L/IbwFb5rWtYtWU9EVF/G2Knh9NM+2&#10;bPNSmqj135sFweMwM98wi2VnanGj1lWWFcSjCARxbnXFhYLTcTucgnAeWWNtmRQ8yMEy6/cWmGp7&#10;51+6HXwhAoRdigpK75tUSpeXZNCNbEMcvIttDfog20LqFu8Bbmo5jqIvabDisFBiQ98l5X+Hq1Hg&#10;GaPZdR//rJOqs5PpOdms9olSg49uNQfhqfPv8Ku90wrGn/D/JfwA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fD2EwgAAANsAAAAPAAAAAAAAAAAAAAAAAJgCAABkcnMvZG93&#10;bnJldi54bWxQSwUGAAAAAAQABAD1AAAAhwMAAAAA&#10;" fillcolor="white [3201]" strokecolor="black [3200]" strokeweight="2pt">
                  <v:textbox>
                    <w:txbxContent>
                      <w:p w14:paraId="463B92BA" w14:textId="77777777" w:rsidR="00CB5AAC" w:rsidRDefault="00CB5AAC" w:rsidP="004867E4">
                        <w:pPr>
                          <w:jc w:val="center"/>
                        </w:pPr>
                      </w:p>
                    </w:txbxContent>
                  </v:textbox>
                </v:roundrect>
                <v:rect id="Rectángulo 24" o:spid="_x0000_s1144" style="position:absolute;left:39719;top:6000;width:13278;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XlRcUA&#10;AADbAAAADwAAAGRycy9kb3ducmV2LnhtbESPwWrDMBBE74X+g9hCbo0ck5jgRjZpoSWE9hC7H7BY&#10;G1vEWhlLSZx8fVUo9DjMzBtmU062FxcavXGsYDFPQBA3ThtuFXzX789rED4ga+wdk4IbeSiLx4cN&#10;5tpd+UCXKrQiQtjnqKALYcil9E1HFv3cDcTRO7rRYohybKUe8RrhtpdpkmTSouG40OFAbx01p+ps&#10;Few/9yZ7/VrdyXxk03k1pPWySpWaPU3bFxCBpvAf/mvvtIJ0Cb9f4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eVFxQAAANsAAAAPAAAAAAAAAAAAAAAAAJgCAABkcnMv&#10;ZG93bnJldi54bWxQSwUGAAAAAAQABAD1AAAAigMAAAAA&#10;" filled="f" strokecolor="#272727 [2749]" strokeweight="1pt">
                  <v:textbox>
                    <w:txbxContent>
                      <w:p w14:paraId="7678CF18" w14:textId="7EF0D4E6"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Block Hash: </w:t>
                        </w:r>
                        <w:r w:rsidRPr="004867E4">
                          <w:rPr>
                            <w:rFonts w:ascii="Consolas" w:hAnsi="Consolas"/>
                            <w:b/>
                            <w:sz w:val="16"/>
                            <w:szCs w:val="16"/>
                          </w:rPr>
                          <w:t>000</w:t>
                        </w:r>
                        <w:r>
                          <w:rPr>
                            <w:rFonts w:ascii="Consolas" w:hAnsi="Consolas"/>
                            <w:b/>
                            <w:sz w:val="16"/>
                            <w:szCs w:val="16"/>
                          </w:rPr>
                          <w:t>056abff1189a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0" o:spid="_x0000_s1145" type="#_x0000_t34" style="position:absolute;left:16573;top:7905;width:5766;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moqb8AAADbAAAADwAAAGRycy9kb3ducmV2LnhtbERPz2vCMBS+C/sfwht4s+ksiHRGGdXB&#10;jlqF7fho3pqy5qVrom3/e3MQPH58vze70bbiRr1vHCt4S1IQxJXTDdcKLufPxRqED8gaW8ekYCIP&#10;u+3LbIO5dgOf6FaGWsQQ9jkqMCF0uZS+MmTRJ64jjtyv6y2GCPta6h6HGG5buUzTlbTYcGww2FFh&#10;qPorr1bBflhxyH6+p6PuDv8mK8qqoEmp+ev48Q4i0Bie4of7SyvI4vr4Jf4Aub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mmoqb8AAADbAAAADwAAAAAAAAAAAAAAAACh&#10;AgAAZHJzL2Rvd25yZXYueG1sUEsFBgAAAAAEAAQA+QAAAI0DAAAAAA==&#10;" strokecolor="#c00000" strokeweight="2pt">
                  <v:stroke startarrow="block" endarrow="block"/>
                </v:shape>
                <v:rect id="Rectángulo 35" o:spid="_x0000_s1146" style="position:absolute;width:57105;height:24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WA8QA&#10;AADbAAAADwAAAGRycy9kb3ducmV2LnhtbESP0WrCQBRE3wv+w3KFvummqQkluooKliL2obEfcMle&#10;k6XZuyG7atqvdwWhj8PMnGEWq8G24kK9N44VvEwTEMSV04ZrBd/H3eQNhA/IGlvHpOCXPKyWo6cF&#10;Ftpd+YsuZahFhLAvUEETQldI6auGLPqp64ijd3K9xRBlX0vd4zXCbSvTJMmlRcNxocGOtg1VP+XZ&#10;Ktgf9ibffGZ/ZN7z4Zx16XFWpko9j4f1HESgIfyHH+0PreA1g/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A1gPEAAAA2wAAAA8AAAAAAAAAAAAAAAAAmAIAAGRycy9k&#10;b3ducmV2LnhtbFBLBQYAAAAABAAEAPUAAACJAwAAAAA=&#10;" filled="f" strokecolor="#272727 [2749]" strokeweight="1pt"/>
                <v:shape id="Conector angular 31" o:spid="_x0000_s1147" type="#_x0000_t34" style="position:absolute;left:34671;top:7905;width:5810;height:44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UNMsIAAADbAAAADwAAAGRycy9kb3ducmV2LnhtbESPQWvCQBSE7wX/w/IEb3VjA1Kiq0is&#10;4LFNBT0+ss9sMPs2ZleT/PtuodDjMDPfMOvtYBvxpM7XjhUs5gkI4tLpmisFp+/D6zsIH5A1No5J&#10;wUgetpvJyxoz7Xr+omcRKhEh7DNUYEJoMyl9aciin7uWOHpX11kMUXaV1B32EW4b+ZYkS2mx5rhg&#10;sKXcUHkrHlbBvl9ySC/n8VO3H3eT5kWZ06jUbDrsViACDeE//Nc+agXpAn6/x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UNMsIAAADbAAAADwAAAAAAAAAAAAAA&#10;AAChAgAAZHJzL2Rvd25yZXYueG1sUEsFBgAAAAAEAAQA+QAAAJADAAAAAA==&#10;" strokecolor="#c00000" strokeweight="2pt">
                  <v:stroke startarrow="block" endarrow="block"/>
                </v:shape>
                <v:shape id="Conector angular 40" o:spid="_x0000_s1148" type="#_x0000_t34" style="position:absolute;left:52578;top:7905;width:4191;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9S8AAAADbAAAADwAAAGRycy9kb3ducmV2LnhtbERPTYvCMBC9C/sfwix4kW26IrJ0TUVk&#10;BfXWuuB1aMa22ExKErX6681B8Ph434vlYDpxJedbywq+kxQEcWV1y7WC/8Pm6weED8gaO8uk4E4e&#10;lvnHaIGZtjcu6FqGWsQQ9hkqaELoMyl91ZBBn9ieOHIn6wyGCF0ttcNbDDednKbpXBpsOTY02NO6&#10;oepcXoyC9DgtJ5vj5bErHlwV69X+z3lUavw5rH5BBBrCW/xyb7WCWVwfv8QfI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xfUvAAAAA2wAAAA8AAAAAAAAAAAAAAAAA&#10;oQIAAGRycy9kb3ducmV2LnhtbFBLBQYAAAAABAAEAPkAAACOAwAAAAA=&#10;" adj="13392" strokecolor="#c00000" strokeweight="2pt">
                  <v:stroke startarrow="block"/>
                </v:shape>
                <v:shape id="Conector angular 41" o:spid="_x0000_s1149" type="#_x0000_t34" style="position:absolute;left:190;top:7810;width:4051;height:49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u0sMAAADbAAAADwAAAGRycy9kb3ducmV2LnhtbESPS2vDMBCE74X8B7GB3mo5D0JxLJsS&#10;YgjNKe7rulgb29RaGUuO3X9fBQo9DjPzDZPms+nEjQbXWlawimIQxJXVLdcK3t+Kp2cQziNr7CyT&#10;gh9ykGeLhxQTbSe+0K30tQgQdgkqaLzvEyld1ZBBF9meOHhXOxj0QQ611ANOAW46uY7jnTTYclho&#10;sKdDQ9V3ORoFdPz4XJdTvxv15lKcvyxO5/lVqcfl/LIH4Wn2/+G/9kkr2K7g/iX8AJn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0rtLDAAAA2wAAAA8AAAAAAAAAAAAA&#10;AAAAoQIAAGRycy9kb3ducmV2LnhtbFBLBQYAAAAABAAEAPkAAACRAwAAAAA=&#10;" adj="7245" strokecolor="#c00000" strokeweight="2pt">
                  <v:stroke endarrow="block"/>
                </v:shape>
                <v:rect id="Rectángulo 25" o:spid="_x0000_s1150" style="position:absolute;left:39624;top:10763;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lA3sQA&#10;AADbAAAADwAAAGRycy9kb3ducmV2LnhtbESPwWrDMBBE74X8g9hCb41cU5vgWg5JoSWE9BAnH7BY&#10;W1vEWhlLSdx8fVUI9DjMzBumXE62FxcavXGs4GWegCBunDbcKjgePp4XIHxA1tg7JgU/5GFZzR5K&#10;LLS78p4udWhFhLAvUEEXwlBI6ZuOLPq5G4ij9+1GiyHKsZV6xGuE216mSZJLi4bjQocDvXfUnOqz&#10;VbDdbU2+/spuZD7z6ZwN6eG1TpV6epxWbyACTeE/fG9vtII0g78v8Q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QN7EAAAA2wAAAA8AAAAAAAAAAAAAAAAAmAIAAGRycy9k&#10;b3ducmV2LnhtbFBLBQYAAAAABAAEAPUAAACJAwAAAAA=&#10;" filled="f" strokecolor="#272727 [2749]" strokeweight="1pt">
                  <v:textbox>
                    <w:txbxContent>
                      <w:p w14:paraId="13ADD0A5" w14:textId="40A11BB1"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Previous Block Hash: </w:t>
                        </w:r>
                        <w:r w:rsidRPr="00C93D61">
                          <w:rPr>
                            <w:rFonts w:ascii="Consolas" w:hAnsi="Consolas"/>
                            <w:b/>
                            <w:sz w:val="16"/>
                            <w:szCs w:val="16"/>
                          </w:rPr>
                          <w:t>0000011aee0534e</w:t>
                        </w:r>
                      </w:p>
                    </w:txbxContent>
                  </v:textbox>
                </v:rect>
                <v:rect id="Rectángulo 9" o:spid="_x0000_s1151" style="position:absolute;left:3524;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tuyMMA&#10;AADaAAAADwAAAGRycy9kb3ducmV2LnhtbESP0WrCQBRE3wv+w3IF3+rGUINGV7GFikh9MPoBl+w1&#10;WczeDdlV0369Wyj0cZiZM8xy3dtG3KnzxrGCyTgBQVw6bbhScD59vs5A+ICssXFMCr7Jw3o1eFli&#10;rt2Dj3QvQiUihH2OCuoQ2lxKX9Zk0Y9dSxy9i+sshii7SuoOHxFuG5kmSSYtGo4LNbb0UVN5LW5W&#10;wf5rb7L3w/SHzDbrb9M2Pb0VqVKjYb9ZgAjUh//wX3unFczh90q8A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tuyMMAAADaAAAADwAAAAAAAAAAAAAAAACYAgAAZHJzL2Rv&#10;d25yZXYueG1sUEsFBgAAAAAEAAQA9QAAAIgDAAAAAA==&#10;" filled="f" strokecolor="#272727 [2749]" strokeweight="1pt">
                  <v:textbox>
                    <w:txbxContent>
                      <w:p w14:paraId="33ACF810" w14:textId="7EE43EBA"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 xml:space="preserve">Transaction Hash: </w:t>
                        </w:r>
                        <w:r w:rsidRPr="004867E4">
                          <w:rPr>
                            <w:rFonts w:ascii="Consolas" w:hAnsi="Consolas"/>
                            <w:b/>
                            <w:sz w:val="16"/>
                            <w:szCs w:val="16"/>
                          </w:rPr>
                          <w:t>000</w:t>
                        </w:r>
                        <w:r>
                          <w:rPr>
                            <w:rFonts w:ascii="Consolas" w:hAnsi="Consolas"/>
                            <w:b/>
                            <w:sz w:val="16"/>
                            <w:szCs w:val="16"/>
                          </w:rPr>
                          <w:t>aa76effa4133</w:t>
                        </w:r>
                      </w:p>
                    </w:txbxContent>
                  </v:textbox>
                </v:rect>
                <v:rect id="Rectángulo 22" o:spid="_x0000_s1152" style="position:absolute;left:21621;top:15525;width:13278;height:4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YqsQA&#10;AADbAAAADwAAAGRycy9kb3ducmV2LnhtbESPUWvCMBSF3wf+h3AF32Zq0CKdUeZgIrI9WP0Bl+au&#10;DWtuShO1+uuXwWCPh3POdzirzeBacaU+WM8aZtMMBHHljeVaw/n0/rwEESKywdYzabhTgM169LTC&#10;wvgbH+laxlokCIcCNTQxdoWUoWrIYZj6jjh5X753GJPsa2l6vCW4a6XKslw6tJwWGuzoraHqu7w4&#10;DYePg823n4sH2V0+XBadOs1LpfVkPLy+gIg0xP/wX3tvNCgFv1/S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2KrEAAAA2wAAAA8AAAAAAAAAAAAAAAAAmAIAAGRycy9k&#10;b3ducmV2LnhtbFBLBQYAAAAABAAEAPUAAACJAwAAAAA=&#10;" filled="f" strokecolor="#272727 [2749]" strokeweight="1pt">
                  <v:textbox>
                    <w:txbxContent>
                      <w:p w14:paraId="0EB583B3" w14:textId="1C9500C2" w:rsidR="00CB5AAC" w:rsidRPr="004867E4" w:rsidRDefault="00CB5AAC" w:rsidP="004867E4">
                        <w:pPr>
                          <w:spacing w:line="240" w:lineRule="atLeast"/>
                          <w:jc w:val="left"/>
                          <w:rPr>
                            <w:rFonts w:ascii="Consolas" w:hAnsi="Consolas"/>
                            <w:b/>
                            <w:sz w:val="16"/>
                            <w:szCs w:val="16"/>
                          </w:rPr>
                        </w:pPr>
                        <w:r>
                          <w:rPr>
                            <w:rFonts w:ascii="Consolas" w:hAnsi="Consolas"/>
                            <w:b/>
                            <w:sz w:val="16"/>
                            <w:szCs w:val="16"/>
                          </w:rPr>
                          <w:t>Transaction Hash: aaf4000faee3a00</w:t>
                        </w:r>
                      </w:p>
                    </w:txbxContent>
                  </v:textbox>
                </v:rect>
                <v:shape id="Cuadro de texto 43" o:spid="_x0000_s1153" type="#_x0000_t202" style="position:absolute;left:476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14:paraId="7D3BF14D" w14:textId="2CD41C7D" w:rsidR="00CB5AAC" w:rsidRPr="00443CE5" w:rsidRDefault="00CB5AAC" w:rsidP="00094A11">
                        <w:pPr>
                          <w:jc w:val="center"/>
                          <w:rPr>
                            <w:rFonts w:ascii="Consolas" w:hAnsi="Consolas"/>
                            <w:b/>
                          </w:rPr>
                        </w:pPr>
                        <w:r w:rsidRPr="00443CE5">
                          <w:rPr>
                            <w:rFonts w:ascii="Consolas" w:hAnsi="Consolas"/>
                            <w:b/>
                          </w:rPr>
                          <w:t>Bloque 76</w:t>
                        </w:r>
                      </w:p>
                    </w:txbxContent>
                  </v:textbox>
                </v:shape>
                <v:shape id="Cuadro de texto 44" o:spid="_x0000_s1154" type="#_x0000_t202" style="position:absolute;left:22669;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14:paraId="0D1B965B" w14:textId="201536AE" w:rsidR="00CB5AAC" w:rsidRPr="00443CE5" w:rsidRDefault="00CB5AAC" w:rsidP="00443CE5">
                        <w:pPr>
                          <w:jc w:val="center"/>
                          <w:rPr>
                            <w:rFonts w:ascii="Consolas" w:hAnsi="Consolas"/>
                            <w:b/>
                          </w:rPr>
                        </w:pPr>
                        <w:r>
                          <w:rPr>
                            <w:rFonts w:ascii="Consolas" w:hAnsi="Consolas"/>
                            <w:b/>
                          </w:rPr>
                          <w:t>Bloque 77</w:t>
                        </w:r>
                      </w:p>
                    </w:txbxContent>
                  </v:textbox>
                </v:shape>
                <v:shape id="Cuadro de texto 45" o:spid="_x0000_s1155" type="#_x0000_t202" style="position:absolute;left:41052;top:2454;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LXcYA&#10;AADbAAAADwAAAGRycy9kb3ducmV2LnhtbESPT2vCQBTE74V+h+UVvIhu6t8SXUWkteJNoy29PbLP&#10;JDT7NmS3Sfz23YLQ4zAzv2GW686UoqHaFZYVPA8jEMSp1QVnCs7J2+AFhPPIGkvLpOBGDtarx4cl&#10;xtq2fKTm5DMRIOxiVJB7X8VSujQng25oK+LgXW1t0AdZZ1LX2Aa4KeUoimbSYMFhIceKtjml36cf&#10;o+Crn30eXLe7tOPpuHp9b5L5h06U6j11mwUIT53/D9/be61gM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fLXcYAAADbAAAADwAAAAAAAAAAAAAAAACYAgAAZHJz&#10;L2Rvd25yZXYueG1sUEsFBgAAAAAEAAQA9QAAAIsDAAAAAA==&#10;" fillcolor="white [3201]" stroked="f" strokeweight=".5pt">
                  <v:textbox>
                    <w:txbxContent>
                      <w:p w14:paraId="50308860" w14:textId="5E17FABF" w:rsidR="00CB5AAC" w:rsidRPr="00443CE5" w:rsidRDefault="00CB5AAC" w:rsidP="00443CE5">
                        <w:pPr>
                          <w:jc w:val="center"/>
                          <w:rPr>
                            <w:rFonts w:ascii="Consolas" w:hAnsi="Consolas"/>
                            <w:b/>
                          </w:rPr>
                        </w:pPr>
                        <w:r w:rsidRPr="00443CE5">
                          <w:rPr>
                            <w:rFonts w:ascii="Consolas" w:hAnsi="Consolas"/>
                            <w:b/>
                          </w:rPr>
                          <w:t>Bloque 7</w:t>
                        </w:r>
                        <w:r>
                          <w:rPr>
                            <w:rFonts w:ascii="Consolas" w:hAnsi="Consolas"/>
                            <w:b/>
                          </w:rPr>
                          <w:t>8</w:t>
                        </w:r>
                      </w:p>
                    </w:txbxContent>
                  </v:textbox>
                </v:shape>
              </v:group>
            </w:pict>
          </mc:Fallback>
        </mc:AlternateContent>
      </w:r>
    </w:p>
    <w:p w14:paraId="50970267" w14:textId="3DF79716" w:rsidR="007F197E" w:rsidRPr="005134D4" w:rsidRDefault="007F197E" w:rsidP="00AF0ADA">
      <w:pPr>
        <w:spacing w:line="360" w:lineRule="auto"/>
        <w:rPr>
          <w:lang w:val="es-ES_tradnl"/>
        </w:rPr>
      </w:pPr>
    </w:p>
    <w:p w14:paraId="40644CA0" w14:textId="779A78D4" w:rsidR="00FA050C" w:rsidRPr="005134D4" w:rsidRDefault="00FA050C" w:rsidP="00AF0ADA">
      <w:pPr>
        <w:spacing w:line="360" w:lineRule="auto"/>
        <w:rPr>
          <w:lang w:val="es-ES_tradnl"/>
        </w:rPr>
      </w:pPr>
    </w:p>
    <w:p w14:paraId="177854ED" w14:textId="0FC894FA" w:rsidR="00FA050C" w:rsidRPr="005134D4" w:rsidRDefault="00FA050C" w:rsidP="00AF0ADA">
      <w:pPr>
        <w:spacing w:line="360" w:lineRule="auto"/>
        <w:rPr>
          <w:lang w:val="es-ES_tradnl"/>
        </w:rPr>
      </w:pPr>
    </w:p>
    <w:p w14:paraId="7E5EC995" w14:textId="77777777" w:rsidR="00FA050C" w:rsidRPr="005134D4" w:rsidRDefault="00FA050C" w:rsidP="00AF0ADA">
      <w:pPr>
        <w:spacing w:line="360" w:lineRule="auto"/>
        <w:rPr>
          <w:lang w:val="es-ES_tradnl"/>
        </w:rPr>
      </w:pPr>
    </w:p>
    <w:p w14:paraId="7C1473D9" w14:textId="77777777" w:rsidR="00FA050C" w:rsidRPr="005134D4" w:rsidRDefault="00FA050C" w:rsidP="00AF0ADA">
      <w:pPr>
        <w:spacing w:line="360" w:lineRule="auto"/>
        <w:rPr>
          <w:lang w:val="es-ES_tradnl"/>
        </w:rPr>
      </w:pPr>
    </w:p>
    <w:p w14:paraId="37AD5481" w14:textId="77777777" w:rsidR="00FA050C" w:rsidRPr="005134D4" w:rsidRDefault="00FA050C" w:rsidP="00AF0ADA">
      <w:pPr>
        <w:spacing w:line="360" w:lineRule="auto"/>
        <w:rPr>
          <w:lang w:val="es-ES_tradnl"/>
        </w:rPr>
      </w:pPr>
    </w:p>
    <w:p w14:paraId="12D3A297" w14:textId="77777777" w:rsidR="00FA050C" w:rsidRPr="005134D4" w:rsidRDefault="00FA050C" w:rsidP="00AF0ADA">
      <w:pPr>
        <w:spacing w:line="360" w:lineRule="auto"/>
        <w:rPr>
          <w:lang w:val="es-ES_tradnl"/>
        </w:rPr>
      </w:pPr>
    </w:p>
    <w:p w14:paraId="02FF24CE" w14:textId="77777777" w:rsidR="00F83026" w:rsidRPr="005134D4" w:rsidRDefault="00F83026" w:rsidP="00AF0ADA">
      <w:pPr>
        <w:spacing w:line="360" w:lineRule="auto"/>
        <w:ind w:firstLine="284"/>
        <w:rPr>
          <w:lang w:val="es-ES_tradnl"/>
        </w:rPr>
      </w:pPr>
    </w:p>
    <w:p w14:paraId="1133A916" w14:textId="77777777" w:rsidR="00F83026" w:rsidRPr="005134D4" w:rsidRDefault="00F83026" w:rsidP="00AF0ADA">
      <w:pPr>
        <w:spacing w:line="360" w:lineRule="auto"/>
        <w:ind w:firstLine="284"/>
        <w:rPr>
          <w:lang w:val="es-ES_tradnl"/>
        </w:rPr>
      </w:pPr>
    </w:p>
    <w:p w14:paraId="05EA77F5" w14:textId="77777777" w:rsidR="00F83026" w:rsidRPr="005134D4" w:rsidRDefault="00F83026" w:rsidP="00AF0ADA">
      <w:pPr>
        <w:spacing w:line="360" w:lineRule="auto"/>
        <w:ind w:firstLine="284"/>
        <w:rPr>
          <w:lang w:val="es-ES_tradnl"/>
        </w:rPr>
      </w:pPr>
    </w:p>
    <w:p w14:paraId="0F0896A6" w14:textId="77777777" w:rsidR="00F83026" w:rsidRPr="005134D4" w:rsidRDefault="00F83026" w:rsidP="00AF0ADA">
      <w:pPr>
        <w:spacing w:line="360" w:lineRule="auto"/>
        <w:ind w:firstLine="284"/>
        <w:rPr>
          <w:lang w:val="es-ES_tradnl"/>
        </w:rPr>
      </w:pPr>
    </w:p>
    <w:p w14:paraId="1BFAA06D" w14:textId="1297E207" w:rsidR="00010C83" w:rsidRPr="005134D4" w:rsidRDefault="0088300F" w:rsidP="007877D0">
      <w:pPr>
        <w:spacing w:line="360" w:lineRule="auto"/>
        <w:ind w:firstLine="284"/>
        <w:rPr>
          <w:lang w:val="es-ES_tradnl"/>
        </w:rPr>
      </w:pPr>
      <w:r w:rsidRPr="005134D4">
        <w:rPr>
          <w:noProof/>
          <w:lang w:val="es-ES_tradnl" w:eastAsia="es-ES"/>
        </w:rPr>
        <mc:AlternateContent>
          <mc:Choice Requires="wps">
            <w:drawing>
              <wp:anchor distT="0" distB="0" distL="114300" distR="114300" simplePos="0" relativeHeight="251309056" behindDoc="0" locked="0" layoutInCell="1" allowOverlap="1" wp14:anchorId="1FB14961" wp14:editId="40164A2E">
                <wp:simplePos x="0" y="0"/>
                <wp:positionH relativeFrom="margin">
                  <wp:posOffset>869950</wp:posOffset>
                </wp:positionH>
                <wp:positionV relativeFrom="paragraph">
                  <wp:posOffset>3481705</wp:posOffset>
                </wp:positionV>
                <wp:extent cx="4321175" cy="137795"/>
                <wp:effectExtent l="0" t="0" r="3175" b="0"/>
                <wp:wrapTopAndBottom/>
                <wp:docPr id="27" name="Cuadro de texto 27"/>
                <wp:cNvGraphicFramePr/>
                <a:graphic xmlns:a="http://schemas.openxmlformats.org/drawingml/2006/main">
                  <a:graphicData uri="http://schemas.microsoft.com/office/word/2010/wordprocessingShape">
                    <wps:wsp>
                      <wps:cNvSpPr txBox="1"/>
                      <wps:spPr>
                        <a:xfrm>
                          <a:off x="0" y="0"/>
                          <a:ext cx="4321175" cy="137795"/>
                        </a:xfrm>
                        <a:prstGeom prst="rect">
                          <a:avLst/>
                        </a:prstGeom>
                        <a:solidFill>
                          <a:prstClr val="white"/>
                        </a:solidFill>
                        <a:ln>
                          <a:noFill/>
                        </a:ln>
                        <a:effectLst/>
                      </wps:spPr>
                      <wps:txbx>
                        <w:txbxContent>
                          <w:p w14:paraId="79FECACB" w14:textId="6F337512" w:rsidR="00CB5AAC" w:rsidRPr="0088300F" w:rsidRDefault="00CB5AAC" w:rsidP="005B5BF7">
                            <w:pPr>
                              <w:pStyle w:val="Descripcin"/>
                              <w:jc w:val="center"/>
                              <w:rPr>
                                <w:noProof/>
                                <w:color w:val="000000"/>
                                <w:lang w:val="es-ES_tradnl"/>
                              </w:rPr>
                            </w:pPr>
                            <w:bookmarkStart w:id="123" w:name="_Toc16892116"/>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D75260">
                              <w:rPr>
                                <w:noProof/>
                                <w:lang w:val="es-ES_tradnl"/>
                              </w:rPr>
                              <w:t>6</w:t>
                            </w:r>
                            <w:r w:rsidRPr="0088300F">
                              <w:rPr>
                                <w:lang w:val="es-ES_tradnl"/>
                              </w:rPr>
                              <w:fldChar w:fldCharType="end"/>
                            </w:r>
                            <w:r w:rsidRPr="0088300F">
                              <w:rPr>
                                <w:lang w:val="es-ES_tradnl"/>
                              </w:rPr>
                              <w:t>: Ejemplo de bloque genesis.json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14961" id="Cuadro de texto 27" o:spid="_x0000_s1156" type="#_x0000_t202" style="position:absolute;left:0;text-align:left;margin-left:68.5pt;margin-top:274.15pt;width:340.25pt;height:10.85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" stroked="f">
                <v:textbox inset="0,0,0,0">
                  <w:txbxContent>
                    <w:p w14:paraId="79FECACB" w14:textId="6F337512" w:rsidR="00CB5AAC" w:rsidRPr="0088300F" w:rsidRDefault="00CB5AAC" w:rsidP="005B5BF7">
                      <w:pPr>
                        <w:pStyle w:val="Descripcin"/>
                        <w:jc w:val="center"/>
                        <w:rPr>
                          <w:noProof/>
                          <w:color w:val="000000"/>
                          <w:lang w:val="es-ES_tradnl"/>
                        </w:rPr>
                      </w:pPr>
                      <w:bookmarkStart w:id="124" w:name="_Toc16892116"/>
                      <w:r w:rsidRPr="0088300F">
                        <w:rPr>
                          <w:lang w:val="es-ES_tradnl"/>
                        </w:rPr>
                        <w:t xml:space="preserve">Ilustración </w:t>
                      </w:r>
                      <w:r w:rsidRPr="0088300F">
                        <w:rPr>
                          <w:lang w:val="es-ES_tradnl"/>
                        </w:rPr>
                        <w:fldChar w:fldCharType="begin"/>
                      </w:r>
                      <w:r w:rsidRPr="0088300F">
                        <w:rPr>
                          <w:lang w:val="es-ES_tradnl"/>
                        </w:rPr>
                        <w:instrText xml:space="preserve"> SEQ Ilustración \* ARABIC </w:instrText>
                      </w:r>
                      <w:r w:rsidRPr="0088300F">
                        <w:rPr>
                          <w:lang w:val="es-ES_tradnl"/>
                        </w:rPr>
                        <w:fldChar w:fldCharType="separate"/>
                      </w:r>
                      <w:r w:rsidR="00D75260">
                        <w:rPr>
                          <w:noProof/>
                          <w:lang w:val="es-ES_tradnl"/>
                        </w:rPr>
                        <w:t>6</w:t>
                      </w:r>
                      <w:r w:rsidRPr="0088300F">
                        <w:rPr>
                          <w:lang w:val="es-ES_tradnl"/>
                        </w:rPr>
                        <w:fldChar w:fldCharType="end"/>
                      </w:r>
                      <w:r w:rsidRPr="0088300F">
                        <w:rPr>
                          <w:lang w:val="es-ES_tradnl"/>
                        </w:rPr>
                        <w:t>: Ejemplo de bloque genesis.json</w:t>
                      </w:r>
                      <w:bookmarkEnd w:id="124"/>
                    </w:p>
                  </w:txbxContent>
                </v:textbox>
                <w10:wrap type="topAndBottom" anchorx="margin"/>
              </v:shape>
            </w:pict>
          </mc:Fallback>
        </mc:AlternateContent>
      </w:r>
      <w:r w:rsidR="00010C83" w:rsidRPr="005134D4">
        <w:rPr>
          <w:noProof/>
          <w:shd w:val="clear" w:color="auto" w:fill="auto"/>
          <w:lang w:val="es-ES_tradnl" w:eastAsia="es-ES"/>
        </w:rPr>
        <mc:AlternateContent>
          <mc:Choice Requires="wps">
            <w:drawing>
              <wp:anchor distT="0" distB="0" distL="114300" distR="114300" simplePos="0" relativeHeight="251307008" behindDoc="0" locked="0" layoutInCell="1" allowOverlap="1" wp14:anchorId="34C2CCEA" wp14:editId="3228A50C">
                <wp:simplePos x="0" y="0"/>
                <wp:positionH relativeFrom="margin">
                  <wp:align>left</wp:align>
                </wp:positionH>
                <wp:positionV relativeFrom="paragraph">
                  <wp:posOffset>565150</wp:posOffset>
                </wp:positionV>
                <wp:extent cx="5666740" cy="2863850"/>
                <wp:effectExtent l="0" t="0" r="10160" b="12700"/>
                <wp:wrapTopAndBottom/>
                <wp:docPr id="26" name="Cuadro de texto 26"/>
                <wp:cNvGraphicFramePr/>
                <a:graphic xmlns:a="http://schemas.openxmlformats.org/drawingml/2006/main">
                  <a:graphicData uri="http://schemas.microsoft.com/office/word/2010/wordprocessingShape">
                    <wps:wsp>
                      <wps:cNvSpPr txBox="1"/>
                      <wps:spPr>
                        <a:xfrm>
                          <a:off x="0" y="0"/>
                          <a:ext cx="5666740" cy="286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3FA4C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CB5AAC" w:rsidRPr="00A876C1" w14:paraId="5C661538" w14:textId="77777777" w:rsidTr="00314A9C">
                              <w:trPr>
                                <w:tblCellSpacing w:w="15" w:type="dxa"/>
                              </w:trPr>
                              <w:tc>
                                <w:tcPr>
                                  <w:tcW w:w="0" w:type="auto"/>
                                  <w:vAlign w:val="center"/>
                                  <w:hideMark/>
                                </w:tcPr>
                                <w:p w14:paraId="57A1271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CB5AAC" w:rsidRPr="00A876C1" w14:paraId="2B2E5B36" w14:textId="77777777" w:rsidTr="00A876C1">
                              <w:trPr>
                                <w:tblCellSpacing w:w="15" w:type="dxa"/>
                              </w:trPr>
                              <w:tc>
                                <w:tcPr>
                                  <w:tcW w:w="0" w:type="auto"/>
                                  <w:vAlign w:val="center"/>
                                  <w:hideMark/>
                                </w:tcPr>
                                <w:p w14:paraId="2CE3688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CB5AAC" w:rsidRPr="00A876C1" w14:paraId="618151E0" w14:textId="77777777" w:rsidTr="00A876C1">
                              <w:trPr>
                                <w:tblCellSpacing w:w="15" w:type="dxa"/>
                              </w:trPr>
                              <w:tc>
                                <w:tcPr>
                                  <w:tcW w:w="0" w:type="auto"/>
                                  <w:vAlign w:val="center"/>
                                  <w:hideMark/>
                                </w:tcPr>
                                <w:p w14:paraId="134537F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1AD8BEBC" w14:textId="77777777" w:rsidTr="00A876C1">
                              <w:trPr>
                                <w:tblCellSpacing w:w="15" w:type="dxa"/>
                              </w:trPr>
                              <w:tc>
                                <w:tcPr>
                                  <w:tcW w:w="0" w:type="auto"/>
                                  <w:vAlign w:val="center"/>
                                  <w:hideMark/>
                                </w:tcPr>
                                <w:p w14:paraId="5A200E7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CB5AAC" w:rsidRPr="00A876C1" w14:paraId="21740892" w14:textId="77777777" w:rsidTr="00A876C1">
                              <w:trPr>
                                <w:tblCellSpacing w:w="15" w:type="dxa"/>
                              </w:trPr>
                              <w:tc>
                                <w:tcPr>
                                  <w:tcW w:w="0" w:type="auto"/>
                                  <w:vAlign w:val="center"/>
                                  <w:hideMark/>
                                </w:tcPr>
                                <w:p w14:paraId="64A4CD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CB5AAC" w:rsidRPr="00A876C1" w14:paraId="4F72E9CE" w14:textId="77777777" w:rsidTr="00A876C1">
                              <w:trPr>
                                <w:tblCellSpacing w:w="15" w:type="dxa"/>
                              </w:trPr>
                              <w:tc>
                                <w:tcPr>
                                  <w:tcW w:w="0" w:type="auto"/>
                                  <w:vAlign w:val="center"/>
                                  <w:hideMark/>
                                </w:tcPr>
                                <w:p w14:paraId="031172EF"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B5AAC" w:rsidRPr="00A876C1" w14:paraId="709EB73B" w14:textId="77777777" w:rsidTr="00A876C1">
                              <w:trPr>
                                <w:tblCellSpacing w:w="15" w:type="dxa"/>
                              </w:trPr>
                              <w:tc>
                                <w:tcPr>
                                  <w:tcW w:w="0" w:type="auto"/>
                                  <w:vAlign w:val="center"/>
                                  <w:hideMark/>
                                </w:tcPr>
                                <w:p w14:paraId="04F2C5E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CB5AAC" w:rsidRPr="00A876C1" w14:paraId="13B6DA86" w14:textId="77777777" w:rsidTr="00A876C1">
                              <w:trPr>
                                <w:tblCellSpacing w:w="15" w:type="dxa"/>
                              </w:trPr>
                              <w:tc>
                                <w:tcPr>
                                  <w:tcW w:w="0" w:type="auto"/>
                                  <w:vAlign w:val="center"/>
                                  <w:hideMark/>
                                </w:tcPr>
                                <w:p w14:paraId="53A59E4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CB5AAC" w:rsidRPr="00A876C1" w14:paraId="7C5389E0" w14:textId="77777777" w:rsidTr="00A876C1">
                              <w:trPr>
                                <w:tblCellSpacing w:w="15" w:type="dxa"/>
                              </w:trPr>
                              <w:tc>
                                <w:tcPr>
                                  <w:tcW w:w="0" w:type="auto"/>
                                  <w:vAlign w:val="center"/>
                                  <w:hideMark/>
                                </w:tcPr>
                                <w:p w14:paraId="74DDCEC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CB5AAC" w:rsidRPr="00A876C1" w14:paraId="5B1269C3" w14:textId="77777777" w:rsidTr="00A876C1">
                              <w:trPr>
                                <w:tblCellSpacing w:w="15" w:type="dxa"/>
                              </w:trPr>
                              <w:tc>
                                <w:tcPr>
                                  <w:tcW w:w="0" w:type="auto"/>
                                  <w:vAlign w:val="center"/>
                                  <w:hideMark/>
                                </w:tcPr>
                                <w:p w14:paraId="6640B2A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CB5AAC" w:rsidRPr="00A876C1" w14:paraId="39A09788" w14:textId="77777777" w:rsidTr="00A876C1">
                              <w:trPr>
                                <w:tblCellSpacing w:w="15" w:type="dxa"/>
                              </w:trPr>
                              <w:tc>
                                <w:tcPr>
                                  <w:tcW w:w="0" w:type="auto"/>
                                  <w:vAlign w:val="center"/>
                                  <w:hideMark/>
                                </w:tcPr>
                                <w:p w14:paraId="2A7084BA"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CB5AAC" w:rsidRPr="00A876C1" w14:paraId="144A2B72" w14:textId="77777777" w:rsidTr="00A876C1">
                              <w:trPr>
                                <w:tblCellSpacing w:w="15" w:type="dxa"/>
                              </w:trPr>
                              <w:tc>
                                <w:tcPr>
                                  <w:tcW w:w="0" w:type="auto"/>
                                  <w:vAlign w:val="center"/>
                                  <w:hideMark/>
                                </w:tcPr>
                                <w:p w14:paraId="5B09713E"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CB5AAC" w:rsidRPr="00A876C1" w14:paraId="394B1A8C" w14:textId="77777777" w:rsidTr="00A876C1">
                              <w:trPr>
                                <w:tblCellSpacing w:w="15" w:type="dxa"/>
                              </w:trPr>
                              <w:tc>
                                <w:tcPr>
                                  <w:tcW w:w="0" w:type="auto"/>
                                  <w:vAlign w:val="center"/>
                                  <w:hideMark/>
                                </w:tcPr>
                                <w:p w14:paraId="282F4A88"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CB5AAC" w:rsidRPr="00A876C1" w14:paraId="3BAFBE88" w14:textId="77777777" w:rsidTr="00A876C1">
                              <w:trPr>
                                <w:tblCellSpacing w:w="15" w:type="dxa"/>
                              </w:trPr>
                              <w:tc>
                                <w:tcPr>
                                  <w:tcW w:w="0" w:type="auto"/>
                                  <w:vAlign w:val="center"/>
                                  <w:hideMark/>
                                </w:tcPr>
                                <w:p w14:paraId="5180224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62BC0DD6" w14:textId="77777777" w:rsidTr="00A876C1">
                              <w:trPr>
                                <w:tblCellSpacing w:w="15" w:type="dxa"/>
                              </w:trPr>
                              <w:tc>
                                <w:tcPr>
                                  <w:tcW w:w="0" w:type="auto"/>
                                  <w:vAlign w:val="center"/>
                                  <w:hideMark/>
                                </w:tcPr>
                                <w:p w14:paraId="42D0E3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AAC" w:rsidRPr="00A876C1" w14:paraId="6E354352" w14:textId="77777777" w:rsidTr="00A876C1">
                              <w:trPr>
                                <w:tblCellSpacing w:w="15" w:type="dxa"/>
                              </w:trPr>
                              <w:tc>
                                <w:tcPr>
                                  <w:tcW w:w="0" w:type="auto"/>
                                  <w:vAlign w:val="center"/>
                                  <w:hideMark/>
                                </w:tcPr>
                                <w:p w14:paraId="35CC0053"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CB5AAC" w:rsidRDefault="00CB5A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CCEA" id="Cuadro de texto 26" o:spid="_x0000_s1157" type="#_x0000_t202" style="position:absolute;left:0;text-align:left;margin-left:0;margin-top:44.5pt;width:446.2pt;height:225.5pt;z-index:251307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" fillcolor="white [3201]" strokeweight=".5pt">
                <v:textbox>
                  <w:txbxContent>
                    <w:p w14:paraId="4F3FA4C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9"/>
                      </w:tblGrid>
                      <w:tr w:rsidR="00CB5AAC" w:rsidRPr="00A876C1" w14:paraId="5C661538" w14:textId="77777777" w:rsidTr="00314A9C">
                        <w:trPr>
                          <w:tblCellSpacing w:w="15" w:type="dxa"/>
                        </w:trPr>
                        <w:tc>
                          <w:tcPr>
                            <w:tcW w:w="0" w:type="auto"/>
                            <w:vAlign w:val="center"/>
                            <w:hideMark/>
                          </w:tcPr>
                          <w:p w14:paraId="57A1271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"config": {</w:t>
                            </w:r>
                          </w:p>
                        </w:tc>
                      </w:tr>
                    </w:tbl>
                    <w:p w14:paraId="5348DA16"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CB5AAC" w:rsidRPr="00A876C1" w14:paraId="2B2E5B36" w14:textId="77777777" w:rsidTr="00A876C1">
                        <w:trPr>
                          <w:tblCellSpacing w:w="15" w:type="dxa"/>
                        </w:trPr>
                        <w:tc>
                          <w:tcPr>
                            <w:tcW w:w="0" w:type="auto"/>
                            <w:vAlign w:val="center"/>
                            <w:hideMark/>
                          </w:tcPr>
                          <w:p w14:paraId="2CE3688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"chainId": 0,</w:t>
                            </w:r>
                          </w:p>
                        </w:tc>
                      </w:tr>
                    </w:tbl>
                    <w:p w14:paraId="2C6E01BB"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7"/>
                      </w:tblGrid>
                      <w:tr w:rsidR="00CB5AAC" w:rsidRPr="00A876C1" w14:paraId="618151E0" w14:textId="77777777" w:rsidTr="00A876C1">
                        <w:trPr>
                          <w:tblCellSpacing w:w="15" w:type="dxa"/>
                        </w:trPr>
                        <w:tc>
                          <w:tcPr>
                            <w:tcW w:w="0" w:type="auto"/>
                            <w:vAlign w:val="center"/>
                            <w:hideMark/>
                          </w:tcPr>
                          <w:p w14:paraId="134537FB"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"homesteadBlock": 0,</w:t>
                            </w:r>
                          </w:p>
                        </w:tc>
                      </w:tr>
                    </w:tbl>
                    <w:p w14:paraId="392EF955"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1AD8BEBC" w14:textId="77777777" w:rsidTr="00A876C1">
                        <w:trPr>
                          <w:tblCellSpacing w:w="15" w:type="dxa"/>
                        </w:trPr>
                        <w:tc>
                          <w:tcPr>
                            <w:tcW w:w="0" w:type="auto"/>
                            <w:vAlign w:val="center"/>
                            <w:hideMark/>
                          </w:tcPr>
                          <w:p w14:paraId="5A200E7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"eip155Block": 0,</w:t>
                            </w:r>
                          </w:p>
                        </w:tc>
                      </w:tr>
                    </w:tbl>
                    <w:p w14:paraId="0819E64D"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3"/>
                      </w:tblGrid>
                      <w:tr w:rsidR="00CB5AAC" w:rsidRPr="00A876C1" w14:paraId="21740892" w14:textId="77777777" w:rsidTr="00A876C1">
                        <w:trPr>
                          <w:tblCellSpacing w:w="15" w:type="dxa"/>
                        </w:trPr>
                        <w:tc>
                          <w:tcPr>
                            <w:tcW w:w="0" w:type="auto"/>
                            <w:vAlign w:val="center"/>
                            <w:hideMark/>
                          </w:tcPr>
                          <w:p w14:paraId="64A4CD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"eip158Block": 0</w:t>
                            </w:r>
                          </w:p>
                        </w:tc>
                      </w:tr>
                    </w:tbl>
                    <w:p w14:paraId="7B7999E2"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tblGrid>
                      <w:tr w:rsidR="00CB5AAC" w:rsidRPr="00A876C1" w14:paraId="4F72E9CE" w14:textId="77777777" w:rsidTr="00A876C1">
                        <w:trPr>
                          <w:tblCellSpacing w:w="15" w:type="dxa"/>
                        </w:trPr>
                        <w:tc>
                          <w:tcPr>
                            <w:tcW w:w="0" w:type="auto"/>
                            <w:vAlign w:val="center"/>
                            <w:hideMark/>
                          </w:tcPr>
                          <w:p w14:paraId="031172EF"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w:t>
                            </w:r>
                          </w:p>
                        </w:tc>
                      </w:tr>
                    </w:tbl>
                    <w:p w14:paraId="068059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CB5AAC" w:rsidRPr="00A876C1" w14:paraId="709EB73B" w14:textId="77777777" w:rsidTr="00A876C1">
                        <w:trPr>
                          <w:tblCellSpacing w:w="15" w:type="dxa"/>
                        </w:trPr>
                        <w:tc>
                          <w:tcPr>
                            <w:tcW w:w="0" w:type="auto"/>
                            <w:vAlign w:val="center"/>
                            <w:hideMark/>
                          </w:tcPr>
                          <w:p w14:paraId="04F2C5E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"alloc"   : {},</w:t>
                            </w:r>
                          </w:p>
                        </w:tc>
                      </w:tr>
                    </w:tbl>
                    <w:p w14:paraId="13E858D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3"/>
                      </w:tblGrid>
                      <w:tr w:rsidR="00CB5AAC" w:rsidRPr="00A876C1" w14:paraId="13B6DA86" w14:textId="77777777" w:rsidTr="00A876C1">
                        <w:trPr>
                          <w:tblCellSpacing w:w="15" w:type="dxa"/>
                        </w:trPr>
                        <w:tc>
                          <w:tcPr>
                            <w:tcW w:w="0" w:type="auto"/>
                            <w:vAlign w:val="center"/>
                            <w:hideMark/>
                          </w:tcPr>
                          <w:p w14:paraId="53A59E4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"coinbase"   : "0x0000000000000000000000000000000000000000",</w:t>
                            </w:r>
                          </w:p>
                        </w:tc>
                      </w:tr>
                    </w:tbl>
                    <w:p w14:paraId="68EA056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3"/>
                      </w:tblGrid>
                      <w:tr w:rsidR="00CB5AAC" w:rsidRPr="00A876C1" w14:paraId="7C5389E0" w14:textId="77777777" w:rsidTr="00A876C1">
                        <w:trPr>
                          <w:tblCellSpacing w:w="15" w:type="dxa"/>
                        </w:trPr>
                        <w:tc>
                          <w:tcPr>
                            <w:tcW w:w="0" w:type="auto"/>
                            <w:vAlign w:val="center"/>
                            <w:hideMark/>
                          </w:tcPr>
                          <w:p w14:paraId="74DDCECD"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"difficulty" : "0x20000",</w:t>
                            </w:r>
                          </w:p>
                        </w:tc>
                      </w:tr>
                    </w:tbl>
                    <w:p w14:paraId="2BDD5CDF"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CB5AAC" w:rsidRPr="00A876C1" w14:paraId="5B1269C3" w14:textId="77777777" w:rsidTr="00A876C1">
                        <w:trPr>
                          <w:tblCellSpacing w:w="15" w:type="dxa"/>
                        </w:trPr>
                        <w:tc>
                          <w:tcPr>
                            <w:tcW w:w="0" w:type="auto"/>
                            <w:vAlign w:val="center"/>
                            <w:hideMark/>
                          </w:tcPr>
                          <w:p w14:paraId="6640B2A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"extraData"  : "",</w:t>
                            </w:r>
                          </w:p>
                        </w:tc>
                      </w:tr>
                    </w:tbl>
                    <w:p w14:paraId="6C70476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9"/>
                      </w:tblGrid>
                      <w:tr w:rsidR="00CB5AAC" w:rsidRPr="00A876C1" w14:paraId="39A09788" w14:textId="77777777" w:rsidTr="00A876C1">
                        <w:trPr>
                          <w:tblCellSpacing w:w="15" w:type="dxa"/>
                        </w:trPr>
                        <w:tc>
                          <w:tcPr>
                            <w:tcW w:w="0" w:type="auto"/>
                            <w:vAlign w:val="center"/>
                            <w:hideMark/>
                          </w:tcPr>
                          <w:p w14:paraId="2A7084BA"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"gasLimit"   : "0x2fefd8",</w:t>
                            </w:r>
                          </w:p>
                        </w:tc>
                      </w:tr>
                    </w:tbl>
                    <w:p w14:paraId="60E20C94"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1"/>
                      </w:tblGrid>
                      <w:tr w:rsidR="00CB5AAC" w:rsidRPr="00A876C1" w14:paraId="144A2B72" w14:textId="77777777" w:rsidTr="00A876C1">
                        <w:trPr>
                          <w:tblCellSpacing w:w="15" w:type="dxa"/>
                        </w:trPr>
                        <w:tc>
                          <w:tcPr>
                            <w:tcW w:w="0" w:type="auto"/>
                            <w:vAlign w:val="center"/>
                            <w:hideMark/>
                          </w:tcPr>
                          <w:p w14:paraId="5B09713E"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"nonce"   : "0x0000000000000042",</w:t>
                            </w:r>
                          </w:p>
                        </w:tc>
                      </w:tr>
                    </w:tbl>
                    <w:p w14:paraId="7C7178AC"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60"/>
                      </w:tblGrid>
                      <w:tr w:rsidR="00CB5AAC" w:rsidRPr="00A876C1" w14:paraId="394B1A8C" w14:textId="77777777" w:rsidTr="00A876C1">
                        <w:trPr>
                          <w:tblCellSpacing w:w="15" w:type="dxa"/>
                        </w:trPr>
                        <w:tc>
                          <w:tcPr>
                            <w:tcW w:w="0" w:type="auto"/>
                            <w:vAlign w:val="center"/>
                            <w:hideMark/>
                          </w:tcPr>
                          <w:p w14:paraId="282F4A88"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"mixhash" : "0x0000000000000000000000000000000000000000000000000000000000000000",</w:t>
                            </w:r>
                          </w:p>
                        </w:tc>
                      </w:tr>
                    </w:tbl>
                    <w:p w14:paraId="11465038"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8"/>
                      </w:tblGrid>
                      <w:tr w:rsidR="00CB5AAC" w:rsidRPr="00A876C1" w14:paraId="3BAFBE88" w14:textId="77777777" w:rsidTr="00A876C1">
                        <w:trPr>
                          <w:tblCellSpacing w:w="15" w:type="dxa"/>
                        </w:trPr>
                        <w:tc>
                          <w:tcPr>
                            <w:tcW w:w="0" w:type="auto"/>
                            <w:vAlign w:val="center"/>
                            <w:hideMark/>
                          </w:tcPr>
                          <w:p w14:paraId="51802246"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"parentHash" : "0x0000000000000000000000000000000000000000000000000000000000000000",</w:t>
                            </w:r>
                          </w:p>
                        </w:tc>
                      </w:tr>
                    </w:tbl>
                    <w:p w14:paraId="602D3ED9"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CB5AAC" w:rsidRPr="00A876C1" w14:paraId="62BC0DD6" w14:textId="77777777" w:rsidTr="00A876C1">
                        <w:trPr>
                          <w:tblCellSpacing w:w="15" w:type="dxa"/>
                        </w:trPr>
                        <w:tc>
                          <w:tcPr>
                            <w:tcW w:w="0" w:type="auto"/>
                            <w:vAlign w:val="center"/>
                            <w:hideMark/>
                          </w:tcPr>
                          <w:p w14:paraId="42D0E3B2"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sz w:val="16"/>
                                <w:szCs w:val="16"/>
                                <w:shd w:val="clear" w:color="auto" w:fill="auto"/>
                                <w:lang w:val="es-ES" w:eastAsia="es-ES"/>
                              </w:rPr>
                              <w:t>  </w:t>
                            </w:r>
                            <w:r w:rsidRPr="00A876C1">
                              <w:rPr>
                                <w:rFonts w:ascii="Courier New" w:eastAsia="Times New Roman" w:hAnsi="Courier New" w:cs="Courier New"/>
                                <w:color w:val="auto"/>
                                <w:sz w:val="16"/>
                                <w:szCs w:val="16"/>
                                <w:shd w:val="clear" w:color="auto" w:fill="auto"/>
                                <w:lang w:val="es-ES" w:eastAsia="es-ES"/>
                              </w:rPr>
                              <w:t>"timestamp"  : "0x00"</w:t>
                            </w:r>
                          </w:p>
                        </w:tc>
                      </w:tr>
                    </w:tbl>
                    <w:p w14:paraId="636BB357" w14:textId="77777777" w:rsidR="00CB5AAC" w:rsidRPr="00A876C1" w:rsidRDefault="00CB5AAC" w:rsidP="00A876C1">
                      <w:pPr>
                        <w:jc w:val="left"/>
                        <w:rPr>
                          <w:rFonts w:ascii="Consolas" w:eastAsia="Times New Roman" w:hAnsi="Consolas" w:cs="Times New Roman"/>
                          <w:vanish/>
                          <w:color w:val="707070"/>
                          <w:sz w:val="16"/>
                          <w:szCs w:val="16"/>
                          <w:shd w:val="clear" w:color="auto" w:fill="auto"/>
                          <w:lang w:val="es-ES"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tblGrid>
                      <w:tr w:rsidR="00CB5AAC" w:rsidRPr="00A876C1" w14:paraId="6E354352" w14:textId="77777777" w:rsidTr="00A876C1">
                        <w:trPr>
                          <w:tblCellSpacing w:w="15" w:type="dxa"/>
                        </w:trPr>
                        <w:tc>
                          <w:tcPr>
                            <w:tcW w:w="0" w:type="auto"/>
                            <w:vAlign w:val="center"/>
                            <w:hideMark/>
                          </w:tcPr>
                          <w:p w14:paraId="35CC0053" w14:textId="77777777" w:rsidR="00CB5AAC" w:rsidRPr="00A876C1" w:rsidRDefault="00CB5AAC" w:rsidP="00A876C1">
                            <w:pPr>
                              <w:jc w:val="left"/>
                              <w:rPr>
                                <w:rFonts w:ascii="Times New Roman" w:eastAsia="Times New Roman" w:hAnsi="Times New Roman" w:cs="Times New Roman"/>
                                <w:color w:val="auto"/>
                                <w:sz w:val="16"/>
                                <w:szCs w:val="16"/>
                                <w:shd w:val="clear" w:color="auto" w:fill="auto"/>
                                <w:lang w:val="es-ES" w:eastAsia="es-ES"/>
                              </w:rPr>
                            </w:pPr>
                            <w:r w:rsidRPr="00A876C1">
                              <w:rPr>
                                <w:rFonts w:ascii="Courier New" w:eastAsia="Times New Roman" w:hAnsi="Courier New" w:cs="Courier New"/>
                                <w:color w:val="auto"/>
                                <w:sz w:val="16"/>
                                <w:szCs w:val="16"/>
                                <w:shd w:val="clear" w:color="auto" w:fill="auto"/>
                                <w:lang w:val="es-ES" w:eastAsia="es-ES"/>
                              </w:rPr>
                              <w:t>}</w:t>
                            </w:r>
                          </w:p>
                        </w:tc>
                      </w:tr>
                    </w:tbl>
                    <w:p w14:paraId="2853F04A" w14:textId="77777777" w:rsidR="00CB5AAC" w:rsidRDefault="00CB5AAC"/>
                  </w:txbxContent>
                </v:textbox>
                <w10:wrap type="topAndBottom" anchorx="margin"/>
              </v:shape>
            </w:pict>
          </mc:Fallback>
        </mc:AlternateContent>
      </w:r>
      <w:r w:rsidR="007F197E" w:rsidRPr="005134D4">
        <w:rPr>
          <w:lang w:val="es-ES_tradnl"/>
        </w:rPr>
        <w:t xml:space="preserve">Pero como en todo siempre hay un principio, y </w:t>
      </w:r>
      <w:r w:rsidR="00C823F6" w:rsidRPr="005134D4">
        <w:rPr>
          <w:lang w:val="es-ES_tradnl"/>
        </w:rPr>
        <w:t xml:space="preserve">la blockchain </w:t>
      </w:r>
      <w:r w:rsidR="007F197E" w:rsidRPr="005134D4">
        <w:rPr>
          <w:lang w:val="es-ES_tradnl"/>
        </w:rPr>
        <w:t xml:space="preserve">no es una excepción, existe un bloque generatriz denominado </w:t>
      </w:r>
      <w:r w:rsidR="007F197E" w:rsidRPr="005134D4">
        <w:rPr>
          <w:b/>
          <w:lang w:val="es-ES_tradnl"/>
        </w:rPr>
        <w:t>Génesis</w:t>
      </w:r>
      <w:r w:rsidR="007F197E" w:rsidRPr="005134D4">
        <w:rPr>
          <w:lang w:val="es-ES_tradnl"/>
        </w:rPr>
        <w:t>, a partir del cual se encadenan el resto.</w:t>
      </w:r>
      <w:r w:rsidR="00314A9C" w:rsidRPr="005134D4">
        <w:rPr>
          <w:lang w:val="es-ES_tradnl"/>
        </w:rPr>
        <w:t xml:space="preserve"> </w:t>
      </w:r>
    </w:p>
    <w:p w14:paraId="306E4179" w14:textId="77777777" w:rsidR="0088300F" w:rsidRPr="005134D4" w:rsidRDefault="0088300F" w:rsidP="007877D0">
      <w:pPr>
        <w:spacing w:line="360" w:lineRule="auto"/>
        <w:ind w:firstLine="284"/>
        <w:rPr>
          <w:lang w:val="es-ES_tradnl"/>
        </w:rPr>
      </w:pPr>
    </w:p>
    <w:p w14:paraId="0C885A35" w14:textId="7166DF78" w:rsidR="00777812" w:rsidRPr="005134D4" w:rsidRDefault="00314A9C" w:rsidP="007877D0">
      <w:pPr>
        <w:spacing w:line="360" w:lineRule="auto"/>
        <w:ind w:firstLine="284"/>
        <w:rPr>
          <w:lang w:val="es-ES_tradnl"/>
        </w:rPr>
      </w:pPr>
      <w:r w:rsidRPr="005134D4">
        <w:rPr>
          <w:lang w:val="es-ES_tradnl"/>
        </w:rPr>
        <w:t xml:space="preserve">Este bloque se forma  en el momento de la creación de la Blockchain, </w:t>
      </w:r>
      <w:r w:rsidR="003E2C6D" w:rsidRPr="005134D4">
        <w:rPr>
          <w:lang w:val="es-ES_tradnl"/>
        </w:rPr>
        <w:t>y su estructura está</w:t>
      </w:r>
      <w:r w:rsidRPr="005134D4">
        <w:rPr>
          <w:lang w:val="es-ES_tradnl"/>
        </w:rPr>
        <w:t xml:space="preserve"> definida</w:t>
      </w:r>
      <w:r w:rsidR="00777812" w:rsidRPr="005134D4">
        <w:rPr>
          <w:lang w:val="es-ES_tradnl"/>
        </w:rPr>
        <w:t xml:space="preserve"> e</w:t>
      </w:r>
      <w:r w:rsidR="003C07E8" w:rsidRPr="005134D4">
        <w:rPr>
          <w:lang w:val="es-ES_tradnl"/>
        </w:rPr>
        <w:t xml:space="preserve">n un fichero en formato JSON </w:t>
      </w:r>
      <w:r w:rsidR="00777812" w:rsidRPr="005134D4">
        <w:rPr>
          <w:lang w:val="es-ES_tradnl"/>
        </w:rPr>
        <w:t xml:space="preserve">que recibe el nombre de </w:t>
      </w:r>
      <w:r w:rsidR="00777812" w:rsidRPr="005134D4">
        <w:rPr>
          <w:i/>
          <w:lang w:val="es-ES_tradnl"/>
        </w:rPr>
        <w:t>genesis.json</w:t>
      </w:r>
      <w:r w:rsidR="00A876C1" w:rsidRPr="005134D4">
        <w:rPr>
          <w:lang w:val="es-ES_tradnl"/>
        </w:rPr>
        <w:t>.</w:t>
      </w:r>
    </w:p>
    <w:p w14:paraId="239E1D3B" w14:textId="40E33C59" w:rsidR="00314A9C" w:rsidRPr="005134D4" w:rsidRDefault="00314A9C" w:rsidP="00314A9C">
      <w:pPr>
        <w:rPr>
          <w:lang w:val="es-ES_tradnl"/>
        </w:rPr>
      </w:pPr>
    </w:p>
    <w:p w14:paraId="25FBA72F" w14:textId="33B6284F" w:rsidR="009F5D17" w:rsidRPr="005134D4" w:rsidRDefault="00F652AA" w:rsidP="00B74164">
      <w:pPr>
        <w:rPr>
          <w:lang w:val="es-ES_tradnl"/>
        </w:rPr>
      </w:pPr>
      <w:r w:rsidRPr="005134D4">
        <w:rPr>
          <w:noProof/>
          <w:shd w:val="clear" w:color="auto" w:fill="auto"/>
          <w:lang w:val="es-ES_tradnl" w:eastAsia="es-ES"/>
        </w:rPr>
        <w:lastRenderedPageBreak/>
        <mc:AlternateContent>
          <mc:Choice Requires="wpg">
            <w:drawing>
              <wp:anchor distT="0" distB="0" distL="114300" distR="114300" simplePos="0" relativeHeight="251303936" behindDoc="0" locked="0" layoutInCell="1" allowOverlap="1" wp14:anchorId="3E1EB3CE" wp14:editId="5C508B22">
                <wp:simplePos x="0" y="0"/>
                <wp:positionH relativeFrom="column">
                  <wp:posOffset>251874</wp:posOffset>
                </wp:positionH>
                <wp:positionV relativeFrom="paragraph">
                  <wp:posOffset>134</wp:posOffset>
                </wp:positionV>
                <wp:extent cx="4773930" cy="2598420"/>
                <wp:effectExtent l="0" t="0" r="7620" b="0"/>
                <wp:wrapTopAndBottom/>
                <wp:docPr id="65" name="Grupo 65"/>
                <wp:cNvGraphicFramePr/>
                <a:graphic xmlns:a="http://schemas.openxmlformats.org/drawingml/2006/main">
                  <a:graphicData uri="http://schemas.microsoft.com/office/word/2010/wordprocessingGroup">
                    <wpg:wgp>
                      <wpg:cNvGrpSpPr/>
                      <wpg:grpSpPr>
                        <a:xfrm>
                          <a:off x="0" y="0"/>
                          <a:ext cx="4773930" cy="2598420"/>
                          <a:chOff x="0" y="0"/>
                          <a:chExt cx="4774019" cy="2598420"/>
                        </a:xfrm>
                      </wpg:grpSpPr>
                      <wpg:grpSp>
                        <wpg:cNvPr id="39" name="Grupo 39"/>
                        <wpg:cNvGrpSpPr/>
                        <wpg:grpSpPr>
                          <a:xfrm>
                            <a:off x="0" y="0"/>
                            <a:ext cx="4774019" cy="2399665"/>
                            <a:chOff x="0" y="0"/>
                            <a:chExt cx="4774019" cy="2399665"/>
                          </a:xfrm>
                        </wpg:grpSpPr>
                        <wps:wsp>
                          <wps:cNvPr id="3" name="Rectángulo redondeado 3"/>
                          <wps:cNvSpPr/>
                          <wps:spPr>
                            <a:xfrm>
                              <a:off x="297712" y="138223"/>
                              <a:ext cx="1535312" cy="2051672"/>
                            </a:xfrm>
                            <a:prstGeom prst="roundRect">
                              <a:avLst/>
                            </a:prstGeom>
                            <a:solidFill>
                              <a:schemeClr val="accent2">
                                <a:lumMod val="40000"/>
                                <a:lumOff val="60000"/>
                              </a:schemeClr>
                            </a:solidFill>
                          </wps:spPr>
                          <wps:style>
                            <a:lnRef idx="2">
                              <a:schemeClr val="dk1"/>
                            </a:lnRef>
                            <a:fillRef idx="1">
                              <a:schemeClr val="lt1"/>
                            </a:fillRef>
                            <a:effectRef idx="0">
                              <a:schemeClr val="dk1"/>
                            </a:effectRef>
                            <a:fontRef idx="minor">
                              <a:schemeClr val="dk1"/>
                            </a:fontRef>
                          </wps:style>
                          <wps:txbx>
                            <w:txbxContent>
                              <w:p w14:paraId="19932C0C" w14:textId="77777777" w:rsidR="00CB5AAC" w:rsidRPr="001D6F4F" w:rsidRDefault="00CB5AAC"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ángulo 4"/>
                          <wps:cNvSpPr/>
                          <wps:spPr>
                            <a:xfrm>
                              <a:off x="393405" y="584790"/>
                              <a:ext cx="1327683" cy="404430"/>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D3207" w14:textId="18A92EE8"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393405" y="1063255"/>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6C764" w14:textId="5291FCA2"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redondeado 6"/>
                          <wps:cNvSpPr/>
                          <wps:spPr>
                            <a:xfrm>
                              <a:off x="2105247" y="138223"/>
                              <a:ext cx="1535312" cy="2051672"/>
                            </a:xfrm>
                            <a:prstGeom prst="roundRect">
                              <a:avLst/>
                            </a:prstGeom>
                          </wps:spPr>
                          <wps:style>
                            <a:lnRef idx="2">
                              <a:schemeClr val="dk1"/>
                            </a:lnRef>
                            <a:fillRef idx="1">
                              <a:schemeClr val="lt1"/>
                            </a:fillRef>
                            <a:effectRef idx="0">
                              <a:schemeClr val="dk1"/>
                            </a:effectRef>
                            <a:fontRef idx="minor">
                              <a:schemeClr val="dk1"/>
                            </a:fontRef>
                          </wps:style>
                          <wps:txbx>
                            <w:txbxContent>
                              <w:p w14:paraId="116F8AD8" w14:textId="77777777" w:rsidR="00CB5AAC" w:rsidRPr="001D6F4F" w:rsidRDefault="00CB5AAC" w:rsidP="004867E4">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10"/>
                          <wps:cNvSpPr/>
                          <wps:spPr>
                            <a:xfrm>
                              <a:off x="2200940" y="584790"/>
                              <a:ext cx="1327683" cy="404430"/>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166BB"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2200940" y="1063255"/>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2177" w14:textId="44DFA122"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ector angular 15"/>
                          <wps:cNvCnPr/>
                          <wps:spPr>
                            <a:xfrm>
                              <a:off x="1701209" y="776176"/>
                              <a:ext cx="576536" cy="486332"/>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Rectángulo 16"/>
                          <wps:cNvSpPr/>
                          <wps:spPr>
                            <a:xfrm>
                              <a:off x="0" y="0"/>
                              <a:ext cx="4741545" cy="23996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ector angular 17"/>
                          <wps:cNvCnPr/>
                          <wps:spPr>
                            <a:xfrm>
                              <a:off x="3508744" y="776176"/>
                              <a:ext cx="580980" cy="447603"/>
                            </a:xfrm>
                            <a:prstGeom prst="bentConnector3">
                              <a:avLst/>
                            </a:prstGeom>
                            <a:ln w="25400">
                              <a:solidFill>
                                <a:srgbClr val="C0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Rectángulo 28"/>
                          <wps:cNvSpPr/>
                          <wps:spPr>
                            <a:xfrm>
                              <a:off x="393405" y="1541720"/>
                              <a:ext cx="1327683" cy="405065"/>
                            </a:xfrm>
                            <a:prstGeom prst="rect">
                              <a:avLst/>
                            </a:prstGeom>
                            <a:solidFill>
                              <a:schemeClr val="accent2">
                                <a:lumMod val="40000"/>
                                <a:lumOff val="60000"/>
                              </a:schemeClr>
                            </a:solid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3E176"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200940" y="1541720"/>
                              <a:ext cx="1327683" cy="405065"/>
                            </a:xfrm>
                            <a:prstGeom prst="rect">
                              <a:avLst/>
                            </a:prstGeom>
                            <a:noFill/>
                            <a:ln w="12700">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2EA92"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520995" y="233916"/>
                              <a:ext cx="1104815" cy="275518"/>
                            </a:xfrm>
                            <a:prstGeom prst="rect">
                              <a:avLst/>
                            </a:prstGeom>
                            <a:solidFill>
                              <a:schemeClr val="accent2">
                                <a:lumMod val="40000"/>
                                <a:lumOff val="6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4382" w14:textId="1A56B0BE" w:rsidR="00CB5AAC" w:rsidRPr="001D6F4F" w:rsidRDefault="00CB5AAC" w:rsidP="00094A11">
                                <w:pPr>
                                  <w:jc w:val="center"/>
                                  <w:rPr>
                                    <w:rFonts w:ascii="Consolas" w:hAnsi="Consolas"/>
                                    <w:b/>
                                    <w:lang w:val="es-ES_tradnl"/>
                                  </w:rPr>
                                </w:pPr>
                                <w:r w:rsidRPr="001D6F4F">
                                  <w:rPr>
                                    <w:rFonts w:ascii="Consolas" w:hAnsi="Consolas"/>
                                    <w:b/>
                                    <w:lang w:val="es-ES_tradnl"/>
                                  </w:rPr>
                                  <w:t>Bloque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Cuadro de texto 33"/>
                          <wps:cNvSpPr txBox="1"/>
                          <wps:spPr>
                            <a:xfrm>
                              <a:off x="2307265" y="233916"/>
                              <a:ext cx="1104815" cy="2755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EC63E" w14:textId="155AB821" w:rsidR="00CB5AAC" w:rsidRPr="001D6F4F" w:rsidRDefault="00CB5AAC" w:rsidP="00443CE5">
                                <w:pPr>
                                  <w:jc w:val="center"/>
                                  <w:rPr>
                                    <w:rFonts w:ascii="Consolas" w:hAnsi="Consolas"/>
                                    <w:b/>
                                    <w:lang w:val="es-ES_tradnl"/>
                                  </w:rPr>
                                </w:pPr>
                                <w:r w:rsidRPr="001D6F4F">
                                  <w:rPr>
                                    <w:rFonts w:ascii="Consolas" w:hAnsi="Consolas"/>
                                    <w:b/>
                                    <w:lang w:val="es-ES_tradnl"/>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Cuadro de texto 38"/>
                          <wps:cNvSpPr txBox="1"/>
                          <wps:spPr>
                            <a:xfrm>
                              <a:off x="4008474" y="659218"/>
                              <a:ext cx="765545" cy="7015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0C3B43" w14:textId="20FDB921" w:rsidR="00CB5AAC" w:rsidRPr="001D6F4F" w:rsidRDefault="00CB5AAC" w:rsidP="001D6F4F">
                                <w:pPr>
                                  <w:rPr>
                                    <w:sz w:val="96"/>
                                    <w:szCs w:val="96"/>
                                    <w:lang w:val="es-ES_tradnl"/>
                                  </w:rPr>
                                </w:pPr>
                                <w:r w:rsidRPr="001D6F4F">
                                  <w:rPr>
                                    <w:sz w:val="96"/>
                                    <w:szCs w:val="96"/>
                                    <w:lang w:val="es-ES_tradn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 name="Cuadro de texto 13"/>
                        <wps:cNvSpPr txBox="1"/>
                        <wps:spPr>
                          <a:xfrm>
                            <a:off x="0" y="2466975"/>
                            <a:ext cx="4774019" cy="131445"/>
                          </a:xfrm>
                          <a:prstGeom prst="rect">
                            <a:avLst/>
                          </a:prstGeom>
                          <a:solidFill>
                            <a:prstClr val="white"/>
                          </a:solidFill>
                          <a:ln>
                            <a:noFill/>
                          </a:ln>
                          <a:effectLst/>
                        </wps:spPr>
                        <wps:txbx>
                          <w:txbxContent>
                            <w:p w14:paraId="56B123AF" w14:textId="443866AD" w:rsidR="00CB5AAC" w:rsidRPr="002C7A14" w:rsidRDefault="00CB5AAC" w:rsidP="00886177">
                              <w:pPr>
                                <w:pStyle w:val="Descripcin"/>
                                <w:jc w:val="center"/>
                                <w:rPr>
                                  <w:noProof/>
                                  <w:color w:val="000000"/>
                                  <w:lang w:val="es-ES_tradnl"/>
                                </w:rPr>
                              </w:pPr>
                              <w:bookmarkStart w:id="125" w:name="_Toc1689211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D75260">
                                <w:rPr>
                                  <w:noProof/>
                                  <w:lang w:val="es-ES_tradnl"/>
                                </w:rPr>
                                <w:t>7</w:t>
                              </w:r>
                              <w:r w:rsidRPr="002C7A14">
                                <w:rPr>
                                  <w:lang w:val="es-ES_tradnl"/>
                                </w:rPr>
                                <w:fldChar w:fldCharType="end"/>
                              </w:r>
                              <w:r w:rsidRPr="002C7A14">
                                <w:rPr>
                                  <w:lang w:val="es-ES_tradnl"/>
                                </w:rPr>
                                <w:t>: Bloque Genesis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1EB3CE" id="Grupo 65" o:spid="_x0000_s1158" style="position:absolute;left:0;text-align:left;margin-left:19.85pt;margin-top:0;width:375.9pt;height:204.6pt;z-index:251303936" coordsize="47740,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">
                <v:group id="Grupo 39" o:spid="_x0000_s1159" style="position:absolute;width:47740;height:23996" coordsize="47740,239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ectángulo redondeado 3" o:spid="_x0000_s1160" style="position:absolute;left:2977;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DR8UA&#10;AADaAAAADwAAAGRycy9kb3ducmV2LnhtbESPQWvCQBSE74X+h+UVequbWgiSukqxKKIXtZHi7ZF9&#10;JqnZt2F31cRf3y0IPQ4z8w0znnamERdyvras4HWQgCAurK65VJB/zV9GIHxA1thYJgU9eZhOHh/G&#10;mGl75S1ddqEUEcI+QwVVCG0mpS8qMugHtiWO3tE6gyFKV0rt8BrhppHDJEmlwZrjQoUtzSoqTruz&#10;UbBa9N/rfb3Mf/ab3h1u3ecwTW9KPT91H+8gAnXhP3xvL7WCN/i7Em+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INHxQAAANoAAAAPAAAAAAAAAAAAAAAAAJgCAABkcnMv&#10;ZG93bnJldi54bWxQSwUGAAAAAAQABAD1AAAAigMAAAAA&#10;" fillcolor="#e5b8b7 [1301]" strokecolor="black [3200]" strokeweight="2pt">
                    <v:textbox>
                      <w:txbxContent>
                        <w:p w14:paraId="19932C0C" w14:textId="77777777" w:rsidR="00CB5AAC" w:rsidRPr="001D6F4F" w:rsidRDefault="00CB5AAC" w:rsidP="004867E4">
                          <w:pPr>
                            <w:jc w:val="center"/>
                            <w:rPr>
                              <w:lang w:val="es-ES_tradnl"/>
                            </w:rPr>
                          </w:pPr>
                        </w:p>
                      </w:txbxContent>
                    </v:textbox>
                  </v:roundrect>
                  <v:rect id="Rectángulo 4" o:spid="_x0000_s1161" style="position:absolute;left:3934;top:5847;width:13276;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whfcAA&#10;AADaAAAADwAAAGRycy9kb3ducmV2LnhtbESPS4vCQBCE7wv+h6EFL6ITZX1FR9ldULz6vjaZNglm&#10;ekJmjPHfO4Kwx6KqvqIWq8YUoqbK5ZYVDPoRCOLE6pxTBcfDujcF4TyyxsIyKXiSg9Wy9bXAWNsH&#10;76je+1QECLsYFWTel7GULsnIoOvbkjh4V1sZ9EFWqdQVPgLcFHIYRWNpMOewkGFJfxklt/3dBMp9&#10;VuOvu3RxrZvNqDidt8+JUarTbn7mIDw1/j/8aW+1gm94Xwk3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whfcAAAADaAAAADwAAAAAAAAAAAAAAAACYAgAAZHJzL2Rvd25y&#10;ZXYueG1sUEsFBgAAAAAEAAQA9QAAAIUDAAAAAA==&#10;" fillcolor="#e5b8b7 [1301]" strokecolor="#272727 [2749]" strokeweight="1pt">
                    <v:textbox>
                      <w:txbxContent>
                        <w:p w14:paraId="265D3207" w14:textId="18A92EE8"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00000aa11ba1500</w:t>
                          </w:r>
                        </w:p>
                      </w:txbxContent>
                    </v:textbox>
                  </v:rect>
                  <v:rect id="Rectángulo 5" o:spid="_x0000_s1162" style="position:absolute;left:3934;top:10632;width:1327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E5sEA&#10;AADaAAAADwAAAGRycy9kb3ducmV2LnhtbESPT4vCMBTE78J+h/AWvIimK+hqbSqroHjV9c/10bxt&#10;yzYvpYm1fnsjCB6HmfkNkyw7U4mWGldaVvA1ikAQZ1aXnCs4/m6GMxDOI2usLJOCOzlYph+9BGNt&#10;b7yn9uBzESDsYlRQeF/HUrqsIINuZGvi4P3ZxqAPssmlbvAW4KaS4yiaSoMlh4UCa1oXlP0friZQ&#10;rvMWV+4ywI3utpPqdN7dv41S/c/uZwHCU+ff4Vd7pxVM4Hkl3AC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AhObBAAAA2gAAAA8AAAAAAAAAAAAAAAAAmAIAAGRycy9kb3du&#10;cmV2LnhtbFBLBQYAAAAABAAEAPUAAACGAwAAAAA=&#10;" fillcolor="#e5b8b7 [1301]" strokecolor="#272727 [2749]" strokeweight="1pt">
                    <v:textbox>
                      <w:txbxContent>
                        <w:p w14:paraId="3876C764" w14:textId="5291FCA2"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0x0000</w:t>
                          </w:r>
                        </w:p>
                      </w:txbxContent>
                    </v:textbox>
                  </v:rect>
                  <v:roundrect id="Rectángulo redondeado 6" o:spid="_x0000_s1163" style="position:absolute;left:21052;top:1382;width:15353;height:205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14:paraId="116F8AD8" w14:textId="77777777" w:rsidR="00CB5AAC" w:rsidRPr="001D6F4F" w:rsidRDefault="00CB5AAC" w:rsidP="004867E4">
                          <w:pPr>
                            <w:jc w:val="center"/>
                            <w:rPr>
                              <w:lang w:val="es-ES_tradnl"/>
                            </w:rPr>
                          </w:pPr>
                        </w:p>
                      </w:txbxContent>
                    </v:textbox>
                  </v:roundrect>
                  <v:rect id="Rectángulo 10" o:spid="_x0000_s1164" style="position:absolute;left:22009;top:5847;width:13277;height:4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p+8UA&#10;AADbAAAADwAAAGRycy9kb3ducmV2LnhtbESPQWvCQBCF74X+h2UKvdVNQw0lukpbaBGph0Z/wJAd&#10;k8XsbMiuGv31zqHgbYb35r1v5svRd+pEQ3SBDbxOMlDEdbCOGwO77ffLO6iYkC12gcnAhSIsF48P&#10;cyxtOPMfnarUKAnhWKKBNqW+1DrWLXmMk9ATi7YPg8ck69BoO+BZwn2n8ywrtEfH0tBiT18t1Yfq&#10;6A2sf9eu+NxMr+R+ivE47fPtW5Ub8/w0fsxAJRrT3fx/vbKCL/T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in7xQAAANsAAAAPAAAAAAAAAAAAAAAAAJgCAABkcnMv&#10;ZG93bnJldi54bWxQSwUGAAAAAAQABAD1AAAAigMAAAAA&#10;" filled="f" strokecolor="#272727 [2749]" strokeweight="1pt">
                    <v:textbox>
                      <w:txbxContent>
                        <w:p w14:paraId="2C7166BB"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Block Hash: 0000011aee0534e</w:t>
                          </w:r>
                        </w:p>
                      </w:txbxContent>
                    </v:textbox>
                  </v:rect>
                  <v:rect id="Rectángulo 12" o:spid="_x0000_s1165" style="position:absolute;left:22009;top:10632;width:13277;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EA&#10;AADbAAAADwAAAGRycy9kb3ducmV2LnhtbERPzYrCMBC+L/gOYQRva2rRItUourAisnuw+gBDM7bB&#10;ZlKaqNWn3yws7G0+vt9ZrnvbiDt13jhWMBknIIhLpw1XCs6nz/c5CB+QNTaOScGTPKxXg7cl5to9&#10;+Ej3IlQihrDPUUEdQptL6cuaLPqxa4kjd3GdxRBhV0nd4SOG20amSZJJi4ZjQ40tfdRUXoubVXD4&#10;Ophs+z17kdll/W3WpqdpkSo1GvabBYhAffgX/7n3Os5P4feXeI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cEhfBAAAA2wAAAA8AAAAAAAAAAAAAAAAAmAIAAGRycy9kb3du&#10;cmV2LnhtbFBLBQYAAAAABAAEAPUAAACGAwAAAAA=&#10;" filled="f" strokecolor="#272727 [2749]" strokeweight="1pt">
                    <v:textbox>
                      <w:txbxContent>
                        <w:p w14:paraId="40832177" w14:textId="44DFA122"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Previous Block Hash: 00000aa11ba1500</w:t>
                          </w:r>
                        </w:p>
                      </w:txbxContent>
                    </v:textbox>
                  </v:rect>
                  <v:shape id="Conector angular 15" o:spid="_x0000_s1166" type="#_x0000_t34" style="position:absolute;left:17012;top:7761;width:5765;height:48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XUcEAAADbAAAADwAAAGRycy9kb3ducmV2LnhtbERPTWvCQBC9C/0PyxS86aaKUlI3oUSF&#10;Hm0stMchO82GZmfT7GqSf98tCN7m8T5nl4+2FVfqfeNYwdMyAUFcOd1wreDjfFw8g/ABWWPrmBRM&#10;5CHPHmY7TLUb+J2uZahFDGGfogITQpdK6StDFv3SdcSR+3a9xRBhX0vd4xDDbStXSbKVFhuODQY7&#10;KgxVP+XFKtgPWw7rr8/ppLvDr1kXZVXQpNT8cXx9ARFoDHfxzf2m4/wN/P8SD5D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dRwQAAANsAAAAPAAAAAAAAAAAAAAAA&#10;AKECAABkcnMvZG93bnJldi54bWxQSwUGAAAAAAQABAD5AAAAjwMAAAAA&#10;" strokecolor="#c00000" strokeweight="2pt">
                    <v:stroke startarrow="block" endarrow="block"/>
                  </v:shape>
                  <v:rect id="Rectángulo 16" o:spid="_x0000_s1167" style="position:absolute;width:47415;height:239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UFMEA&#10;AADbAAAADwAAAGRycy9kb3ducmV2LnhtbERPzYrCMBC+L/gOYQRva2rRIl2jrAsrIu7B6gMMzWwb&#10;tpmUJmr16Y0g7G0+vt9ZrHrbiAt13jhWMBknIIhLpw1XCk7H7/c5CB+QNTaOScGNPKyWg7cF5tpd&#10;+UCXIlQihrDPUUEdQptL6cuaLPqxa4kj9+s6iyHCrpK6w2sMt41MkySTFg3Hhhpb+qqp/CvOVsFu&#10;vzPZ+md2J7PJ+vOsTY/TIlVqNOw/P0AE6sO/+OXe6jg/g+cv8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FBTBAAAA2wAAAA8AAAAAAAAAAAAAAAAAmAIAAGRycy9kb3du&#10;cmV2LnhtbFBLBQYAAAAABAAEAPUAAACGAwAAAAA=&#10;" filled="f" strokecolor="#272727 [2749]" strokeweight="1pt"/>
                  <v:shape id="Conector angular 17" o:spid="_x0000_s1168" type="#_x0000_t34" style="position:absolute;left:35087;top:7761;width:5810;height:44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svcEAAADbAAAADwAAAGRycy9kb3ducmV2LnhtbERPTWvCQBC9C/0PyxS86aYVbIlugqQK&#10;PdpYaI9DdswGs7NpdjXJv+8Khd7m8T5nm4+2FTfqfeNYwdMyAUFcOd1wreDzdFi8gvABWWPrmBRM&#10;5CHPHmZbTLUb+INuZahFDGGfogITQpdK6StDFv3SdcSRO7veYoiwr6XucYjhtpXPSbKWFhuODQY7&#10;KgxVl/JqFbwNaw6r76/pqLv9j1kVZVXQpNT8cdxtQAQaw7/4z/2u4/wXuP8S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Wy9wQAAANsAAAAPAAAAAAAAAAAAAAAA&#10;AKECAABkcnMvZG93bnJldi54bWxQSwUGAAAAAAQABAD5AAAAjwMAAAAA&#10;" strokecolor="#c00000" strokeweight="2pt">
                    <v:stroke startarrow="block" endarrow="block"/>
                  </v:shape>
                  <v:rect id="Rectángulo 28" o:spid="_x0000_s1169" style="position:absolute;left:3934;top:15417;width:13276;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OsHcIA&#10;AADbAAAADwAAAGRycy9kb3ducmV2LnhtbESPTWvCQBCG7wX/wzJCL0U3ClWbuooKFq9+tdchOybB&#10;7GzIrjH++85B8Di88z4zz3zZuUq11ITSs4HRMAFFnHlbcm7gdNwOZqBCRLZYeSYDDwqwXPTe5pha&#10;f+c9tYeYK4FwSNFAEWOdah2yghyGoa+JJbv4xmGUscm1bfAucFfpcZJMtMOS5UKBNW0Kyq6HmxPK&#10;7avFdfj7wK3tfj6r8+/uMXXGvPe71TeoSF18LT/bO2tgLM+Ki3i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o6wdwgAAANsAAAAPAAAAAAAAAAAAAAAAAJgCAABkcnMvZG93&#10;bnJldi54bWxQSwUGAAAAAAQABAD1AAAAhwMAAAAA&#10;" fillcolor="#e5b8b7 [1301]" strokecolor="#272727 [2749]" strokeweight="1pt">
                    <v:textbox>
                      <w:txbxContent>
                        <w:p w14:paraId="1FF3E176"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000aa76effa4133</w:t>
                          </w:r>
                        </w:p>
                      </w:txbxContent>
                    </v:textbox>
                  </v:rect>
                  <v:rect id="Rectángulo 29" o:spid="_x0000_s1170" style="position:absolute;left:22009;top:15417;width:13277;height:4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K28UA&#10;AADbAAAADwAAAGRycy9kb3ducmV2LnhtbESP0WrCQBRE3wv+w3IF3+rGUIPGbMQWKkXah0Y/4JK9&#10;JovZuyG7atqv7xYKfRxm5gxTbEfbiRsN3jhWsJgnIIhrpw03Ck7H18cVCB+QNXaOScEXediWk4cC&#10;c+3u/Em3KjQiQtjnqKANoc+l9HVLFv3c9cTRO7vBYohyaKQe8B7htpNpkmTSouG40GJPLy3Vl+pq&#10;FRzeDyZ7/lh+k9ln43XZp8enKlVqNh13GxCBxvAf/mu/aQXpGn6/xB8g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FErbxQAAANsAAAAPAAAAAAAAAAAAAAAAAJgCAABkcnMv&#10;ZG93bnJldi54bWxQSwUGAAAAAAQABAD1AAAAigMAAAAA&#10;" filled="f" strokecolor="#272727 [2749]" strokeweight="1pt">
                    <v:textbox>
                      <w:txbxContent>
                        <w:p w14:paraId="7F52EA92" w14:textId="77777777" w:rsidR="00CB5AAC" w:rsidRPr="001D6F4F" w:rsidRDefault="00CB5AAC" w:rsidP="004867E4">
                          <w:pPr>
                            <w:spacing w:line="240" w:lineRule="atLeast"/>
                            <w:jc w:val="left"/>
                            <w:rPr>
                              <w:rFonts w:ascii="Consolas" w:hAnsi="Consolas"/>
                              <w:b/>
                              <w:sz w:val="16"/>
                              <w:szCs w:val="16"/>
                              <w:lang w:val="es-ES_tradnl"/>
                            </w:rPr>
                          </w:pPr>
                          <w:r w:rsidRPr="001D6F4F">
                            <w:rPr>
                              <w:rFonts w:ascii="Consolas" w:hAnsi="Consolas"/>
                              <w:b/>
                              <w:sz w:val="16"/>
                              <w:szCs w:val="16"/>
                              <w:lang w:val="es-ES_tradnl"/>
                            </w:rPr>
                            <w:t>Transaction Hash: aaf4000faee3a00</w:t>
                          </w:r>
                        </w:p>
                      </w:txbxContent>
                    </v:textbox>
                  </v:rect>
                  <v:shape id="Cuadro de texto 32" o:spid="_x0000_s1171" type="#_x0000_t202" style="position:absolute;left:5209;top:2339;width:1104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IMEA&#10;AADbAAAADwAAAGRycy9kb3ducmV2LnhtbESPQYvCMBSE78L+h/AW9qapLuhuNYoIgle1en40zza2&#10;eek2Wa3+eiMIHoeZ+YaZLTpbiwu13jhWMBwkIIhzpw0XCrL9uv8DwgdkjbVjUnAjD4v5R2+GqXZX&#10;3tJlFwoRIexTVFCG0KRS+rwki37gGuLonVxrMUTZFlK3eI1wW8tRkoylRcNxocSGViXl1e7fKjiM&#10;f6ti9Weqpby7o8m6ezbxZ6W+PrvlFESgLrzDr/ZGK/gewf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UyDBAAAA2wAAAA8AAAAAAAAAAAAAAAAAmAIAAGRycy9kb3du&#10;cmV2LnhtbFBLBQYAAAAABAAEAPUAAACGAwAAAAA=&#10;" fillcolor="#e5b8b7 [1301]" stroked="f" strokeweight=".5pt">
                    <v:textbox>
                      <w:txbxContent>
                        <w:p w14:paraId="679C4382" w14:textId="1A56B0BE" w:rsidR="00CB5AAC" w:rsidRPr="001D6F4F" w:rsidRDefault="00CB5AAC" w:rsidP="00094A11">
                          <w:pPr>
                            <w:jc w:val="center"/>
                            <w:rPr>
                              <w:rFonts w:ascii="Consolas" w:hAnsi="Consolas"/>
                              <w:b/>
                              <w:lang w:val="es-ES_tradnl"/>
                            </w:rPr>
                          </w:pPr>
                          <w:r w:rsidRPr="001D6F4F">
                            <w:rPr>
                              <w:rFonts w:ascii="Consolas" w:hAnsi="Consolas"/>
                              <w:b/>
                              <w:lang w:val="es-ES_tradnl"/>
                            </w:rPr>
                            <w:t>Bloque 0</w:t>
                          </w:r>
                        </w:p>
                      </w:txbxContent>
                    </v:textbox>
                  </v:shape>
                  <v:shape id="Cuadro de texto 33" o:spid="_x0000_s1172" type="#_x0000_t202" style="position:absolute;left:23072;top:2339;width:11048;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14:paraId="7B0EC63E" w14:textId="155AB821" w:rsidR="00CB5AAC" w:rsidRPr="001D6F4F" w:rsidRDefault="00CB5AAC" w:rsidP="00443CE5">
                          <w:pPr>
                            <w:jc w:val="center"/>
                            <w:rPr>
                              <w:rFonts w:ascii="Consolas" w:hAnsi="Consolas"/>
                              <w:b/>
                              <w:lang w:val="es-ES_tradnl"/>
                            </w:rPr>
                          </w:pPr>
                          <w:r w:rsidRPr="001D6F4F">
                            <w:rPr>
                              <w:rFonts w:ascii="Consolas" w:hAnsi="Consolas"/>
                              <w:b/>
                              <w:lang w:val="es-ES_tradnl"/>
                            </w:rPr>
                            <w:t>Bloque 1</w:t>
                          </w:r>
                        </w:p>
                      </w:txbxContent>
                    </v:textbox>
                  </v:shape>
                  <v:shape id="Cuadro de texto 38" o:spid="_x0000_s1173" type="#_x0000_t202" style="position:absolute;left:40084;top:6592;width:7656;height:7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14:paraId="280C3B43" w14:textId="20FDB921" w:rsidR="00CB5AAC" w:rsidRPr="001D6F4F" w:rsidRDefault="00CB5AAC" w:rsidP="001D6F4F">
                          <w:pPr>
                            <w:rPr>
                              <w:sz w:val="96"/>
                              <w:szCs w:val="96"/>
                              <w:lang w:val="es-ES_tradnl"/>
                            </w:rPr>
                          </w:pPr>
                          <w:r w:rsidRPr="001D6F4F">
                            <w:rPr>
                              <w:sz w:val="96"/>
                              <w:szCs w:val="96"/>
                              <w:lang w:val="es-ES_tradnl"/>
                            </w:rPr>
                            <w:t>…</w:t>
                          </w:r>
                        </w:p>
                      </w:txbxContent>
                    </v:textbox>
                  </v:shape>
                </v:group>
                <v:shape id="Cuadro de texto 13" o:spid="_x0000_s1174" type="#_x0000_t202" style="position:absolute;top:24669;width:47740;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56B123AF" w14:textId="443866AD" w:rsidR="00CB5AAC" w:rsidRPr="002C7A14" w:rsidRDefault="00CB5AAC" w:rsidP="00886177">
                        <w:pPr>
                          <w:pStyle w:val="Descripcin"/>
                          <w:jc w:val="center"/>
                          <w:rPr>
                            <w:noProof/>
                            <w:color w:val="000000"/>
                            <w:lang w:val="es-ES_tradnl"/>
                          </w:rPr>
                        </w:pPr>
                        <w:bookmarkStart w:id="126" w:name="_Toc16892117"/>
                        <w:r w:rsidRPr="002C7A14">
                          <w:rPr>
                            <w:lang w:val="es-ES_tradnl"/>
                          </w:rPr>
                          <w:t xml:space="preserve">Ilustración </w:t>
                        </w:r>
                        <w:r w:rsidRPr="002C7A14">
                          <w:rPr>
                            <w:lang w:val="es-ES_tradnl"/>
                          </w:rPr>
                          <w:fldChar w:fldCharType="begin"/>
                        </w:r>
                        <w:r w:rsidRPr="002C7A14">
                          <w:rPr>
                            <w:lang w:val="es-ES_tradnl"/>
                          </w:rPr>
                          <w:instrText xml:space="preserve"> SEQ Ilustración \* ARABIC </w:instrText>
                        </w:r>
                        <w:r w:rsidRPr="002C7A14">
                          <w:rPr>
                            <w:lang w:val="es-ES_tradnl"/>
                          </w:rPr>
                          <w:fldChar w:fldCharType="separate"/>
                        </w:r>
                        <w:r w:rsidR="00D75260">
                          <w:rPr>
                            <w:noProof/>
                            <w:lang w:val="es-ES_tradnl"/>
                          </w:rPr>
                          <w:t>7</w:t>
                        </w:r>
                        <w:r w:rsidRPr="002C7A14">
                          <w:rPr>
                            <w:lang w:val="es-ES_tradnl"/>
                          </w:rPr>
                          <w:fldChar w:fldCharType="end"/>
                        </w:r>
                        <w:r w:rsidRPr="002C7A14">
                          <w:rPr>
                            <w:lang w:val="es-ES_tradnl"/>
                          </w:rPr>
                          <w:t>: Bloque Genesis</w:t>
                        </w:r>
                        <w:bookmarkEnd w:id="126"/>
                      </w:p>
                    </w:txbxContent>
                  </v:textbox>
                </v:shape>
                <w10:wrap type="topAndBottom"/>
              </v:group>
            </w:pict>
          </mc:Fallback>
        </mc:AlternateContent>
      </w:r>
    </w:p>
    <w:p w14:paraId="7A07A5FB" w14:textId="05A4558A" w:rsidR="00144248" w:rsidRPr="005134D4" w:rsidRDefault="00144248" w:rsidP="00AF0ADA">
      <w:pPr>
        <w:spacing w:line="360" w:lineRule="auto"/>
        <w:ind w:firstLine="284"/>
        <w:rPr>
          <w:lang w:val="es-ES_tradnl"/>
        </w:rPr>
      </w:pPr>
      <w:r w:rsidRPr="005134D4">
        <w:rPr>
          <w:lang w:val="es-ES_tradnl"/>
        </w:rPr>
        <w:t xml:space="preserve">Como se observa en </w:t>
      </w:r>
      <w:r w:rsidR="00E95E83" w:rsidRPr="005134D4">
        <w:rPr>
          <w:lang w:val="es-ES_tradnl"/>
        </w:rPr>
        <w:t>las imágenes anteriores</w:t>
      </w:r>
      <w:r w:rsidRPr="005134D4">
        <w:rPr>
          <w:lang w:val="es-ES_tradnl"/>
        </w:rPr>
        <w:t xml:space="preserve">, los identificadores de los bloques son </w:t>
      </w:r>
      <w:r w:rsidR="00E95E83" w:rsidRPr="005134D4">
        <w:rPr>
          <w:lang w:val="es-ES_tradnl"/>
        </w:rPr>
        <w:t xml:space="preserve"> códigos generados por funciones resumen o </w:t>
      </w:r>
      <w:r w:rsidR="00E95E83" w:rsidRPr="005134D4">
        <w:rPr>
          <w:i/>
          <w:lang w:val="es-ES_tradnl"/>
        </w:rPr>
        <w:t>funciones hash</w:t>
      </w:r>
      <w:r w:rsidR="00E95E83" w:rsidRPr="005134D4">
        <w:rPr>
          <w:lang w:val="es-ES_tradnl"/>
        </w:rPr>
        <w:t>.</w:t>
      </w:r>
      <w:r w:rsidR="003E2C6D" w:rsidRPr="005134D4">
        <w:rPr>
          <w:lang w:val="es-ES_tradnl"/>
        </w:rPr>
        <w:t xml:space="preserve"> Estos identificadores son los elementos que sirven de enlaces entre los bloques. En cada uno de ellos hay un “Previous Block HASH” que permiten enlazar un bloque con el anterior. Además se almacena el “Transaction HASH”</w:t>
      </w:r>
      <w:r w:rsidR="00454A13" w:rsidRPr="005134D4">
        <w:rPr>
          <w:lang w:val="es-ES_tradnl"/>
        </w:rPr>
        <w:t xml:space="preserve"> que contiene la transacción realizada y validada.</w:t>
      </w:r>
    </w:p>
    <w:p w14:paraId="5D499B0E" w14:textId="4B142AC5" w:rsidR="002C7892" w:rsidRPr="005134D4" w:rsidRDefault="007F197E" w:rsidP="00AF0ADA">
      <w:pPr>
        <w:spacing w:line="360" w:lineRule="auto"/>
        <w:ind w:firstLine="284"/>
        <w:rPr>
          <w:lang w:val="es-ES_tradnl"/>
        </w:rPr>
      </w:pPr>
      <w:r w:rsidRPr="005134D4">
        <w:rPr>
          <w:lang w:val="es-ES_tradnl"/>
        </w:rPr>
        <w:t>Los</w:t>
      </w:r>
      <w:r w:rsidR="00F652AA" w:rsidRPr="005134D4">
        <w:rPr>
          <w:lang w:val="es-ES_tradnl"/>
        </w:rPr>
        <w:t xml:space="preserve"> bloques se sitúan en los NODOS</w:t>
      </w:r>
      <w:r w:rsidR="00B74164" w:rsidRPr="005134D4">
        <w:rPr>
          <w:lang w:val="es-ES_tradnl"/>
        </w:rPr>
        <w:t>,</w:t>
      </w:r>
      <w:r w:rsidR="00F652AA" w:rsidRPr="005134D4">
        <w:rPr>
          <w:lang w:val="es-ES_tradnl"/>
        </w:rPr>
        <w:t xml:space="preserve"> y estos no son más que </w:t>
      </w:r>
      <w:r w:rsidR="00B74164" w:rsidRPr="005134D4">
        <w:rPr>
          <w:lang w:val="es-ES_tradnl"/>
        </w:rPr>
        <w:t xml:space="preserve">cada una de las máquinas que </w:t>
      </w:r>
      <w:r w:rsidRPr="005134D4">
        <w:rPr>
          <w:lang w:val="es-ES_tradnl"/>
        </w:rPr>
        <w:t>componen la</w:t>
      </w:r>
      <w:r w:rsidR="00F652AA" w:rsidRPr="005134D4">
        <w:rPr>
          <w:lang w:val="es-ES_tradnl"/>
        </w:rPr>
        <w:t xml:space="preserve"> red</w:t>
      </w:r>
      <w:r w:rsidR="00771898" w:rsidRPr="005134D4">
        <w:rPr>
          <w:lang w:val="es-ES_tradnl"/>
        </w:rPr>
        <w:t>, y en donde existe una copia de todas las transacciones realizadas hasta el momento</w:t>
      </w:r>
      <w:r w:rsidR="00B74164" w:rsidRPr="005134D4">
        <w:rPr>
          <w:lang w:val="es-ES_tradnl"/>
        </w:rPr>
        <w:t>.</w:t>
      </w:r>
      <w:r w:rsidR="00771898" w:rsidRPr="005134D4">
        <w:rPr>
          <w:lang w:val="es-ES_tradnl"/>
        </w:rPr>
        <w:t xml:space="preserve"> </w:t>
      </w:r>
      <w:r w:rsidR="00B74164" w:rsidRPr="005134D4">
        <w:rPr>
          <w:lang w:val="es-ES_tradnl"/>
        </w:rPr>
        <w:t xml:space="preserve">Cada bloque se añade a la blockchain de manera cronológica y con una marca de tiempo o </w:t>
      </w:r>
      <w:r w:rsidR="00B74164" w:rsidRPr="005134D4">
        <w:rPr>
          <w:i/>
          <w:lang w:val="es-ES_tradnl"/>
        </w:rPr>
        <w:t>timestamp</w:t>
      </w:r>
      <w:r w:rsidR="00271CA3" w:rsidRPr="005134D4">
        <w:rPr>
          <w:lang w:val="es-ES_tradnl"/>
        </w:rPr>
        <w:t xml:space="preserve">. Cada vez que una transacción es </w:t>
      </w:r>
      <w:r w:rsidR="003E2C6D" w:rsidRPr="005134D4">
        <w:rPr>
          <w:lang w:val="es-ES_tradnl"/>
        </w:rPr>
        <w:t>validada</w:t>
      </w:r>
      <w:r w:rsidR="00271CA3" w:rsidRPr="005134D4">
        <w:rPr>
          <w:lang w:val="es-ES_tradnl"/>
        </w:rPr>
        <w:t xml:space="preserve">, esta se almacena de manera permanente y sin posibilidad de ser modificada o eliminada. </w:t>
      </w:r>
      <w:r w:rsidR="00B74164" w:rsidRPr="005134D4">
        <w:rPr>
          <w:lang w:val="es-ES_tradnl"/>
        </w:rPr>
        <w:t xml:space="preserve"> </w:t>
      </w:r>
    </w:p>
    <w:p w14:paraId="07E12721" w14:textId="10DA0244" w:rsidR="00271CA3" w:rsidRPr="005134D4" w:rsidRDefault="00144248" w:rsidP="00AF0ADA">
      <w:pPr>
        <w:spacing w:line="360" w:lineRule="auto"/>
        <w:ind w:firstLine="284"/>
        <w:rPr>
          <w:lang w:val="es-ES_tradnl"/>
        </w:rPr>
      </w:pPr>
      <w:r w:rsidRPr="005134D4">
        <w:rPr>
          <w:lang w:val="es-ES_tradnl"/>
        </w:rPr>
        <w:t>Ahora bien, ¿q</w:t>
      </w:r>
      <w:r w:rsidR="00271CA3" w:rsidRPr="005134D4">
        <w:rPr>
          <w:lang w:val="es-ES_tradnl"/>
        </w:rPr>
        <w:t xml:space="preserve">uién o que valida cada transacción? </w:t>
      </w:r>
      <w:r w:rsidR="008C7EFE" w:rsidRPr="005134D4">
        <w:rPr>
          <w:lang w:val="es-ES_tradnl"/>
        </w:rPr>
        <w:t xml:space="preserve">Cuando a la blockchain le llega una solicitud para realizar una transacción, realiza un proceso de </w:t>
      </w:r>
      <w:r w:rsidR="008C7EFE" w:rsidRPr="005134D4">
        <w:rPr>
          <w:i/>
          <w:lang w:val="es-ES_tradnl"/>
        </w:rPr>
        <w:t>consenso,</w:t>
      </w:r>
      <w:r w:rsidR="004B1D07" w:rsidRPr="005134D4">
        <w:rPr>
          <w:lang w:val="es-ES_tradnl"/>
        </w:rPr>
        <w:t xml:space="preserve"> é</w:t>
      </w:r>
      <w:r w:rsidR="008C7EFE" w:rsidRPr="005134D4">
        <w:rPr>
          <w:lang w:val="es-ES_tradnl"/>
        </w:rPr>
        <w:t>ste es un acuerdo entre los nodos</w:t>
      </w:r>
      <w:r w:rsidR="004B1D07" w:rsidRPr="005134D4">
        <w:rPr>
          <w:lang w:val="es-ES_tradnl"/>
        </w:rPr>
        <w:t xml:space="preserve"> participantes en la red,</w:t>
      </w:r>
      <w:r w:rsidR="008C7EFE" w:rsidRPr="005134D4">
        <w:rPr>
          <w:lang w:val="es-ES_tradnl"/>
        </w:rPr>
        <w:t xml:space="preserve"> en el que se decide que la información que se ha almacenado es cierta, y por lo tanto puede pasar a formar parte de la cadena de bloques. Estos acuerdos entre bloques se alcanzan a través de los </w:t>
      </w:r>
      <w:r w:rsidR="008C7EFE" w:rsidRPr="005134D4">
        <w:rPr>
          <w:i/>
          <w:lang w:val="es-ES_tradnl"/>
        </w:rPr>
        <w:t>algoritmos de consenso</w:t>
      </w:r>
      <w:r w:rsidR="002A26A7" w:rsidRPr="005134D4">
        <w:rPr>
          <w:i/>
          <w:lang w:val="es-ES_tradnl"/>
        </w:rPr>
        <w:t>,</w:t>
      </w:r>
      <w:r w:rsidR="002A26A7" w:rsidRPr="005134D4">
        <w:rPr>
          <w:lang w:val="es-ES_tradnl"/>
        </w:rPr>
        <w:t xml:space="preserve"> éstos obligan a que el protocolo de la blockchain sea respetado, y por consiguiente</w:t>
      </w:r>
      <w:r w:rsidR="004B1D07" w:rsidRPr="005134D4">
        <w:rPr>
          <w:lang w:val="es-ES_tradnl"/>
        </w:rPr>
        <w:t xml:space="preserve"> dan</w:t>
      </w:r>
      <w:r w:rsidR="002A26A7" w:rsidRPr="005134D4">
        <w:rPr>
          <w:lang w:val="es-ES_tradnl"/>
        </w:rPr>
        <w:t xml:space="preserve"> fiabilidad a cualquier transacción que se realice.</w:t>
      </w:r>
    </w:p>
    <w:p w14:paraId="52284D38" w14:textId="4E6523B3" w:rsidR="009C5F13" w:rsidRPr="005134D4" w:rsidRDefault="009C5F13" w:rsidP="00AF0ADA">
      <w:pPr>
        <w:spacing w:line="360" w:lineRule="auto"/>
        <w:ind w:firstLine="284"/>
        <w:rPr>
          <w:lang w:val="es-ES_tradnl"/>
        </w:rPr>
      </w:pPr>
      <w:r w:rsidRPr="005134D4">
        <w:rPr>
          <w:lang w:val="es-ES_tradnl"/>
        </w:rPr>
        <w:t xml:space="preserve">Los encargados de ejecutar estos algoritmos, son los nodos mineros o </w:t>
      </w:r>
      <w:r w:rsidRPr="005134D4">
        <w:rPr>
          <w:i/>
          <w:lang w:val="es-ES_tradnl"/>
        </w:rPr>
        <w:t>miners</w:t>
      </w:r>
      <w:r w:rsidRPr="005134D4">
        <w:rPr>
          <w:lang w:val="es-ES_tradnl"/>
        </w:rPr>
        <w:t>, y ellos gastan energía y tiempo de cómputo para validar la transacción.</w:t>
      </w:r>
    </w:p>
    <w:p w14:paraId="57B395A6" w14:textId="5E0D6F7B" w:rsidR="00B76E85" w:rsidRPr="005134D4" w:rsidRDefault="004B1D07" w:rsidP="00AF0ADA">
      <w:pPr>
        <w:spacing w:line="360" w:lineRule="auto"/>
        <w:ind w:firstLine="284"/>
        <w:rPr>
          <w:lang w:val="es-ES_tradnl"/>
        </w:rPr>
      </w:pPr>
      <w:r w:rsidRPr="005134D4">
        <w:rPr>
          <w:lang w:val="es-ES_tradnl"/>
        </w:rPr>
        <w:t xml:space="preserve">¿Qué algoritmos de consenso existen? </w:t>
      </w:r>
      <w:r w:rsidR="00B76E85" w:rsidRPr="005134D4">
        <w:rPr>
          <w:lang w:val="es-ES_tradnl"/>
        </w:rPr>
        <w:t>La respuesta es que bastantes, pero centrándonos en la red Bitcoin y Ethereum, éstas dos emplean los denominados</w:t>
      </w:r>
      <w:r w:rsidRPr="005134D4">
        <w:rPr>
          <w:lang w:val="es-ES_tradnl"/>
        </w:rPr>
        <w:t xml:space="preserve"> </w:t>
      </w:r>
      <w:r w:rsidRPr="005134D4">
        <w:rPr>
          <w:i/>
          <w:lang w:val="es-ES_tradnl"/>
        </w:rPr>
        <w:t>Prueba de trabajo</w:t>
      </w:r>
      <w:r w:rsidR="00B76E85" w:rsidRPr="005134D4">
        <w:rPr>
          <w:lang w:val="es-ES_tradnl"/>
        </w:rPr>
        <w:t xml:space="preserve"> (Proof of work) y</w:t>
      </w:r>
      <w:r w:rsidRPr="005134D4">
        <w:rPr>
          <w:lang w:val="es-ES_tradnl"/>
        </w:rPr>
        <w:t xml:space="preserve"> </w:t>
      </w:r>
      <w:r w:rsidRPr="005134D4">
        <w:rPr>
          <w:i/>
          <w:lang w:val="es-ES_tradnl"/>
        </w:rPr>
        <w:t>Prueba de participación</w:t>
      </w:r>
      <w:r w:rsidRPr="005134D4">
        <w:rPr>
          <w:lang w:val="es-ES_tradnl"/>
        </w:rPr>
        <w:t xml:space="preserve"> (Proof of stake)</w:t>
      </w:r>
      <w:r w:rsidR="00B76E85" w:rsidRPr="005134D4">
        <w:rPr>
          <w:lang w:val="es-ES_tradnl"/>
        </w:rPr>
        <w:t xml:space="preserve">. En la actualidad </w:t>
      </w:r>
      <w:r w:rsidR="00B76E85" w:rsidRPr="005134D4">
        <w:rPr>
          <w:i/>
          <w:lang w:val="es-ES_tradnl"/>
        </w:rPr>
        <w:t>Proof of work</w:t>
      </w:r>
      <w:r w:rsidR="00B76E85" w:rsidRPr="005134D4">
        <w:rPr>
          <w:lang w:val="es-ES_tradnl"/>
        </w:rPr>
        <w:t xml:space="preserve"> es el algoritmo más utilizado, pero la red Ethereum está migrando a </w:t>
      </w:r>
      <w:r w:rsidR="00B76E85" w:rsidRPr="005134D4">
        <w:rPr>
          <w:i/>
          <w:lang w:val="es-ES_tradnl"/>
        </w:rPr>
        <w:t>Proof of stake</w:t>
      </w:r>
      <w:r w:rsidR="00B76E85" w:rsidRPr="005134D4">
        <w:rPr>
          <w:lang w:val="es-ES_tradnl"/>
        </w:rPr>
        <w:t xml:space="preserve"> debido al alto consumo de energía al que obliga el primero.</w:t>
      </w:r>
    </w:p>
    <w:p w14:paraId="60A04107" w14:textId="77777777" w:rsidR="00B76E85" w:rsidRPr="005134D4" w:rsidRDefault="00B76E85" w:rsidP="00B76E85">
      <w:pPr>
        <w:pStyle w:val="Ttulo3"/>
      </w:pPr>
      <w:bookmarkStart w:id="127" w:name="_Toc16891766"/>
      <w:r w:rsidRPr="005134D4">
        <w:lastRenderedPageBreak/>
        <w:t>Proof of work</w:t>
      </w:r>
      <w:bookmarkEnd w:id="127"/>
    </w:p>
    <w:p w14:paraId="2F3B3452" w14:textId="4E2400C5" w:rsidR="00B76E85" w:rsidRPr="005134D4" w:rsidRDefault="009C5F13" w:rsidP="009C5F13">
      <w:pPr>
        <w:spacing w:line="360" w:lineRule="auto"/>
        <w:ind w:firstLine="284"/>
        <w:rPr>
          <w:lang w:val="es-ES_tradnl"/>
        </w:rPr>
      </w:pPr>
      <w:r w:rsidRPr="005134D4">
        <w:rPr>
          <w:lang w:val="es-ES_tradnl"/>
        </w:rPr>
        <w:t xml:space="preserve">Fue el primer algoritmo de consenso creado para la red Bitcoin, y aquí los mineros realizan la labor de validación resolviendo un problema matemático. Es en este punto donde entra la potencia de cómputo de cada minero participante. Se establece una competición para lograr resolver el problema </w:t>
      </w:r>
      <w:r w:rsidR="009863CB" w:rsidRPr="005134D4">
        <w:rPr>
          <w:lang w:val="es-ES_tradnl"/>
        </w:rPr>
        <w:t>antes que ninguno</w:t>
      </w:r>
      <w:r w:rsidRPr="005134D4">
        <w:rPr>
          <w:lang w:val="es-ES_tradnl"/>
        </w:rPr>
        <w:t xml:space="preserve">, pues aquel que lo logre será el que consiga la recompensa en forma de criptomoneda, </w:t>
      </w:r>
      <w:r w:rsidRPr="005134D4">
        <w:rPr>
          <w:i/>
          <w:lang w:val="es-ES_tradnl"/>
        </w:rPr>
        <w:t>bitcoins</w:t>
      </w:r>
      <w:r w:rsidR="00CB4509" w:rsidRPr="005134D4">
        <w:rPr>
          <w:lang w:val="es-ES_tradnl"/>
        </w:rPr>
        <w:t xml:space="preserve"> para la red Bitcoin o</w:t>
      </w:r>
      <w:r w:rsidRPr="005134D4">
        <w:rPr>
          <w:lang w:val="es-ES_tradnl"/>
        </w:rPr>
        <w:t xml:space="preserve"> </w:t>
      </w:r>
      <w:r w:rsidRPr="005134D4">
        <w:rPr>
          <w:i/>
          <w:lang w:val="es-ES_tradnl"/>
        </w:rPr>
        <w:t>ethers</w:t>
      </w:r>
      <w:r w:rsidRPr="005134D4">
        <w:rPr>
          <w:lang w:val="es-ES_tradnl"/>
        </w:rPr>
        <w:t xml:space="preserve"> para la red Ethereum.</w:t>
      </w:r>
    </w:p>
    <w:p w14:paraId="7CDDB09A" w14:textId="3A5E264B" w:rsidR="005539BE" w:rsidRPr="005134D4" w:rsidRDefault="00D4123A" w:rsidP="00924865">
      <w:pPr>
        <w:spacing w:after="120" w:line="360" w:lineRule="auto"/>
        <w:ind w:firstLine="284"/>
        <w:rPr>
          <w:lang w:val="es-ES_tradnl"/>
        </w:rPr>
      </w:pPr>
      <w:r w:rsidRPr="005134D4">
        <w:rPr>
          <w:lang w:val="es-ES_tradnl"/>
        </w:rPr>
        <w:t xml:space="preserve">Como </w:t>
      </w:r>
      <w:r w:rsidR="009C4041" w:rsidRPr="005134D4">
        <w:rPr>
          <w:lang w:val="es-ES_tradnl"/>
        </w:rPr>
        <w:t>se ha</w:t>
      </w:r>
      <w:r w:rsidRPr="005134D4">
        <w:rPr>
          <w:lang w:val="es-ES_tradnl"/>
        </w:rPr>
        <w:t xml:space="preserve"> dicho anteriormente, este algoritmo trata de resolver un problema matemático, que permita la validación del bloque. </w:t>
      </w:r>
      <w:r w:rsidR="005539BE" w:rsidRPr="005134D4">
        <w:rPr>
          <w:lang w:val="es-ES_tradnl"/>
        </w:rPr>
        <w:t>El proceso que sigue este algoritmo es el siguiente:</w:t>
      </w:r>
    </w:p>
    <w:p w14:paraId="0168D0D4" w14:textId="0CB66F16" w:rsidR="00DC32BE" w:rsidRPr="005134D4" w:rsidRDefault="00DC32BE" w:rsidP="00DD2112">
      <w:pPr>
        <w:pStyle w:val="Prrafodelista"/>
        <w:numPr>
          <w:ilvl w:val="0"/>
          <w:numId w:val="26"/>
        </w:numPr>
        <w:spacing w:line="360" w:lineRule="auto"/>
        <w:rPr>
          <w:lang w:val="es-ES_tradnl"/>
        </w:rPr>
      </w:pPr>
      <w:r w:rsidRPr="005134D4">
        <w:rPr>
          <w:lang w:val="es-ES_tradnl"/>
        </w:rPr>
        <w:t>Existe un área</w:t>
      </w:r>
      <w:r w:rsidR="00E11122" w:rsidRPr="005134D4">
        <w:rPr>
          <w:lang w:val="es-ES_tradnl"/>
        </w:rPr>
        <w:t xml:space="preserve"> de espera</w:t>
      </w:r>
      <w:r w:rsidRPr="005134D4">
        <w:rPr>
          <w:lang w:val="es-ES_tradnl"/>
        </w:rPr>
        <w:t xml:space="preserve"> denominada </w:t>
      </w:r>
      <w:r w:rsidRPr="005134D4">
        <w:rPr>
          <w:i/>
          <w:lang w:val="es-ES_tradnl"/>
        </w:rPr>
        <w:t>mempool</w:t>
      </w:r>
      <w:r w:rsidRPr="005134D4">
        <w:rPr>
          <w:lang w:val="es-ES_tradnl"/>
        </w:rPr>
        <w:t xml:space="preserve">, en donde se alojan todas las transacciones pendientes de ser validadas por los mineros. Cada transacción lleva asociado un HASH y un </w:t>
      </w:r>
      <w:r w:rsidRPr="005134D4">
        <w:rPr>
          <w:i/>
          <w:lang w:val="es-ES_tradnl"/>
        </w:rPr>
        <w:t>fee</w:t>
      </w:r>
      <w:r w:rsidRPr="005134D4">
        <w:rPr>
          <w:lang w:val="es-ES_tradnl"/>
        </w:rPr>
        <w:t xml:space="preserve"> o tasa</w:t>
      </w:r>
      <w:r w:rsidR="0088300F" w:rsidRPr="005134D4">
        <w:rPr>
          <w:lang w:val="es-ES_tradnl"/>
        </w:rPr>
        <w:t>,</w:t>
      </w:r>
      <w:r w:rsidRPr="005134D4">
        <w:rPr>
          <w:lang w:val="es-ES_tradnl"/>
        </w:rPr>
        <w:t xml:space="preserve"> que el creador de la transacción debe pagar para que ésta sea reflejada en la cadena de bloques y que será cobrada por el minero que resuelva el problema.</w:t>
      </w:r>
    </w:p>
    <w:p w14:paraId="5FE6DBFC" w14:textId="77777777" w:rsidR="00DC32BE" w:rsidRPr="005134D4" w:rsidRDefault="00DC32BE" w:rsidP="00DC32BE">
      <w:pPr>
        <w:keepNext/>
        <w:spacing w:line="360" w:lineRule="auto"/>
        <w:ind w:left="284"/>
        <w:jc w:val="center"/>
        <w:rPr>
          <w:lang w:val="es-ES_tradnl"/>
        </w:rPr>
      </w:pPr>
      <w:r w:rsidRPr="005134D4">
        <w:rPr>
          <w:noProof/>
          <w:lang w:val="es-ES_tradnl" w:eastAsia="es-ES"/>
        </w:rPr>
        <w:drawing>
          <wp:inline distT="0" distB="0" distL="0" distR="0" wp14:anchorId="0633B83F" wp14:editId="18F68606">
            <wp:extent cx="1129085" cy="220265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31082" cy="2206545"/>
                    </a:xfrm>
                    <a:prstGeom prst="rect">
                      <a:avLst/>
                    </a:prstGeom>
                    <a:noFill/>
                  </pic:spPr>
                </pic:pic>
              </a:graphicData>
            </a:graphic>
          </wp:inline>
        </w:drawing>
      </w:r>
    </w:p>
    <w:p w14:paraId="2D2002EE" w14:textId="53DCB6AB" w:rsidR="00DC32BE" w:rsidRPr="005134D4" w:rsidRDefault="00DC32BE" w:rsidP="00DC32BE">
      <w:pPr>
        <w:pStyle w:val="Descripcin"/>
        <w:jc w:val="center"/>
        <w:rPr>
          <w:lang w:val="es-ES_tradnl"/>
        </w:rPr>
      </w:pPr>
      <w:bookmarkStart w:id="128" w:name="_Toc1689211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8</w:t>
      </w:r>
      <w:r w:rsidRPr="005134D4">
        <w:rPr>
          <w:lang w:val="es-ES_tradnl"/>
        </w:rPr>
        <w:fldChar w:fldCharType="end"/>
      </w:r>
      <w:r w:rsidRPr="005134D4">
        <w:rPr>
          <w:lang w:val="es-ES_tradnl"/>
        </w:rPr>
        <w:t>: mempool</w:t>
      </w:r>
      <w:bookmarkEnd w:id="128"/>
    </w:p>
    <w:p w14:paraId="3A5612E8" w14:textId="77777777" w:rsidR="00DC32BE" w:rsidRPr="005134D4" w:rsidRDefault="00DC32BE" w:rsidP="00DC32BE">
      <w:pPr>
        <w:spacing w:line="360" w:lineRule="auto"/>
        <w:ind w:left="284"/>
        <w:rPr>
          <w:lang w:val="es-ES_tradnl"/>
        </w:rPr>
      </w:pPr>
    </w:p>
    <w:p w14:paraId="13201731"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Cada minero agrupa transacciones, según un criterio propio, dentro de lo que se denomina un bloque candidato.</w:t>
      </w:r>
    </w:p>
    <w:p w14:paraId="51265C29" w14:textId="45F42D35" w:rsidR="00DC32BE" w:rsidRPr="005134D4" w:rsidRDefault="00DC32BE" w:rsidP="00DD2112">
      <w:pPr>
        <w:pStyle w:val="Prrafodelista"/>
        <w:numPr>
          <w:ilvl w:val="0"/>
          <w:numId w:val="26"/>
        </w:numPr>
        <w:spacing w:line="360" w:lineRule="auto"/>
        <w:rPr>
          <w:lang w:val="es-ES_tradnl"/>
        </w:rPr>
      </w:pPr>
      <w:r w:rsidRPr="005134D4">
        <w:rPr>
          <w:lang w:val="es-ES_tradnl"/>
        </w:rPr>
        <w:t>A cada bloque candidato se le asigna una dificultad, en nuestro caso podemos suponer que es cuatro. Esto significará que el cifrado final correspondiente al bloque debe de contener</w:t>
      </w:r>
      <w:r w:rsidR="008F0650" w:rsidRPr="005134D4">
        <w:rPr>
          <w:lang w:val="es-ES_tradnl"/>
        </w:rPr>
        <w:t xml:space="preserve"> al menos</w:t>
      </w:r>
      <w:r w:rsidRPr="005134D4">
        <w:rPr>
          <w:lang w:val="es-ES_tradnl"/>
        </w:rPr>
        <w:t xml:space="preserve"> cuatro ceros al inicio de su secuencia.</w:t>
      </w:r>
    </w:p>
    <w:p w14:paraId="47AA74EC" w14:textId="77777777" w:rsidR="00DC32BE" w:rsidRPr="005134D4" w:rsidRDefault="00DC32BE" w:rsidP="00DD2112">
      <w:pPr>
        <w:pStyle w:val="Prrafodelista"/>
        <w:numPr>
          <w:ilvl w:val="0"/>
          <w:numId w:val="26"/>
        </w:numPr>
        <w:spacing w:line="360" w:lineRule="auto"/>
        <w:rPr>
          <w:lang w:val="es-ES_tradnl"/>
        </w:rPr>
      </w:pPr>
      <w:r w:rsidRPr="005134D4">
        <w:rPr>
          <w:lang w:val="es-ES_tradnl"/>
        </w:rPr>
        <w:t xml:space="preserve">Para realizar la labor de minado es necesario utilizar un valor aleatorio, que se usa una sola vez, denominado </w:t>
      </w:r>
      <w:r w:rsidRPr="005134D4">
        <w:rPr>
          <w:i/>
          <w:lang w:val="es-ES_tradnl"/>
        </w:rPr>
        <w:t>nonce</w:t>
      </w:r>
      <w:r w:rsidRPr="005134D4">
        <w:rPr>
          <w:lang w:val="es-ES_tradnl"/>
        </w:rPr>
        <w:t xml:space="preserve"> y que se añade al final del bloque. Con este valor y el algoritmo SHA256, se cifra el bloque y se halla un valor alfanumérico hexadecimal, por ejemplo: 454aa1487cc8b3137859531f98e999289269490579d495d5cb17680145ce0d52.</w:t>
      </w:r>
    </w:p>
    <w:p w14:paraId="71546E61" w14:textId="6BE1BFA7" w:rsidR="00DC32BE" w:rsidRPr="005134D4" w:rsidRDefault="00DC32BE" w:rsidP="00DD2112">
      <w:pPr>
        <w:pStyle w:val="Prrafodelista"/>
        <w:numPr>
          <w:ilvl w:val="0"/>
          <w:numId w:val="26"/>
        </w:numPr>
        <w:spacing w:line="360" w:lineRule="auto"/>
        <w:rPr>
          <w:lang w:val="es-ES_tradnl"/>
        </w:rPr>
      </w:pPr>
      <w:r w:rsidRPr="005134D4">
        <w:rPr>
          <w:lang w:val="es-ES_tradnl"/>
        </w:rPr>
        <w:lastRenderedPageBreak/>
        <w:t>Como la dificultad del bloque está establecida en cuatro, si el valor obtenido no tiene cuatro ceros por delante, se considera inválido, por lo que es necesario emplear otro nonce y realizar de nuevo el cifrado.</w:t>
      </w:r>
    </w:p>
    <w:p w14:paraId="4F1B679D" w14:textId="64DE97D4" w:rsidR="00DC32BE" w:rsidRPr="005134D4" w:rsidRDefault="00DC32BE" w:rsidP="00DD2112">
      <w:pPr>
        <w:pStyle w:val="Prrafodelista"/>
        <w:numPr>
          <w:ilvl w:val="0"/>
          <w:numId w:val="26"/>
        </w:numPr>
        <w:spacing w:line="360" w:lineRule="auto"/>
        <w:rPr>
          <w:lang w:val="es-ES_tradnl"/>
        </w:rPr>
      </w:pPr>
      <w:r w:rsidRPr="005134D4">
        <w:rPr>
          <w:lang w:val="es-ES_tradnl"/>
        </w:rPr>
        <w:t>Es decir, hay que realizar este proceso hasta encontrar un valor válido, por ejemplo: 0000e011db58748cfb2e44b007ec91bb1a0f0073dab58e5ddb4c013a8b5932cc.</w:t>
      </w:r>
      <w:r w:rsidR="009863CB" w:rsidRPr="005134D4">
        <w:rPr>
          <w:lang w:val="es-ES_tradnl"/>
        </w:rPr>
        <w:t xml:space="preserve"> </w:t>
      </w:r>
    </w:p>
    <w:p w14:paraId="6962CCEC" w14:textId="2A0A5077" w:rsidR="00DC32BE" w:rsidRPr="005134D4" w:rsidRDefault="00DC32BE" w:rsidP="00DD2112">
      <w:pPr>
        <w:pStyle w:val="Prrafodelista"/>
        <w:numPr>
          <w:ilvl w:val="0"/>
          <w:numId w:val="26"/>
        </w:numPr>
        <w:spacing w:line="360" w:lineRule="auto"/>
        <w:rPr>
          <w:lang w:val="es-ES_tradnl"/>
        </w:rPr>
      </w:pPr>
      <w:r w:rsidRPr="005134D4">
        <w:rPr>
          <w:lang w:val="es-ES_tradnl"/>
        </w:rPr>
        <w:t>Entonces, el objetivo del minero será el de encontrar el valor del nonce que proporcionará en HASH correcto antes que el resto, y con ello llevarse la recompensa y las tasas pagadas por el emisor de cada transacción.</w:t>
      </w:r>
      <w:r w:rsidR="00B549B5" w:rsidRPr="005134D4">
        <w:rPr>
          <w:lang w:val="es-ES_tradnl"/>
        </w:rPr>
        <w:t xml:space="preserve"> Como es obvio, la dificultad de encontrar un valor que satisfaga esta condición es muy alta, con lo que en este punto es donde entra la potencia de cómputo de cada minero, para encontrar la solución en primera posición.</w:t>
      </w:r>
    </w:p>
    <w:p w14:paraId="0E5C603D" w14:textId="411B5313" w:rsidR="00DC32BE" w:rsidRPr="005134D4" w:rsidRDefault="00DC32BE" w:rsidP="00DD2112">
      <w:pPr>
        <w:pStyle w:val="Prrafodelista"/>
        <w:numPr>
          <w:ilvl w:val="0"/>
          <w:numId w:val="26"/>
        </w:numPr>
        <w:spacing w:line="360" w:lineRule="auto"/>
        <w:rPr>
          <w:lang w:val="es-ES_tradnl"/>
        </w:rPr>
      </w:pPr>
      <w:r w:rsidRPr="005134D4">
        <w:rPr>
          <w:lang w:val="es-ES_tradnl"/>
        </w:rPr>
        <w:t>El bloque hallado será añadido a la blockchain y el proceso se reiniciará por parte de todos los mineros a partir de las transacciones almacenadas en la mempool.</w:t>
      </w:r>
    </w:p>
    <w:p w14:paraId="4509BC16" w14:textId="55FF6130" w:rsidR="004B1D07" w:rsidRPr="005134D4" w:rsidRDefault="00B76E85" w:rsidP="00B76E85">
      <w:pPr>
        <w:pStyle w:val="Ttulo3"/>
      </w:pPr>
      <w:bookmarkStart w:id="129" w:name="_Toc16891767"/>
      <w:r w:rsidRPr="005134D4">
        <w:t>Proof of stake</w:t>
      </w:r>
      <w:bookmarkEnd w:id="129"/>
      <w:r w:rsidR="004B1D07" w:rsidRPr="005134D4">
        <w:t xml:space="preserve"> </w:t>
      </w:r>
    </w:p>
    <w:p w14:paraId="3CFFD6B8" w14:textId="1EB83685" w:rsidR="00DC32BE" w:rsidRPr="005134D4" w:rsidRDefault="00FE7342" w:rsidP="00FE7342">
      <w:pPr>
        <w:spacing w:line="360" w:lineRule="auto"/>
        <w:ind w:firstLine="284"/>
        <w:rPr>
          <w:lang w:val="es-ES_tradnl"/>
        </w:rPr>
      </w:pPr>
      <w:r w:rsidRPr="005134D4">
        <w:rPr>
          <w:lang w:val="es-ES_tradnl"/>
        </w:rPr>
        <w:t>Este es el otro algoritmo de consenso, que a diferencia del proof of work, lo que pretende es premiar la participaci</w:t>
      </w:r>
      <w:r w:rsidR="00234CD6" w:rsidRPr="005134D4">
        <w:rPr>
          <w:lang w:val="es-ES_tradnl"/>
        </w:rPr>
        <w:t>ón en la red, en lugar de la potencia de cálculo. Es de reciente creación, de hecho surgió en el año 2011 y su primera implementación fue para la criptomoneda Peercoin en el año 2012.</w:t>
      </w:r>
    </w:p>
    <w:p w14:paraId="103C6AE1" w14:textId="7E60D280" w:rsidR="00AF0ADA" w:rsidRPr="005134D4" w:rsidRDefault="00234CD6" w:rsidP="00093A80">
      <w:pPr>
        <w:spacing w:line="360" w:lineRule="auto"/>
        <w:ind w:firstLine="284"/>
        <w:rPr>
          <w:lang w:val="es-ES_tradnl"/>
        </w:rPr>
      </w:pPr>
      <w:r w:rsidRPr="005134D4">
        <w:rPr>
          <w:lang w:val="es-ES_tradnl"/>
        </w:rPr>
        <w:t>En este sistema, la probabilidad de ser elegido para validar un bloque</w:t>
      </w:r>
      <w:r w:rsidR="00C67E28" w:rsidRPr="005134D4">
        <w:rPr>
          <w:lang w:val="es-ES_tradnl"/>
        </w:rPr>
        <w:t>,</w:t>
      </w:r>
      <w:r w:rsidRPr="005134D4">
        <w:rPr>
          <w:lang w:val="es-ES_tradnl"/>
        </w:rPr>
        <w:t xml:space="preserve"> y por lo tanto para recibir la recompensa, es </w:t>
      </w:r>
      <w:r w:rsidR="002E3E6A" w:rsidRPr="005134D4">
        <w:rPr>
          <w:lang w:val="es-ES_tradnl"/>
        </w:rPr>
        <w:t xml:space="preserve">un valor aleatorio pero que en cierta medida viene determinado por </w:t>
      </w:r>
      <w:r w:rsidR="00BD68E4" w:rsidRPr="005134D4">
        <w:rPr>
          <w:lang w:val="es-ES_tradnl"/>
        </w:rPr>
        <w:t>el porcentaje de monedas que cada minero posee dentro de la red, por lo tanto si un minero tiene el 0,05% de monedas, tendrá 0,05% posibilidades de ser elegido para validar el bloque.</w:t>
      </w:r>
      <w:r w:rsidR="009C4B39" w:rsidRPr="005134D4">
        <w:rPr>
          <w:lang w:val="es-ES_tradnl"/>
        </w:rPr>
        <w:t xml:space="preserve"> La prueba de validación pretende evitar el alto consumo de energía de PoW, así como la centralización de recursos de hardware por parte de un número reducido de mineros.</w:t>
      </w:r>
    </w:p>
    <w:p w14:paraId="20DCC599" w14:textId="451C323D" w:rsidR="005153CE" w:rsidRPr="005134D4" w:rsidRDefault="005153CE" w:rsidP="005153CE">
      <w:pPr>
        <w:pStyle w:val="Ttulo2"/>
      </w:pPr>
      <w:bookmarkStart w:id="130" w:name="_Toc16891768"/>
      <w:r w:rsidRPr="005134D4">
        <w:t>IPFS</w:t>
      </w:r>
      <w:bookmarkEnd w:id="130"/>
    </w:p>
    <w:p w14:paraId="4FF61F37" w14:textId="19572AAD" w:rsidR="005153CE" w:rsidRPr="005134D4" w:rsidRDefault="008B2A0B" w:rsidP="005153CE">
      <w:pPr>
        <w:spacing w:line="360" w:lineRule="auto"/>
        <w:ind w:firstLine="284"/>
        <w:rPr>
          <w:color w:val="auto"/>
          <w:lang w:val="es-ES_tradnl"/>
        </w:rPr>
      </w:pPr>
      <w:commentRangeStart w:id="131"/>
      <w:r w:rsidRPr="005134D4">
        <w:rPr>
          <w:color w:val="auto"/>
          <w:lang w:val="es-ES_tradnl"/>
        </w:rPr>
        <w:t xml:space="preserve">La definición más ortodoxa que podemos encontrar sobre este sistema de almacenamiento es la que se ofrece en el Libro Blanco de la web </w:t>
      </w:r>
      <w:hyperlink r:id="rId30" w:history="1">
        <w:r w:rsidRPr="005134D4">
          <w:rPr>
            <w:color w:val="auto"/>
            <w:u w:val="single"/>
            <w:lang w:val="es-ES_tradnl"/>
          </w:rPr>
          <w:t>https://ipfs.io/</w:t>
        </w:r>
      </w:hyperlink>
      <w:r w:rsidRPr="005134D4">
        <w:rPr>
          <w:color w:val="auto"/>
          <w:lang w:val="es-ES_tradnl"/>
        </w:rPr>
        <w:t>:</w:t>
      </w:r>
    </w:p>
    <w:p w14:paraId="1952D236" w14:textId="3DB1400E" w:rsidR="008B2A0B" w:rsidRPr="005134D4" w:rsidRDefault="008B2A0B" w:rsidP="003C2172">
      <w:pPr>
        <w:spacing w:before="120" w:after="120" w:line="360" w:lineRule="auto"/>
        <w:rPr>
          <w:color w:val="auto"/>
          <w:lang w:val="es-ES_tradnl"/>
        </w:rPr>
      </w:pPr>
      <w:r w:rsidRPr="005134D4">
        <w:rPr>
          <w:color w:val="auto"/>
          <w:lang w:val="es-ES_tradnl"/>
        </w:rPr>
        <w:t>“The Inter</w:t>
      </w:r>
      <w:r w:rsidR="0069322D" w:rsidRPr="005134D4">
        <w:rPr>
          <w:color w:val="auto"/>
          <w:lang w:val="es-ES_tradnl"/>
        </w:rPr>
        <w:t>-</w:t>
      </w:r>
      <w:r w:rsidRPr="005134D4">
        <w:rPr>
          <w:color w:val="auto"/>
          <w:lang w:val="es-ES_tradnl"/>
        </w:rPr>
        <w:t>Planetary File System (IPFS) is a peer-to-peer distributed file system</w:t>
      </w:r>
      <w:r w:rsidR="0069322D" w:rsidRPr="005134D4">
        <w:rPr>
          <w:color w:val="auto"/>
          <w:lang w:val="es-ES_tradnl"/>
        </w:rPr>
        <w:t>,</w:t>
      </w:r>
      <w:r w:rsidRPr="005134D4">
        <w:rPr>
          <w:color w:val="auto"/>
          <w:lang w:val="es-ES_tradnl"/>
        </w:rPr>
        <w:t xml:space="preserve"> that seeks to connect all computing devices with the same system of files.” (</w:t>
      </w:r>
      <w:r w:rsidR="00ED636E" w:rsidRPr="005134D4">
        <w:rPr>
          <w:color w:val="auto"/>
          <w:lang w:val="es-ES_tradnl"/>
        </w:rPr>
        <w:t>Juan Benet, 2014, p.1)</w:t>
      </w:r>
      <w:r w:rsidR="0069322D" w:rsidRPr="005134D4">
        <w:rPr>
          <w:color w:val="auto"/>
          <w:lang w:val="es-ES_tradnl"/>
        </w:rPr>
        <w:t>.</w:t>
      </w:r>
    </w:p>
    <w:p w14:paraId="5E46F98D" w14:textId="216D9B60" w:rsidR="0069322D" w:rsidRPr="005134D4" w:rsidRDefault="001F66A2" w:rsidP="0069322D">
      <w:pPr>
        <w:spacing w:line="360" w:lineRule="auto"/>
        <w:ind w:firstLine="284"/>
        <w:rPr>
          <w:color w:val="auto"/>
          <w:lang w:val="es-ES_tradnl"/>
        </w:rPr>
      </w:pPr>
      <w:r w:rsidRPr="005134D4">
        <w:rPr>
          <w:color w:val="auto"/>
          <w:lang w:val="es-ES_tradnl"/>
        </w:rPr>
        <w:t xml:space="preserve">Se define como un protocolo en el que </w:t>
      </w:r>
      <w:r w:rsidR="0069322D" w:rsidRPr="005134D4">
        <w:rPr>
          <w:color w:val="auto"/>
          <w:lang w:val="es-ES_tradnl"/>
        </w:rPr>
        <w:t xml:space="preserve">cada fichero almacenado se identifica con un </w:t>
      </w:r>
      <w:r w:rsidR="00656F60" w:rsidRPr="005134D4">
        <w:rPr>
          <w:color w:val="auto"/>
          <w:lang w:val="es-ES_tradnl"/>
        </w:rPr>
        <w:t>hash</w:t>
      </w:r>
      <w:r w:rsidR="0069322D" w:rsidRPr="005134D4">
        <w:rPr>
          <w:color w:val="auto"/>
          <w:lang w:val="es-ES_tradnl"/>
        </w:rPr>
        <w:t xml:space="preserve"> único, denominado </w:t>
      </w:r>
      <w:r w:rsidR="0069322D" w:rsidRPr="005134D4">
        <w:rPr>
          <w:i/>
          <w:color w:val="auto"/>
          <w:lang w:val="es-ES_tradnl"/>
        </w:rPr>
        <w:t>hash criptográfico</w:t>
      </w:r>
      <w:r w:rsidR="00C80E9B" w:rsidRPr="005134D4">
        <w:rPr>
          <w:color w:val="auto"/>
          <w:lang w:val="es-ES_tradnl"/>
        </w:rPr>
        <w:t xml:space="preserve">, esto impide la duplicación de los ficheros en la red. Cuando se </w:t>
      </w:r>
      <w:r w:rsidRPr="005134D4">
        <w:rPr>
          <w:color w:val="auto"/>
          <w:lang w:val="es-ES_tradnl"/>
        </w:rPr>
        <w:t>busca un</w:t>
      </w:r>
      <w:r w:rsidR="00C80E9B" w:rsidRPr="005134D4">
        <w:rPr>
          <w:color w:val="auto"/>
          <w:lang w:val="es-ES_tradnl"/>
        </w:rPr>
        <w:t xml:space="preserve"> fichero</w:t>
      </w:r>
      <w:r w:rsidRPr="005134D4">
        <w:rPr>
          <w:color w:val="auto"/>
          <w:lang w:val="es-ES_tradnl"/>
        </w:rPr>
        <w:t xml:space="preserve"> lo que se está localizando es el nodo que se identifica </w:t>
      </w:r>
      <w:r w:rsidR="00502D14" w:rsidRPr="005134D4">
        <w:rPr>
          <w:color w:val="auto"/>
          <w:lang w:val="es-ES_tradnl"/>
        </w:rPr>
        <w:t>detrás de este hash</w:t>
      </w:r>
      <w:commentRangeEnd w:id="131"/>
      <w:r w:rsidR="00656F60" w:rsidRPr="005134D4">
        <w:rPr>
          <w:rStyle w:val="Refdecomentario"/>
          <w:lang w:val="es-ES_tradnl"/>
        </w:rPr>
        <w:commentReference w:id="131"/>
      </w:r>
      <w:r w:rsidR="00502D14" w:rsidRPr="005134D4">
        <w:rPr>
          <w:color w:val="auto"/>
          <w:lang w:val="es-ES_tradnl"/>
        </w:rPr>
        <w:t>.</w:t>
      </w:r>
      <w:r w:rsidRPr="005134D4">
        <w:rPr>
          <w:color w:val="auto"/>
          <w:lang w:val="es-ES_tradnl"/>
        </w:rPr>
        <w:t xml:space="preserve"> </w:t>
      </w:r>
    </w:p>
    <w:p w14:paraId="0C410528" w14:textId="0E64A584" w:rsidR="00B16178" w:rsidRPr="005134D4" w:rsidRDefault="00580BC7" w:rsidP="005F12FE">
      <w:pPr>
        <w:pStyle w:val="Ttulo2"/>
      </w:pPr>
      <w:bookmarkStart w:id="132" w:name="_Toc16891769"/>
      <w:r w:rsidRPr="005134D4">
        <w:lastRenderedPageBreak/>
        <w:t>DApp</w:t>
      </w:r>
      <w:r w:rsidR="00B16178" w:rsidRPr="005134D4">
        <w:t>. ¿Qué es?</w:t>
      </w:r>
      <w:bookmarkEnd w:id="132"/>
    </w:p>
    <w:p w14:paraId="0AB14E02" w14:textId="60E26C74" w:rsidR="00CD42FD" w:rsidRPr="005134D4" w:rsidRDefault="00CD42FD" w:rsidP="003855E1">
      <w:pPr>
        <w:spacing w:line="360" w:lineRule="auto"/>
        <w:ind w:firstLine="284"/>
        <w:rPr>
          <w:lang w:val="es-ES_tradnl"/>
        </w:rPr>
      </w:pPr>
      <w:r w:rsidRPr="005134D4">
        <w:rPr>
          <w:lang w:val="es-ES_tradnl"/>
        </w:rPr>
        <w:t xml:space="preserve">DApp es el acrónimo en inglés de Decentralized Application </w:t>
      </w:r>
      <w:r w:rsidR="005B2DD0" w:rsidRPr="005134D4">
        <w:rPr>
          <w:lang w:val="es-ES_tradnl"/>
        </w:rPr>
        <w:t>L</w:t>
      </w:r>
      <w:r w:rsidR="0088300F" w:rsidRPr="005134D4">
        <w:rPr>
          <w:lang w:val="es-ES_tradnl"/>
        </w:rPr>
        <w:t>a definición más consensuada,</w:t>
      </w:r>
      <w:r w:rsidR="005B2DD0" w:rsidRPr="005134D4">
        <w:rPr>
          <w:lang w:val="es-ES_tradnl"/>
        </w:rPr>
        <w:t xml:space="preserve"> que</w:t>
      </w:r>
      <w:r w:rsidR="0024210B" w:rsidRPr="005134D4">
        <w:rPr>
          <w:lang w:val="es-ES_tradnl"/>
        </w:rPr>
        <w:t xml:space="preserve"> podemos encontrar </w:t>
      </w:r>
      <w:r w:rsidR="005B2DD0" w:rsidRPr="005134D4">
        <w:rPr>
          <w:lang w:val="es-ES_tradnl"/>
        </w:rPr>
        <w:t>es</w:t>
      </w:r>
      <w:r w:rsidRPr="005134D4">
        <w:rPr>
          <w:lang w:val="es-ES_tradnl"/>
        </w:rPr>
        <w:t xml:space="preserve"> que una DApp es </w:t>
      </w:r>
      <w:r w:rsidR="005B2DD0" w:rsidRPr="005134D4">
        <w:rPr>
          <w:lang w:val="es-ES_tradnl"/>
        </w:rPr>
        <w:t>una aplicación que se ejecuta en una red peer-to-peer (P2P)</w:t>
      </w:r>
      <w:r w:rsidR="00C67E28" w:rsidRPr="005134D4">
        <w:rPr>
          <w:lang w:val="es-ES_tradnl"/>
        </w:rPr>
        <w:t xml:space="preserve"> y </w:t>
      </w:r>
      <w:r w:rsidRPr="005134D4">
        <w:rPr>
          <w:lang w:val="es-ES_tradnl"/>
        </w:rPr>
        <w:t>que aprovecha la capacidad de los Smartcontracts para realizar transacciones de carácter inmutable y confiable.</w:t>
      </w:r>
    </w:p>
    <w:p w14:paraId="69677548" w14:textId="7BDDDFA6" w:rsidR="0088300F" w:rsidRPr="005134D4" w:rsidRDefault="0088300F" w:rsidP="003855E1">
      <w:pPr>
        <w:spacing w:line="360" w:lineRule="auto"/>
        <w:ind w:firstLine="284"/>
        <w:rPr>
          <w:lang w:val="es-ES_tradnl"/>
        </w:rPr>
      </w:pPr>
      <w:r w:rsidRPr="005134D4">
        <w:rPr>
          <w:lang w:val="es-ES_tradnl"/>
        </w:rPr>
        <w:t xml:space="preserve">Esta capacidad de aprovechar las funcionalidades de los “contratos inteligentes” es la que ha permitido </w:t>
      </w:r>
      <w:r w:rsidR="00D717A1" w:rsidRPr="005134D4">
        <w:rPr>
          <w:lang w:val="es-ES_tradnl"/>
        </w:rPr>
        <w:t xml:space="preserve">su extensión en el ámbito de la red Ethereum, pues en ésta blockchain es donde han alcanzado su máxima implantación. </w:t>
      </w:r>
    </w:p>
    <w:p w14:paraId="15E53046" w14:textId="0613CE53" w:rsidR="00A958BD" w:rsidRPr="005134D4" w:rsidRDefault="00D717A1" w:rsidP="003855E1">
      <w:pPr>
        <w:spacing w:line="360" w:lineRule="auto"/>
        <w:ind w:firstLine="284"/>
        <w:rPr>
          <w:lang w:val="es-ES_tradnl"/>
        </w:rPr>
      </w:pPr>
      <w:r w:rsidRPr="005134D4">
        <w:rPr>
          <w:lang w:val="es-ES_tradnl"/>
        </w:rPr>
        <w:t>Poseen</w:t>
      </w:r>
      <w:r w:rsidR="00C67E28" w:rsidRPr="005134D4">
        <w:rPr>
          <w:lang w:val="es-ES_tradnl"/>
        </w:rPr>
        <w:t xml:space="preserve"> una serie de características </w:t>
      </w:r>
      <w:r w:rsidR="00A958BD" w:rsidRPr="005134D4">
        <w:rPr>
          <w:lang w:val="es-ES_tradnl"/>
        </w:rPr>
        <w:t>de carácter general que se enumeran a continuación:</w:t>
      </w:r>
    </w:p>
    <w:p w14:paraId="5765BC79" w14:textId="6D65478F" w:rsidR="00F83026" w:rsidRPr="005134D4" w:rsidRDefault="00A958BD" w:rsidP="00A958BD">
      <w:pPr>
        <w:pStyle w:val="Prrafodelista"/>
        <w:numPr>
          <w:ilvl w:val="0"/>
          <w:numId w:val="3"/>
        </w:numPr>
        <w:spacing w:line="360" w:lineRule="auto"/>
        <w:rPr>
          <w:lang w:val="es-ES_tradnl"/>
        </w:rPr>
      </w:pPr>
      <w:r w:rsidRPr="005134D4">
        <w:rPr>
          <w:lang w:val="es-ES_tradnl"/>
        </w:rPr>
        <w:t>Son proyectos de código abierto.</w:t>
      </w:r>
    </w:p>
    <w:p w14:paraId="56754F05" w14:textId="6177237F" w:rsidR="00A958BD" w:rsidRPr="005134D4" w:rsidRDefault="00A958BD" w:rsidP="00A958BD">
      <w:pPr>
        <w:pStyle w:val="Prrafodelista"/>
        <w:numPr>
          <w:ilvl w:val="0"/>
          <w:numId w:val="3"/>
        </w:numPr>
        <w:spacing w:line="360" w:lineRule="auto"/>
        <w:rPr>
          <w:lang w:val="es-ES_tradnl"/>
        </w:rPr>
      </w:pPr>
      <w:r w:rsidRPr="005134D4">
        <w:rPr>
          <w:lang w:val="es-ES_tradnl"/>
        </w:rPr>
        <w:t>Al ser aplicaciones descentralizadas, no hay un gestor al cargo.</w:t>
      </w:r>
    </w:p>
    <w:p w14:paraId="3299A45E" w14:textId="301DFFEC" w:rsidR="00A958BD" w:rsidRPr="005134D4" w:rsidRDefault="00A958BD" w:rsidP="00A958BD">
      <w:pPr>
        <w:pStyle w:val="Prrafodelista"/>
        <w:numPr>
          <w:ilvl w:val="0"/>
          <w:numId w:val="3"/>
        </w:numPr>
        <w:spacing w:line="360" w:lineRule="auto"/>
        <w:rPr>
          <w:lang w:val="es-ES_tradnl"/>
        </w:rPr>
      </w:pPr>
      <w:r w:rsidRPr="005134D4">
        <w:rPr>
          <w:lang w:val="es-ES_tradnl"/>
        </w:rPr>
        <w:t>Utilizan la est</w:t>
      </w:r>
      <w:r w:rsidR="00CD42FD" w:rsidRPr="005134D4">
        <w:rPr>
          <w:lang w:val="es-ES_tradnl"/>
        </w:rPr>
        <w:t>ructura física y lógica de una b</w:t>
      </w:r>
      <w:r w:rsidRPr="005134D4">
        <w:rPr>
          <w:lang w:val="es-ES_tradnl"/>
        </w:rPr>
        <w:t>lockchain pública o privada para poder funcionar.</w:t>
      </w:r>
    </w:p>
    <w:p w14:paraId="726C53DA" w14:textId="09BC3CC0" w:rsidR="00E2520D" w:rsidRPr="005134D4" w:rsidRDefault="00E2520D" w:rsidP="00A958BD">
      <w:pPr>
        <w:pStyle w:val="Prrafodelista"/>
        <w:numPr>
          <w:ilvl w:val="0"/>
          <w:numId w:val="3"/>
        </w:numPr>
        <w:spacing w:line="360" w:lineRule="auto"/>
        <w:rPr>
          <w:lang w:val="es-ES_tradnl"/>
        </w:rPr>
      </w:pPr>
      <w:r w:rsidRPr="005134D4">
        <w:rPr>
          <w:lang w:val="es-ES_tradnl"/>
        </w:rPr>
        <w:t xml:space="preserve">Todas las transacciones son inmutables y no es posible su falsificación. </w:t>
      </w:r>
    </w:p>
    <w:p w14:paraId="0ED9DF25" w14:textId="6577D861" w:rsidR="00322B37" w:rsidRPr="005134D4" w:rsidRDefault="00322B37" w:rsidP="00A958BD">
      <w:pPr>
        <w:pStyle w:val="Prrafodelista"/>
        <w:numPr>
          <w:ilvl w:val="0"/>
          <w:numId w:val="3"/>
        </w:numPr>
        <w:spacing w:line="360" w:lineRule="auto"/>
        <w:rPr>
          <w:lang w:val="es-ES_tradnl"/>
        </w:rPr>
      </w:pPr>
      <w:r w:rsidRPr="005134D4">
        <w:rPr>
          <w:lang w:val="es-ES_tradnl"/>
        </w:rPr>
        <w:t>Son un formato de muy reciente generación, con lo que su estructura y formato están en constante evolución.</w:t>
      </w:r>
    </w:p>
    <w:p w14:paraId="41B4DE26" w14:textId="1C67B84B" w:rsidR="00322B37" w:rsidRPr="005134D4" w:rsidRDefault="00322B37" w:rsidP="00A958BD">
      <w:pPr>
        <w:pStyle w:val="Prrafodelista"/>
        <w:numPr>
          <w:ilvl w:val="0"/>
          <w:numId w:val="3"/>
        </w:numPr>
        <w:spacing w:line="360" w:lineRule="auto"/>
        <w:rPr>
          <w:lang w:val="es-ES_tradnl"/>
        </w:rPr>
      </w:pPr>
      <w:r w:rsidRPr="005134D4">
        <w:rPr>
          <w:lang w:val="es-ES_tradnl"/>
        </w:rPr>
        <w:t>No hay un límite de usuarios</w:t>
      </w:r>
      <w:r w:rsidR="003C5FC4" w:rsidRPr="005134D4">
        <w:rPr>
          <w:lang w:val="es-ES_tradnl"/>
        </w:rPr>
        <w:t>.</w:t>
      </w:r>
    </w:p>
    <w:p w14:paraId="0D398031" w14:textId="3F89E64A" w:rsidR="00035E62" w:rsidRPr="005134D4" w:rsidRDefault="00A958BD" w:rsidP="00035E62">
      <w:pPr>
        <w:rPr>
          <w:lang w:val="es-ES_tradnl"/>
        </w:rPr>
      </w:pPr>
      <w:r w:rsidRPr="005134D4">
        <w:rPr>
          <w:noProof/>
          <w:shd w:val="clear" w:color="auto" w:fill="auto"/>
          <w:lang w:val="es-ES_tradnl" w:eastAsia="es-ES"/>
        </w:rPr>
        <mc:AlternateContent>
          <mc:Choice Requires="wpg">
            <w:drawing>
              <wp:anchor distT="0" distB="0" distL="114300" distR="114300" simplePos="0" relativeHeight="251770880" behindDoc="0" locked="0" layoutInCell="1" allowOverlap="1" wp14:anchorId="28547CC7" wp14:editId="44805285">
                <wp:simplePos x="0" y="0"/>
                <wp:positionH relativeFrom="column">
                  <wp:posOffset>2035175</wp:posOffset>
                </wp:positionH>
                <wp:positionV relativeFrom="paragraph">
                  <wp:posOffset>266383</wp:posOffset>
                </wp:positionV>
                <wp:extent cx="1931670" cy="1747520"/>
                <wp:effectExtent l="0" t="0" r="0" b="5080"/>
                <wp:wrapTopAndBottom/>
                <wp:docPr id="308" name="Grupo 308"/>
                <wp:cNvGraphicFramePr/>
                <a:graphic xmlns:a="http://schemas.openxmlformats.org/drawingml/2006/main">
                  <a:graphicData uri="http://schemas.microsoft.com/office/word/2010/wordprocessingGroup">
                    <wpg:wgp>
                      <wpg:cNvGrpSpPr/>
                      <wpg:grpSpPr>
                        <a:xfrm>
                          <a:off x="0" y="0"/>
                          <a:ext cx="1931670" cy="1747520"/>
                          <a:chOff x="0" y="0"/>
                          <a:chExt cx="1931670" cy="1747520"/>
                        </a:xfrm>
                      </wpg:grpSpPr>
                      <wps:wsp>
                        <wps:cNvPr id="247" name="Conector recto de flecha 247"/>
                        <wps:cNvCnPr/>
                        <wps:spPr>
                          <a:xfrm>
                            <a:off x="852488" y="85725"/>
                            <a:ext cx="0" cy="19050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g:cNvPr id="307" name="Grupo 307"/>
                        <wpg:cNvGrpSpPr/>
                        <wpg:grpSpPr>
                          <a:xfrm>
                            <a:off x="0" y="0"/>
                            <a:ext cx="1931670" cy="1747520"/>
                            <a:chOff x="0" y="0"/>
                            <a:chExt cx="1931670" cy="1747520"/>
                          </a:xfrm>
                        </wpg:grpSpPr>
                        <wpg:grpSp>
                          <wpg:cNvPr id="306" name="Grupo 306"/>
                          <wpg:cNvGrpSpPr/>
                          <wpg:grpSpPr>
                            <a:xfrm>
                              <a:off x="10633" y="0"/>
                              <a:ext cx="1656715" cy="1518920"/>
                              <a:chOff x="0" y="0"/>
                              <a:chExt cx="1657023" cy="1519283"/>
                            </a:xfrm>
                          </wpg:grpSpPr>
                          <pic:pic xmlns:pic="http://schemas.openxmlformats.org/drawingml/2006/picture">
                            <pic:nvPicPr>
                              <pic:cNvPr id="11" name="Imagen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flipV="1">
                                <a:off x="676550" y="628980"/>
                                <a:ext cx="333375" cy="333375"/>
                              </a:xfrm>
                              <a:prstGeom prst="rect">
                                <a:avLst/>
                              </a:prstGeom>
                            </pic:spPr>
                          </pic:pic>
                          <wps:wsp>
                            <wps:cNvPr id="233" name="Elipse 233"/>
                            <wps:cNvSpPr/>
                            <wps:spPr>
                              <a:xfrm>
                                <a:off x="591981" y="544411"/>
                                <a:ext cx="508635" cy="5086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Elipse 234"/>
                            <wps:cNvSpPr/>
                            <wps:spPr>
                              <a:xfrm>
                                <a:off x="121567" y="79283"/>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Imagen 2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379528" y="317133"/>
                                <a:ext cx="277495" cy="277495"/>
                              </a:xfrm>
                              <a:prstGeom prst="rect">
                                <a:avLst/>
                              </a:prstGeom>
                            </pic:spPr>
                          </pic:pic>
                          <pic:pic xmlns:pic="http://schemas.openxmlformats.org/drawingml/2006/picture">
                            <pic:nvPicPr>
                              <pic:cNvPr id="236" name="Imagen 23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940828"/>
                                <a:ext cx="255270" cy="255270"/>
                              </a:xfrm>
                              <a:prstGeom prst="rect">
                                <a:avLst/>
                              </a:prstGeom>
                            </pic:spPr>
                          </pic:pic>
                          <wps:wsp>
                            <wps:cNvPr id="238" name="Elipse 238"/>
                            <wps:cNvSpPr/>
                            <wps:spPr>
                              <a:xfrm>
                                <a:off x="301276" y="258992"/>
                                <a:ext cx="1080000" cy="1080000"/>
                              </a:xfrm>
                              <a:prstGeom prst="ellipse">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9" name="Imagen 23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64703" y="0"/>
                                <a:ext cx="257175" cy="257175"/>
                              </a:xfrm>
                              <a:prstGeom prst="rect">
                                <a:avLst/>
                              </a:prstGeom>
                            </pic:spPr>
                          </pic:pic>
                          <pic:pic xmlns:pic="http://schemas.openxmlformats.org/drawingml/2006/picture">
                            <pic:nvPicPr>
                              <pic:cNvPr id="242" name="Imagen 24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215676" y="1236818"/>
                                <a:ext cx="278130" cy="278130"/>
                              </a:xfrm>
                              <a:prstGeom prst="rect">
                                <a:avLst/>
                              </a:prstGeom>
                            </pic:spPr>
                          </pic:pic>
                          <pic:pic xmlns:pic="http://schemas.openxmlformats.org/drawingml/2006/picture">
                            <pic:nvPicPr>
                              <pic:cNvPr id="243" name="Imagen 24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85419" y="385845"/>
                                <a:ext cx="214630" cy="278130"/>
                              </a:xfrm>
                              <a:prstGeom prst="rect">
                                <a:avLst/>
                              </a:prstGeom>
                            </pic:spPr>
                          </pic:pic>
                          <pic:pic xmlns:pic="http://schemas.openxmlformats.org/drawingml/2006/picture">
                            <pic:nvPicPr>
                              <pic:cNvPr id="244" name="Imagen 24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86270" y="1099394"/>
                                <a:ext cx="207645" cy="207645"/>
                              </a:xfrm>
                              <a:prstGeom prst="rect">
                                <a:avLst/>
                              </a:prstGeom>
                            </pic:spPr>
                          </pic:pic>
                          <pic:pic xmlns:pic="http://schemas.openxmlformats.org/drawingml/2006/picture">
                            <pic:nvPicPr>
                              <pic:cNvPr id="246" name="Imagen 2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257960" y="708263"/>
                                <a:ext cx="222250" cy="222250"/>
                              </a:xfrm>
                              <a:prstGeom prst="rect">
                                <a:avLst/>
                              </a:prstGeom>
                              <a:solidFill>
                                <a:schemeClr val="bg1"/>
                              </a:solidFill>
                            </pic:spPr>
                          </pic:pic>
                          <wps:wsp>
                            <wps:cNvPr id="248" name="Conector recto de flecha 248"/>
                            <wps:cNvCnPr/>
                            <wps:spPr>
                              <a:xfrm flipH="1" flipV="1">
                                <a:off x="1316101" y="1051824"/>
                                <a:ext cx="160337" cy="77152"/>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49" name="Conector recto de flecha 249"/>
                            <wps:cNvCnPr/>
                            <wps:spPr>
                              <a:xfrm>
                                <a:off x="132138" y="729406"/>
                                <a:ext cx="190500" cy="476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251" name="Conector recto de flecha 251"/>
                            <wps:cNvCnPr/>
                            <wps:spPr>
                              <a:xfrm flipH="1">
                                <a:off x="1009540" y="380559"/>
                                <a:ext cx="166370" cy="213995"/>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flipV="1">
                                <a:off x="861544" y="1062395"/>
                                <a:ext cx="4445" cy="280670"/>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s:wsp>
                            <wps:cNvPr id="67" name="Conector recto de flecha 67"/>
                            <wps:cNvCnPr/>
                            <wps:spPr>
                              <a:xfrm>
                                <a:off x="544411" y="369988"/>
                                <a:ext cx="161925" cy="214313"/>
                              </a:xfrm>
                              <a:prstGeom prst="straightConnector1">
                                <a:avLst/>
                              </a:prstGeom>
                              <a:ln w="19050">
                                <a:solidFill>
                                  <a:schemeClr val="accent1">
                                    <a:lumMod val="75000"/>
                                  </a:schemeClr>
                                </a:solidFill>
                                <a:headEnd type="none" w="sm" len="sm"/>
                                <a:tailEnd type="triangle"/>
                              </a:ln>
                            </wps:spPr>
                            <wps:style>
                              <a:lnRef idx="1">
                                <a:schemeClr val="dk1"/>
                              </a:lnRef>
                              <a:fillRef idx="0">
                                <a:schemeClr val="dk1"/>
                              </a:fillRef>
                              <a:effectRef idx="0">
                                <a:schemeClr val="dk1"/>
                              </a:effectRef>
                              <a:fontRef idx="minor">
                                <a:schemeClr val="tx1"/>
                              </a:fontRef>
                            </wps:style>
                            <wps:bodyPr/>
                          </wps:wsp>
                        </wpg:grpSp>
                        <wps:wsp>
                          <wps:cNvPr id="299" name="Cuadro de texto 299"/>
                          <wps:cNvSpPr txBox="1"/>
                          <wps:spPr>
                            <a:xfrm>
                              <a:off x="0" y="1616075"/>
                              <a:ext cx="1931670" cy="131445"/>
                            </a:xfrm>
                            <a:prstGeom prst="rect">
                              <a:avLst/>
                            </a:prstGeom>
                            <a:solidFill>
                              <a:prstClr val="white"/>
                            </a:solidFill>
                            <a:ln>
                              <a:noFill/>
                            </a:ln>
                            <a:effectLst/>
                          </wps:spPr>
                          <wps:txbx>
                            <w:txbxContent>
                              <w:p w14:paraId="2FBD65C3" w14:textId="4D6DA28F" w:rsidR="00CB5AAC" w:rsidRPr="009D6C60" w:rsidRDefault="00CB5AAC" w:rsidP="00035E62">
                                <w:pPr>
                                  <w:pStyle w:val="Descripcin"/>
                                  <w:rPr>
                                    <w:noProof/>
                                    <w:color w:val="000000"/>
                                    <w:lang w:val="es-ES_tradnl"/>
                                  </w:rPr>
                                </w:pPr>
                                <w:bookmarkStart w:id="133" w:name="_Toc16892119"/>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D75260">
                                  <w:rPr>
                                    <w:noProof/>
                                    <w:lang w:val="es-ES_tradnl"/>
                                  </w:rPr>
                                  <w:t>9</w:t>
                                </w:r>
                                <w:r w:rsidRPr="009D6C60">
                                  <w:rPr>
                                    <w:lang w:val="es-ES_tradnl"/>
                                  </w:rPr>
                                  <w:fldChar w:fldCharType="end"/>
                                </w:r>
                                <w:r w:rsidRPr="009D6C60">
                                  <w:rPr>
                                    <w:lang w:val="es-ES_tradnl"/>
                                  </w:rPr>
                                  <w:t>: Esquema figurado DApp</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8547CC7" id="Grupo 308" o:spid="_x0000_s1175" style="position:absolute;left:0;text-align:left;margin-left:160.25pt;margin-top:21pt;width:152.1pt;height:137.6pt;z-index:251770880" coordsize="19316,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">
                <v:shape id="Conector recto de flecha 247" o:spid="_x0000_s1176" type="#_x0000_t32" style="position:absolute;left:8524;top:857;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TucUAAADcAAAADwAAAGRycy9kb3ducmV2LnhtbESPX2vCQBDE3wv9DscWfCm6qYhK9BJK&#10;Qah9UPyDz0tuTdLm9kLu1PTbe4WCj8PM/IZZ5r1t1JU7XzvR8DZKQLEUztRSajgeVsM5KB9IDDVO&#10;WMMve8iz56clpcbdZMfXfShVhIhPSUMVQpsi+qJiS37kWpbonV1nKUTZlWg6ukW4bXCcJFO0VEtc&#10;qKjlj4qLn/3FasDN9stdTP89cbvD6lVOGNYz1Hrw0r8vQAXuwyP83/40GsaTGfydiUcA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STucUAAADcAAAADwAAAAAAAAAA&#10;AAAAAAChAgAAZHJzL2Rvd25yZXYueG1sUEsFBgAAAAAEAAQA+QAAAJMDAAAAAA==&#10;" strokecolor="#365f91 [2404]" strokeweight="1.5pt">
                  <v:stroke startarrowwidth="narrow" startarrowlength="short" endarrow="block"/>
                </v:shape>
                <v:group id="Grupo 307" o:spid="_x0000_s1177" style="position:absolute;width:19316;height:17475" coordsize="19316,17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upo 306" o:spid="_x0000_s1178" style="position:absolute;left:106;width:16567;height:15189" coordsize="16570,15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Imagen 11" o:spid="_x0000_s1179" type="#_x0000_t75" style="position:absolute;left:6765;top:6289;width:3334;height:3334;flip:y;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JJPTDAAAA2wAAAA8AAABkcnMvZG93bnJldi54bWxET01PwkAQvZv4HzZjwk22SGJMYSGEYOTA&#10;QcCD3Ibu0BZ2Z2t3oPXfuyYm3ublfc503nunbtTGOrCB0TADRVwEW3Np4GP/+vgCKgqyRReYDHxT&#10;hPns/m6KuQ0db+m2k1KlEI45GqhEmlzrWFTkMQ5DQ5y4U2g9SoJtqW2LXQr3Tj9l2bP2WHNqqLCh&#10;ZUXFZXf1BuS0sW/n7nN8/JLz9v3gVm5sV8YMHvrFBJRQL//iP/fapvkj+P0lHa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Qkk9MMAAADbAAAADwAAAAAAAAAAAAAAAACf&#10;AgAAZHJzL2Rvd25yZXYueG1sUEsFBgAAAAAEAAQA9wAAAI8DAAAAAA==&#10;">
                      <v:imagedata r:id="rId40" o:title=""/>
                      <v:path arrowok="t"/>
                    </v:shape>
                    <v:oval id="Elipse 233" o:spid="_x0000_s1180" style="position:absolute;left:5919;top:5444;width:5087;height:5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f+MQA&#10;AADcAAAADwAAAGRycy9kb3ducmV2LnhtbESPQWvCQBSE7wX/w/KE3urGKLWkrqJCwFMhUZDeHtnX&#10;JLj7NmS3Sfz33UKhx2FmvmG2+8kaMVDvW8cKlosEBHHldMu1guslf3kD4QOyRuOYFDzIw343e9pi&#10;pt3IBQ1lqEWEsM9QQRNCl0npq4Ys+oXriKP35XqLIcq+lrrHMcKtkWmSvEqLLceFBjs6NVTdy2+r&#10;YH226w/zKEb+zI3hU3qzm+NNqef5dHgHEWgK/+G/9lkrSFcr+D0Tj4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H/jEAAAA3AAAAA8AAAAAAAAAAAAAAAAAmAIAAGRycy9k&#10;b3ducmV2LnhtbFBLBQYAAAAABAAEAPUAAACJAwAAAAA=&#10;" filled="f" strokecolor="#243f60 [1604]" strokeweight="2pt"/>
                    <v:oval id="Elipse 234" o:spid="_x0000_s1181" style="position:absolute;left:1215;top:792;width:14400;height:1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HjMMA&#10;AADcAAAADwAAAGRycy9kb3ducmV2LnhtbESPT4vCMBTE7wt+h/AEb2tqLbp0jeIKgifBPyDeHs3b&#10;tmzyUpqsrd/eCILHYWZ+wyxWvTXiRq2vHSuYjBMQxIXTNZcKzqft5xcIH5A1Gsek4E4eVsvBxwJz&#10;7To+0O0YShEh7HNUUIXQ5FL6oiKLfuwa4uj9utZiiLItpW6xi3BrZJokM2mx5rhQYUObioq/479V&#10;kO1stjf3Q8fXrTG8SS92/nNRajTs198gAvXhHX61d1pBOs3geSYe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HjMMAAADcAAAADwAAAAAAAAAAAAAAAACYAgAAZHJzL2Rv&#10;d25yZXYueG1sUEsFBgAAAAAEAAQA9QAAAIgDAAAAAA==&#10;" filled="f" strokecolor="#243f60 [1604]" strokeweight="2pt"/>
                    <v:shape id="Imagen 235" o:spid="_x0000_s1182" type="#_x0000_t75" style="position:absolute;left:13795;top:3171;width:2775;height:2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UvT/CAAAA3AAAAA8AAABkcnMvZG93bnJldi54bWxEj0+LwjAUxO/CfofwFvamqS6KVNMiC7t4&#10;W63/ro/m2Rabl9JErX56Iwgeh5n5DTNPO1OLC7WusqxgOIhAEOdWV1wo2G5++1MQziNrrC2Tghs5&#10;SJOP3hxjba+8pkvmCxEg7GJUUHrfxFK6vCSDbmAb4uAdbWvQB9kWUrd4DXBTy1EUTaTBisNCiQ39&#10;lJSfsrNRYIp/fT5s/45RR/flTrPBbLVX6uuzW8xAeOr8O/xqL7WC0fcYnmfCEZD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1L0/wgAAANwAAAAPAAAAAAAAAAAAAAAAAJ8C&#10;AABkcnMvZG93bnJldi54bWxQSwUGAAAAAAQABAD3AAAAjgMAAAAA&#10;">
                      <v:imagedata r:id="rId41" o:title=""/>
                      <v:path arrowok="t"/>
                    </v:shape>
                    <v:shape id="Imagen 236" o:spid="_x0000_s1183" type="#_x0000_t75" style="position:absolute;top:9408;width:2552;height:25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fwC/EAAAA3AAAAA8AAABkcnMvZG93bnJldi54bWxEj81qwzAQhO+BvIPYQG+JbOeH1o0cQmlL&#10;r3ZC6XGxtraJtTKSGjtvXxUKOQ4z8w2zP0ymF1dyvrOsIF0lIIhrqztuFJxPb8tHED4ga+wtk4Ib&#10;eTgU89kec21HLulahUZECPscFbQhDLmUvm7JoF/ZgTh639YZDFG6RmqHY4SbXmZJspMGO44LLQ70&#10;0lJ9qX6MgvetfNqYUH5tbpUbz+m6zD5fS6UeFtPxGUSgKdzD/+0PrSBb7+DvTDwCsv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fwC/EAAAA3AAAAA8AAAAAAAAAAAAAAAAA&#10;nwIAAGRycy9kb3ducmV2LnhtbFBLBQYAAAAABAAEAPcAAACQAwAAAAA=&#10;">
                      <v:imagedata r:id="rId42" o:title=""/>
                      <v:path arrowok="t"/>
                    </v:shape>
                    <v:oval id="Elipse 238" o:spid="_x0000_s1184" style="position:absolute;left:3012;top:2589;width:10800;height:10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ScJ8EA&#10;AADcAAAADwAAAGRycy9kb3ducmV2LnhtbERPz2vCMBS+D/wfwhN2GZrqpmg1yhhz9Npu4PXRPJti&#10;81KSrO3+++Uw2PHj+308T7YTA/nQOlawWmYgiGunW24UfH1eFjsQISJr7ByTgh8KcD7NHo6Yazdy&#10;SUMVG5FCOOSowMTY51KG2pDFsHQ9ceJuzluMCfpGao9jCredXGfZVlpsOTUY7OnNUH2vvq2Ce1k8&#10;1Zdiv+HJvHxE31xl/85KPc6n1wOISFP8F/+5C61g/Zz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nCfBAAAA3AAAAA8AAAAAAAAAAAAAAAAAmAIAAGRycy9kb3du&#10;cmV2LnhtbFBLBQYAAAAABAAEAPUAAACGAwAAAAA=&#10;" filled="f" strokecolor="#243f60 [1604]" strokeweight="2pt">
                      <v:stroke dashstyle="dash"/>
                    </v:oval>
                    <v:shape id="Imagen 239" o:spid="_x0000_s1185" type="#_x0000_t75" style="position:absolute;left:3647;width:2571;height:2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asq/GAAAA3AAAAA8AAABkcnMvZG93bnJldi54bWxEj09rwkAUxO8Fv8PyhN7qphaCptlIUUq9&#10;BbUeentkX/5g9m3c3Wrsp3cLhR6HmfkNk69G04sLOd9ZVvA8S0AQV1Z33Cj4PLw/LUD4gKyxt0wK&#10;buRhVUwecsy0vfKOLvvQiAhhn6GCNoQhk9JXLRn0MzsQR6+2zmCI0jVSO7xGuOnlPElSabDjuNDi&#10;QOuWqtP+2yjwm+2x+7p9HH5OpVufZV0vkrRU6nE6vr2CCDSG//Bfe6sVzF+W8HsmHgFZ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9qyr8YAAADcAAAADwAAAAAAAAAAAAAA&#10;AACfAgAAZHJzL2Rvd25yZXYueG1sUEsFBgAAAAAEAAQA9wAAAJIDAAAAAA==&#10;">
                      <v:imagedata r:id="rId43" o:title=""/>
                      <v:path arrowok="t"/>
                    </v:shape>
                    <v:shape id="Imagen 242" o:spid="_x0000_s1186" type="#_x0000_t75" style="position:absolute;left:12156;top:12368;width:2782;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piMzCAAAA3AAAAA8AAABkcnMvZG93bnJldi54bWxEj0GLwjAUhO/C/ofwFrzZ1CJFqlFEUTwt&#10;WGX3+miebbF5KU201V+/ERb2OMzMN8xyPZhGPKhztWUF0ygGQVxYXXOp4HLeT+YgnEfW2FgmBU9y&#10;sF59jJaYadvziR65L0WAsMtQQeV9m0npiooMusi2xMG72s6gD7Irpe6wD3DTyCSOU2mw5rBQYUvb&#10;iopbfjcKrv0rvVOKbpf6cpMfcPf99fNSavw5bBYgPA3+P/zXPmoFySyB95lwBO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aYjMwgAAANwAAAAPAAAAAAAAAAAAAAAAAJ8C&#10;AABkcnMvZG93bnJldi54bWxQSwUGAAAAAAQABAD3AAAAjgMAAAAA&#10;">
                      <v:imagedata r:id="rId44" o:title=""/>
                      <v:path arrowok="t"/>
                    </v:shape>
                    <v:shape id="Imagen 243" o:spid="_x0000_s1187" type="#_x0000_t75" style="position:absolute;left:2854;top:3858;width:2146;height:2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28G7EAAAA3AAAAA8AAABkcnMvZG93bnJldi54bWxEj81qwzAQhO+FvIPYQm6NbLeU4EQJIRAo&#10;vsVtCLkt1sYWtVbGkn/y9lWh0OMwM98w2/1sWzFS741jBekqAUFcOW24VvD1eXpZg/ABWWPrmBQ8&#10;yMN+t3jaYq7dxGcay1CLCGGfo4ImhC6X0lcNWfQr1xFH7+56iyHKvpa6xynCbSuzJHmXFg3HhQY7&#10;OjZUfZeDVVC2c3E1YzGkl0NIb/XVyHN5VGr5PB82IALN4T/81/7QCrK3V/g9E4+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28G7EAAAA3AAAAA8AAAAAAAAAAAAAAAAA&#10;nwIAAGRycy9kb3ducmV2LnhtbFBLBQYAAAAABAAEAPcAAACQAwAAAAA=&#10;">
                      <v:imagedata r:id="rId23" o:title=""/>
                      <v:path arrowok="t"/>
                    </v:shape>
                    <v:shape id="Imagen 244" o:spid="_x0000_s1188" type="#_x0000_t75" style="position:absolute;left:4862;top:10993;width:2077;height:20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IsTHAAAA3AAAAA8AAABkcnMvZG93bnJldi54bWxEj09Lw0AUxO+C32F5gje7sa22jd2UVhCF&#10;Ukv/XHp7Zp+bkOzbkF2T+O1dQfA4zMxvmOVqsLXoqPWlYwX3owQEce50yUbB+fRyNwfhA7LG2jEp&#10;+CYPq+z6aompdj0fqDsGIyKEfYoKihCaVEqfF2TRj1xDHL1P11oMUbZG6hb7CLe1HCfJo7RYclwo&#10;sKHngvLq+GUVNB9Vb97NZbt52L9uJM122E0WSt3eDOsnEIGG8B/+a79pBePpFH7PxCMgs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vIsTHAAAA3AAAAA8AAAAAAAAAAAAA&#10;AAAAnwIAAGRycy9kb3ducmV2LnhtbFBLBQYAAAAABAAEAPcAAACTAwAAAAA=&#10;">
                      <v:imagedata r:id="rId45" o:title=""/>
                      <v:path arrowok="t"/>
                    </v:shape>
                    <v:shape id="Imagen 246" o:spid="_x0000_s1189" type="#_x0000_t75" style="position:absolute;left:12579;top:7082;width:2223;height:22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m4EXFAAAA3AAAAA8AAABkcnMvZG93bnJldi54bWxEj0FrwkAUhO+C/2F5Qm+6qRWxqauIbcVL&#10;D0YP7e01+5qEZt+GvK2J/94tCB6HmfmGWa57V6sztVJ5NvA4SUAR595WXBg4Hd/HC1ASkC3WnsnA&#10;hQTWq+Fgian1HR/onIVCRQhLigbKEJpUa8lLcigT3xBH78e3DkOUbaFti12Eu1pPk2SuHVYcF0ps&#10;aFtS/pv9OQN19yqnp6/d28XuP2bZp5Pn76MY8zDqNy+gAvXhHr6199bAdDaH/zPxCOjV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5uBFxQAAANwAAAAPAAAAAAAAAAAAAAAA&#10;AJ8CAABkcnMvZG93bnJldi54bWxQSwUGAAAAAAQABAD3AAAAkQMAAAAA&#10;" filled="t" fillcolor="white [3212]">
                      <v:imagedata r:id="rId46" o:title=""/>
                      <v:path arrowok="t"/>
                    </v:shape>
                    <v:shape id="Conector recto de flecha 248" o:spid="_x0000_s1190" type="#_x0000_t32" style="position:absolute;left:13161;top:10518;width:1603;height:7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O68MAAADcAAAADwAAAGRycy9kb3ducmV2LnhtbERPy2oCMRTdF/yHcAvdiGYqUmU0ihSs&#10;uujCx2KWl8l1MnRyM01SHf16sxC6PJz3fNnZRlzIh9qxgvdhBoK4dLrmSsHpuB5MQYSIrLFxTApu&#10;FGC56L3MMdfuynu6HGIlUgiHHBWYGNtcylAashiGriVO3Nl5izFBX0nt8ZrCbSNHWfYhLdacGgy2&#10;9Gmo/Dn8WQWT3ab/u71/+77Z8fr81RVZMS2UenvtVjMQkbr4L366t1rBaJzWpjPp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qTuvDAAAA3AAAAA8AAAAAAAAAAAAA&#10;AAAAoQIAAGRycy9kb3ducmV2LnhtbFBLBQYAAAAABAAEAPkAAACRAwAAAAA=&#10;" strokecolor="#365f91 [2404]" strokeweight="1.5pt">
                      <v:stroke startarrowwidth="narrow" startarrowlength="short" endarrow="block"/>
                    </v:shape>
                    <v:shape id="Conector recto de flecha 249" o:spid="_x0000_s1191" type="#_x0000_t32" style="position:absolute;left:1321;top:7294;width:1905;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eiUMQAAADcAAAADwAAAGRycy9kb3ducmV2LnhtbESPX2vCQBDE34V+h2MLvhTdKGJr6iki&#10;CK0Pin/wecltk7S5vZA7NX57Tyj4OMzMb5jpvLWVunDjSycaBv0EFEvmTCm5huNh1fsA5QOJocoJ&#10;a7ixh/nspTOl1Lir7PiyD7mKEPEpaShCqFNEnxVsyfddzRK9H9dYClE2OZqGrhFuKxwmyRgtlRIX&#10;Cqp5WXD2tz9bDbjZrt3ZtL8jtzus3uSE4fsdte6+totPUIHb8Az/t7+MhuFoAo8z8Qjg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96JQxAAAANwAAAAPAAAAAAAAAAAA&#10;AAAAAKECAABkcnMvZG93bnJldi54bWxQSwUGAAAAAAQABAD5AAAAkgMAAAAA&#10;" strokecolor="#365f91 [2404]" strokeweight="1.5pt">
                      <v:stroke startarrowwidth="narrow" startarrowlength="short" endarrow="block"/>
                    </v:shape>
                    <v:shape id="Conector recto de flecha 251" o:spid="_x0000_s1192" type="#_x0000_t32" style="position:absolute;left:10095;top:3805;width:1664;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qXrsUAAADcAAAADwAAAGRycy9kb3ducmV2LnhtbESP0WrCQBRE3wX/YblCX4pulFo0uoot&#10;LQp9MvoB1+w1G8zejdltkv59t1DwcZiZM8x629tKtNT40rGC6SQBQZw7XXKh4Hz6HC9A+ICssXJM&#10;Cn7Iw3YzHKwx1a7jI7VZKESEsE9RgQmhTqX0uSGLfuJq4uhdXWMxRNkUUjfYRbit5CxJXqXFkuOC&#10;wZreDeW37NsqcF/lS/vxvL/U9zw79hd665Z7o9TTqN+tQATqwyP83z5oBbP5FP7O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qXrsUAAADcAAAADwAAAAAAAAAA&#10;AAAAAAChAgAAZHJzL2Rvd25yZXYueG1sUEsFBgAAAAAEAAQA+QAAAJMDAAAAAA==&#10;" strokecolor="#365f91 [2404]" strokeweight="1.5pt">
                      <v:stroke startarrowwidth="narrow" startarrowlength="short" endarrow="block"/>
                    </v:shape>
                    <v:shape id="Conector recto de flecha 49" o:spid="_x0000_s1193" type="#_x0000_t32" style="position:absolute;left:8615;top:10623;width:44;height:28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PtEcQAAADbAAAADwAAAGRycy9kb3ducmV2LnhtbESP0WrCQBRE34X+w3ILvkizUaTUNKu0&#10;UlHok2k/4Jq9zYZm76bZbRL/3hUEH4eZOcPkm9E2oqfO144VzJMUBHHpdM2Vgu+v3dMLCB+QNTaO&#10;ScGZPGzWD5McM+0GPlJfhEpECPsMFZgQ2kxKXxqy6BPXEkfvx3UWQ5RdJXWHQ4TbRi7S9FlarDku&#10;GGxpa6j8Lf6tAvdZL/uP2f7U/pXFcTzR+7DaG6Wmj+PbK4hAY7iHb+2DVrBcwfVL/AFy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A+0RxAAAANsAAAAPAAAAAAAAAAAA&#10;AAAAAKECAABkcnMvZG93bnJldi54bWxQSwUGAAAAAAQABAD5AAAAkgMAAAAA&#10;" strokecolor="#365f91 [2404]" strokeweight="1.5pt">
                      <v:stroke startarrowwidth="narrow" startarrowlength="short" endarrow="block"/>
                    </v:shape>
                    <v:shape id="Conector recto de flecha 67" o:spid="_x0000_s1194" type="#_x0000_t32" style="position:absolute;left:5444;top:3699;width:1619;height:2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qAWMMAAADbAAAADwAAAGRycy9kb3ducmV2LnhtbESPX2vCQBDE3wt+h2MFX4puWkQleooU&#10;hNoHi3/wecmtSTS3F3Knpt/eEwo+DjPzG2a2aG2lbtz40omGj0ECiiVzppRcw2G/6k9A+UBiqHLC&#10;Gv7Yw2LeeZtRatxdtnzbhVxFiPiUNBQh1Cmizwq25AeuZoneyTWWQpRNjqahe4TbCj+TZISWSokL&#10;BdX8VXB22V2tBtz8/rirac9Dt92v3uWIYT1GrXvddjkFFbgNr/B/+9toGI3h+SX+A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qgFjDAAAA2wAAAA8AAAAAAAAAAAAA&#10;AAAAoQIAAGRycy9kb3ducmV2LnhtbFBLBQYAAAAABAAEAPkAAACRAwAAAAA=&#10;" strokecolor="#365f91 [2404]" strokeweight="1.5pt">
                      <v:stroke startarrowwidth="narrow" startarrowlength="short" endarrow="block"/>
                    </v:shape>
                  </v:group>
                  <v:shape id="Cuadro de texto 299" o:spid="_x0000_s1195" type="#_x0000_t202" style="position:absolute;top:16160;width:19316;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0EMYA&#10;AADcAAAADwAAAGRycy9kb3ducmV2LnhtbESPQWsCMRSE7wX/Q3hCL6Vma0Xq1igiLbRepFsvvT02&#10;z83q5mVJsrr+e1MQPA4z8w0zX/a2ESfyoXas4GWUgSAuna65UrD7/Xx+AxEissbGMSm4UIDlYvAw&#10;x1y7M//QqYiVSBAOOSowMba5lKE0ZDGMXEucvL3zFmOSvpLa4znBbSPHWTaVFmtOCwZbWhsqj0Vn&#10;FWwnf1vz1O0/NqvJq//edevpoSqUehz2q3cQkfp4D9/aX1rBeDa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0EMYAAADcAAAADwAAAAAAAAAAAAAAAACYAgAAZHJz&#10;L2Rvd25yZXYueG1sUEsFBgAAAAAEAAQA9QAAAIsDAAAAAA==&#10;" stroked="f">
                    <v:textbox style="mso-fit-shape-to-text:t" inset="0,0,0,0">
                      <w:txbxContent>
                        <w:p w14:paraId="2FBD65C3" w14:textId="4D6DA28F" w:rsidR="00CB5AAC" w:rsidRPr="009D6C60" w:rsidRDefault="00CB5AAC" w:rsidP="00035E62">
                          <w:pPr>
                            <w:pStyle w:val="Descripcin"/>
                            <w:rPr>
                              <w:noProof/>
                              <w:color w:val="000000"/>
                              <w:lang w:val="es-ES_tradnl"/>
                            </w:rPr>
                          </w:pPr>
                          <w:bookmarkStart w:id="134" w:name="_Toc16892119"/>
                          <w:r w:rsidRPr="009D6C60">
                            <w:rPr>
                              <w:lang w:val="es-ES_tradnl"/>
                            </w:rPr>
                            <w:t xml:space="preserve">Ilustración </w:t>
                          </w:r>
                          <w:r w:rsidRPr="009D6C60">
                            <w:rPr>
                              <w:lang w:val="es-ES_tradnl"/>
                            </w:rPr>
                            <w:fldChar w:fldCharType="begin"/>
                          </w:r>
                          <w:r w:rsidRPr="009D6C60">
                            <w:rPr>
                              <w:lang w:val="es-ES_tradnl"/>
                            </w:rPr>
                            <w:instrText xml:space="preserve"> SEQ Ilustración \* ARABIC </w:instrText>
                          </w:r>
                          <w:r w:rsidRPr="009D6C60">
                            <w:rPr>
                              <w:lang w:val="es-ES_tradnl"/>
                            </w:rPr>
                            <w:fldChar w:fldCharType="separate"/>
                          </w:r>
                          <w:r w:rsidR="00D75260">
                            <w:rPr>
                              <w:noProof/>
                              <w:lang w:val="es-ES_tradnl"/>
                            </w:rPr>
                            <w:t>9</w:t>
                          </w:r>
                          <w:r w:rsidRPr="009D6C60">
                            <w:rPr>
                              <w:lang w:val="es-ES_tradnl"/>
                            </w:rPr>
                            <w:fldChar w:fldCharType="end"/>
                          </w:r>
                          <w:r w:rsidRPr="009D6C60">
                            <w:rPr>
                              <w:lang w:val="es-ES_tradnl"/>
                            </w:rPr>
                            <w:t>: Esquema figurado DApp</w:t>
                          </w:r>
                          <w:bookmarkEnd w:id="134"/>
                        </w:p>
                      </w:txbxContent>
                    </v:textbox>
                  </v:shape>
                </v:group>
                <w10:wrap type="topAndBottom"/>
              </v:group>
            </w:pict>
          </mc:Fallback>
        </mc:AlternateContent>
      </w:r>
    </w:p>
    <w:p w14:paraId="0635123C" w14:textId="41745E69" w:rsidR="00C67E28" w:rsidRPr="005134D4" w:rsidRDefault="00C67E28" w:rsidP="00C67E28">
      <w:pPr>
        <w:rPr>
          <w:lang w:val="es-ES_tradnl"/>
        </w:rPr>
      </w:pPr>
    </w:p>
    <w:p w14:paraId="3D09319C" w14:textId="77777777" w:rsidR="00C67E28" w:rsidRPr="005134D4" w:rsidRDefault="00C67E28" w:rsidP="00C67E28">
      <w:pPr>
        <w:rPr>
          <w:lang w:val="es-ES_tradnl"/>
        </w:rPr>
      </w:pPr>
    </w:p>
    <w:p w14:paraId="297DDF9D" w14:textId="5CF84CF2" w:rsidR="00951BBA" w:rsidRPr="005134D4" w:rsidRDefault="00951BBA" w:rsidP="00951BBA">
      <w:pPr>
        <w:pStyle w:val="Ttulo2"/>
      </w:pPr>
      <w:bookmarkStart w:id="135" w:name="_Toc16891770"/>
      <w:r w:rsidRPr="005134D4">
        <w:t>Smartcontracts</w:t>
      </w:r>
      <w:bookmarkEnd w:id="135"/>
    </w:p>
    <w:p w14:paraId="69B2E9D1" w14:textId="77777777" w:rsidR="003218CF" w:rsidRPr="005134D4" w:rsidRDefault="003218CF" w:rsidP="003218CF">
      <w:pPr>
        <w:ind w:firstLine="284"/>
        <w:rPr>
          <w:lang w:val="es-ES_tradnl" w:eastAsia="es-ES"/>
        </w:rPr>
      </w:pPr>
    </w:p>
    <w:p w14:paraId="24C105C8" w14:textId="45CC3ACB" w:rsidR="00A958BD" w:rsidRPr="005134D4" w:rsidRDefault="00A958BD">
      <w:pPr>
        <w:jc w:val="left"/>
        <w:rPr>
          <w:lang w:val="es-ES_tradnl"/>
        </w:rPr>
      </w:pPr>
      <w:r w:rsidRPr="005134D4">
        <w:rPr>
          <w:lang w:val="es-ES_tradnl"/>
        </w:rPr>
        <w:br w:type="page"/>
      </w:r>
    </w:p>
    <w:p w14:paraId="65002D0A" w14:textId="41B3AF1D" w:rsidR="00F20773" w:rsidRPr="005134D4" w:rsidRDefault="00002D96" w:rsidP="005B6F6B">
      <w:pPr>
        <w:pStyle w:val="Ttulo1"/>
      </w:pPr>
      <w:bookmarkStart w:id="136" w:name="_Toc16891771"/>
      <w:r w:rsidRPr="005134D4">
        <w:lastRenderedPageBreak/>
        <w:t>Petchain</w:t>
      </w:r>
      <w:r w:rsidR="00153C5C" w:rsidRPr="005134D4">
        <w:t xml:space="preserve">. </w:t>
      </w:r>
      <w:r w:rsidR="00AF0ADA" w:rsidRPr="005134D4">
        <w:t>E</w:t>
      </w:r>
      <w:r w:rsidR="00ED37C0" w:rsidRPr="005134D4">
        <w:t>specificación de requisitos</w:t>
      </w:r>
      <w:r w:rsidR="00DA31CC" w:rsidRPr="005134D4">
        <w:t>.</w:t>
      </w:r>
      <w:bookmarkEnd w:id="136"/>
    </w:p>
    <w:p w14:paraId="707C10F2" w14:textId="7811FE22" w:rsidR="00AF0ADA" w:rsidRPr="005134D4" w:rsidRDefault="00AF0ADA" w:rsidP="00C93459">
      <w:pPr>
        <w:pStyle w:val="Textoindependiente"/>
        <w:spacing w:line="360" w:lineRule="auto"/>
        <w:ind w:left="92"/>
        <w:jc w:val="both"/>
        <w:rPr>
          <w:sz w:val="7"/>
          <w:lang w:val="es-ES_tradnl"/>
        </w:rPr>
      </w:pPr>
      <w:r w:rsidRPr="005134D4">
        <w:rPr>
          <w:noProof/>
          <w:position w:val="-1"/>
          <w:sz w:val="7"/>
          <w:lang w:val="es-ES_tradnl" w:bidi="ar-SA"/>
        </w:rPr>
        <mc:AlternateContent>
          <mc:Choice Requires="wpg">
            <w:drawing>
              <wp:inline distT="0" distB="0" distL="0" distR="0" wp14:anchorId="1ECA5334" wp14:editId="09EA96F4">
                <wp:extent cx="6181725" cy="38100"/>
                <wp:effectExtent l="13970" t="11430" r="5080" b="7620"/>
                <wp:docPr id="77"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0"/>
                          <a:chOff x="0" y="0"/>
                          <a:chExt cx="9735" cy="60"/>
                        </a:xfrm>
                      </wpg:grpSpPr>
                      <wps:wsp>
                        <wps:cNvPr id="78" name="Line 53"/>
                        <wps:cNvCnPr>
                          <a:cxnSpLocks noChangeShapeType="1"/>
                        </wps:cNvCnPr>
                        <wps:spPr bwMode="auto">
                          <a:xfrm>
                            <a:off x="9735" y="8"/>
                            <a:ext cx="0" cy="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79" name="Line 52"/>
                        <wps:cNvCnPr>
                          <a:cxnSpLocks noChangeShapeType="1"/>
                        </wps:cNvCnPr>
                        <wps:spPr bwMode="auto">
                          <a:xfrm>
                            <a:off x="8" y="0"/>
                            <a:ext cx="0" cy="60"/>
                          </a:xfrm>
                          <a:prstGeom prst="line">
                            <a:avLst/>
                          </a:prstGeom>
                          <a:noFill/>
                          <a:ln w="9525">
                            <a:solidFill>
                              <a:srgbClr val="A0A0A0"/>
                            </a:solidFill>
                            <a:prstDash val="solid"/>
                            <a:round/>
                            <a:headEnd/>
                            <a:tailEnd/>
                          </a:ln>
                          <a:extLst>
                            <a:ext uri="{909E8E84-426E-40DD-AFC4-6F175D3DCCD1}">
                              <a14:hiddenFill xmlns:a14="http://schemas.microsoft.com/office/drawing/2010/main">
                                <a:noFill/>
                              </a14:hiddenFill>
                            </a:ext>
                          </a:extLst>
                        </wps:spPr>
                        <wps:bodyPr/>
                      </wps:wsp>
                      <wps:wsp>
                        <wps:cNvPr id="80" name="Line 51"/>
                        <wps:cNvCnPr>
                          <a:cxnSpLocks noChangeShapeType="1"/>
                        </wps:cNvCnPr>
                        <wps:spPr bwMode="auto">
                          <a:xfrm>
                            <a:off x="9728" y="0"/>
                            <a:ext cx="0" cy="6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s:wsp>
                        <wps:cNvPr id="81" name="Line 50"/>
                        <wps:cNvCnPr>
                          <a:cxnSpLocks noChangeShapeType="1"/>
                        </wps:cNvCnPr>
                        <wps:spPr bwMode="auto">
                          <a:xfrm>
                            <a:off x="9735" y="53"/>
                            <a:ext cx="0" cy="0"/>
                          </a:xfrm>
                          <a:prstGeom prst="line">
                            <a:avLst/>
                          </a:prstGeom>
                          <a:noFill/>
                          <a:ln w="9525">
                            <a:solidFill>
                              <a:srgbClr val="EFEFEF"/>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FA16EC" id="Group 49" o:spid="_x0000_s1026" style="width:486.75pt;height:3pt;mso-position-horizontal-relative:char;mso-position-vertical-relative:line" coordsize="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">
                <v:line id="Line 53" o:spid="_x0000_s1027" style="position:absolute;visibility:visible;mso-wrap-style:square" from="9735,8" to="9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C9MEAAADbAAAADwAAAGRycy9kb3ducmV2LnhtbERPz2vCMBS+C/4P4Q282XQibnZGUYfg&#10;jm3HwNtb89aWNS8lybT2r18Ogx0/vt+b3WA6cSXnW8sKHpMUBHFldcu1gvfyNH8G4QOyxs4yKbiT&#10;h912Otlgpu2Nc7oWoRYxhH2GCpoQ+kxKXzVk0Ce2J47cl3UGQ4SultrhLYabTi7SdCUNthwbGuzp&#10;2FD1XfwYBZeqbl/L3H1+4NL5t/VidONhVGr2MOxfQAQawr/4z33WCp7i2Pgl/g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IL0wQAAANsAAAAPAAAAAAAAAAAAAAAA&#10;AKECAABkcnMvZG93bnJldi54bWxQSwUGAAAAAAQABAD5AAAAjwMAAAAA&#10;" strokecolor="#a0a0a0"/>
                <v:line id="Line 52" o:spid="_x0000_s1028" style="position:absolute;visibility:visible;mso-wrap-style:square" from="8,0" to="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nb8MAAADbAAAADwAAAGRycy9kb3ducmV2LnhtbESPQWsCMRSE74L/ITzBm2YrpdXVKGoR&#10;9KiWgrfn5rm7dPOyJFHX/fWNUPA4zMw3zGzRmErcyPnSsoK3YQKCOLO65FzB93EzGIPwAVljZZkU&#10;PMjDYt7tzDDV9s57uh1CLiKEfYoKihDqVEqfFWTQD21NHL2LdQZDlC6X2uE9wk0lR0nyIQ2WHBcK&#10;rGldUPZ7uBoFpywvv457d/7Bd+d3k1Hr2lWrVL/XLKcgAjXhFf5vb7WCzwk8v8QfIO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J2/DAAAA2wAAAA8AAAAAAAAAAAAA&#10;AAAAoQIAAGRycy9kb3ducmV2LnhtbFBLBQYAAAAABAAEAPkAAACRAwAAAAA=&#10;" strokecolor="#a0a0a0"/>
                <v:line id="Line 51" o:spid="_x0000_s1029" style="position:absolute;visibility:visible;mso-wrap-style:square" from="9728,0" to="97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Qq8EAAADbAAAADwAAAGRycy9kb3ducmV2LnhtbERPz2vCMBS+C/4P4QleRFN3kFKNImOD&#10;3aZW2Hp7Ns+2Lnnpmqjdf78cBI8f3+/VprdG3KjzjWMF81kCgrh0uuFKwTF/n6YgfEDWaByTgj/y&#10;sFkPByvMtLvznm6HUIkYwj5DBXUIbSalL2uy6GeuJY7c2XUWQ4RdJXWH9xhujXxJkoW02HBsqLGl&#10;15rKn8PVKmgLw0WO893ki8x3evq87N9+c6XGo367BBGoD0/xw/2hFaRxffwSf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BRCrwQAAANsAAAAPAAAAAAAAAAAAAAAA&#10;AKECAABkcnMvZG93bnJldi54bWxQSwUGAAAAAAQABAD5AAAAjwMAAAAA&#10;" strokecolor="#efefef"/>
                <v:line id="Line 50" o:spid="_x0000_s1030" style="position:absolute;visibility:visible;mso-wrap-style:square" from="9735,53" to="97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m1MMUAAADbAAAADwAAAGRycy9kb3ducmV2LnhtbESPT2vCQBTE70K/w/KEXopu0oOE1FWK&#10;tODNPym0uT2zzyR2922aXTV++26h4HGYmd8w8+VgjbhQ71vHCtJpAoK4crrlWsFH8T7JQPiArNE4&#10;JgU38rBcPIzmmGt35R1d9qEWEcI+RwVNCF0upa8asuinriOO3tH1FkOUfS11j9cIt0Y+J8lMWmw5&#10;LjTY0aqh6nt/tgq60nBZYLp9+iTzlR02p93bT6HU43h4fQERaAj38H97rRVkKfx9iT9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m1MMUAAADbAAAADwAAAAAAAAAA&#10;AAAAAAChAgAAZHJzL2Rvd25yZXYueG1sUEsFBgAAAAAEAAQA+QAAAJMDAAAAAA==&#10;" strokecolor="#efefef"/>
                <w10:anchorlock/>
              </v:group>
            </w:pict>
          </mc:Fallback>
        </mc:AlternateContent>
      </w:r>
    </w:p>
    <w:p w14:paraId="0AFBD5B3" w14:textId="28776910" w:rsidR="00AF0ADA" w:rsidRPr="005134D4" w:rsidRDefault="00002D96" w:rsidP="001D4F16">
      <w:pPr>
        <w:pStyle w:val="Textoindependiente"/>
        <w:spacing w:after="120" w:line="360" w:lineRule="auto"/>
        <w:ind w:right="119" w:firstLine="284"/>
        <w:jc w:val="both"/>
        <w:rPr>
          <w:sz w:val="22"/>
          <w:szCs w:val="22"/>
          <w:lang w:val="es-ES_tradnl"/>
        </w:rPr>
      </w:pPr>
      <w:bookmarkStart w:id="137" w:name="_Toc8028226"/>
      <w:bookmarkStart w:id="138" w:name="_Toc8082646"/>
      <w:bookmarkStart w:id="139" w:name="_Toc8514010"/>
      <w:bookmarkStart w:id="140" w:name="_Toc8550332"/>
      <w:bookmarkStart w:id="141" w:name="_Toc10068940"/>
      <w:bookmarkStart w:id="142" w:name="_Toc10073501"/>
      <w:bookmarkStart w:id="143" w:name="_Toc10073583"/>
      <w:bookmarkStart w:id="144" w:name="_Toc10154874"/>
      <w:bookmarkStart w:id="145" w:name="_Toc10319688"/>
      <w:bookmarkStart w:id="146" w:name="_Toc10365343"/>
      <w:bookmarkStart w:id="147" w:name="_Toc10365450"/>
      <w:bookmarkStart w:id="148" w:name="_Toc10381067"/>
      <w:bookmarkStart w:id="149" w:name="_Toc10407646"/>
      <w:bookmarkStart w:id="150" w:name="_Toc10417865"/>
      <w:bookmarkStart w:id="151" w:name="_Toc1041796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5134D4">
        <w:rPr>
          <w:sz w:val="22"/>
          <w:szCs w:val="22"/>
          <w:lang w:val="es-ES_tradnl"/>
        </w:rPr>
        <w:t>Petchain</w:t>
      </w:r>
      <w:r w:rsidR="00AF0ADA" w:rsidRPr="005134D4">
        <w:rPr>
          <w:sz w:val="22"/>
          <w:szCs w:val="22"/>
          <w:lang w:val="es-ES_tradnl"/>
        </w:rPr>
        <w:t xml:space="preserve"> </w:t>
      </w:r>
      <w:r w:rsidR="00EE0BFB" w:rsidRPr="005134D4">
        <w:rPr>
          <w:sz w:val="22"/>
          <w:szCs w:val="22"/>
          <w:lang w:val="es-ES_tradnl"/>
        </w:rPr>
        <w:t>es</w:t>
      </w:r>
      <w:r w:rsidR="00AF0ADA" w:rsidRPr="005134D4">
        <w:rPr>
          <w:sz w:val="22"/>
          <w:szCs w:val="22"/>
          <w:lang w:val="es-ES_tradnl"/>
        </w:rPr>
        <w:t xml:space="preserve"> un</w:t>
      </w:r>
      <w:r w:rsidR="00C67E28" w:rsidRPr="005134D4">
        <w:rPr>
          <w:sz w:val="22"/>
          <w:szCs w:val="22"/>
          <w:lang w:val="es-ES_tradnl"/>
        </w:rPr>
        <w:t xml:space="preserve">a </w:t>
      </w:r>
      <w:r w:rsidR="00580BC7" w:rsidRPr="005134D4">
        <w:rPr>
          <w:sz w:val="22"/>
          <w:szCs w:val="22"/>
          <w:lang w:val="es-ES_tradnl"/>
        </w:rPr>
        <w:t>DApp</w:t>
      </w:r>
      <w:r w:rsidR="00AF0ADA" w:rsidRPr="005134D4">
        <w:rPr>
          <w:sz w:val="22"/>
          <w:szCs w:val="22"/>
          <w:lang w:val="es-ES_tradnl"/>
        </w:rPr>
        <w:t xml:space="preserve"> </w:t>
      </w:r>
      <w:r w:rsidR="00C67E28" w:rsidRPr="005134D4">
        <w:rPr>
          <w:sz w:val="22"/>
          <w:szCs w:val="22"/>
          <w:lang w:val="es-ES_tradnl"/>
        </w:rPr>
        <w:t>destinada</w:t>
      </w:r>
      <w:r w:rsidR="00AF0ADA" w:rsidRPr="005134D4">
        <w:rPr>
          <w:sz w:val="22"/>
          <w:szCs w:val="22"/>
          <w:lang w:val="es-ES_tradnl"/>
        </w:rPr>
        <w:t xml:space="preserve"> al sector veterina</w:t>
      </w:r>
      <w:r w:rsidR="007C2E0A" w:rsidRPr="005134D4">
        <w:rPr>
          <w:sz w:val="22"/>
          <w:szCs w:val="22"/>
          <w:lang w:val="es-ES_tradnl"/>
        </w:rPr>
        <w:t>rio que permite la gestión de la</w:t>
      </w:r>
      <w:r w:rsidR="00AF0ADA" w:rsidRPr="005134D4">
        <w:rPr>
          <w:sz w:val="22"/>
          <w:szCs w:val="22"/>
          <w:lang w:val="es-ES_tradnl"/>
        </w:rPr>
        <w:t xml:space="preserve">s </w:t>
      </w:r>
      <w:r w:rsidR="007C2E0A" w:rsidRPr="005134D4">
        <w:rPr>
          <w:sz w:val="22"/>
          <w:szCs w:val="22"/>
          <w:lang w:val="es-ES_tradnl"/>
        </w:rPr>
        <w:t>identidades</w:t>
      </w:r>
      <w:r w:rsidR="00AF0ADA" w:rsidRPr="005134D4">
        <w:rPr>
          <w:sz w:val="22"/>
          <w:szCs w:val="22"/>
          <w:lang w:val="es-ES_tradnl"/>
        </w:rPr>
        <w:t xml:space="preserve"> de mascotas</w:t>
      </w:r>
      <w:r w:rsidR="007C2E0A" w:rsidRPr="005134D4">
        <w:rPr>
          <w:sz w:val="22"/>
          <w:szCs w:val="22"/>
          <w:lang w:val="es-ES_tradnl"/>
        </w:rPr>
        <w:t xml:space="preserve"> domésticas, así como la de sus propietarios</w:t>
      </w:r>
      <w:r w:rsidR="00AF0ADA" w:rsidRPr="005134D4">
        <w:rPr>
          <w:sz w:val="22"/>
          <w:szCs w:val="22"/>
          <w:lang w:val="es-ES_tradnl"/>
        </w:rPr>
        <w:t>. La aplicación se basa en un desarrollo web tradicional, pero con la característica fundamental de estar implementada en una Blockchain bajo una red Ethereum</w:t>
      </w:r>
      <w:r w:rsidR="00B67AED" w:rsidRPr="005134D4">
        <w:rPr>
          <w:sz w:val="22"/>
          <w:szCs w:val="22"/>
          <w:lang w:val="es-ES_tradnl"/>
        </w:rPr>
        <w:t xml:space="preserve"> y almacenado las identidades de las mascotas bajo ficheros JSON que son enviados al sistema </w:t>
      </w:r>
      <w:r w:rsidR="006D561A" w:rsidRPr="005134D4">
        <w:rPr>
          <w:sz w:val="22"/>
          <w:szCs w:val="22"/>
          <w:lang w:val="es-ES_tradnl"/>
        </w:rPr>
        <w:t>IPFS.</w:t>
      </w:r>
    </w:p>
    <w:p w14:paraId="4DF1EF35" w14:textId="0044AF89"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gestiona de las identidades de las mascotas domésticas dando de alta, modificando los datos y</w:t>
      </w:r>
      <w:r w:rsidR="00EE0BFB" w:rsidRPr="005134D4">
        <w:rPr>
          <w:sz w:val="22"/>
          <w:szCs w:val="22"/>
          <w:lang w:val="es-ES_tradnl"/>
        </w:rPr>
        <w:t xml:space="preserve"> </w:t>
      </w:r>
      <w:r w:rsidR="00AF0ADA" w:rsidRPr="005134D4">
        <w:rPr>
          <w:sz w:val="22"/>
          <w:szCs w:val="22"/>
          <w:lang w:val="es-ES_tradnl"/>
        </w:rPr>
        <w:t>gestionando la baja de los datos de los animales, bajo la ejecución de Smartcontract</w:t>
      </w:r>
      <w:r w:rsidR="00EE0BFB" w:rsidRPr="005134D4">
        <w:rPr>
          <w:sz w:val="22"/>
          <w:szCs w:val="22"/>
          <w:lang w:val="es-ES_tradnl"/>
        </w:rPr>
        <w:t>s creados en lenguaje Solidity.</w:t>
      </w:r>
    </w:p>
    <w:p w14:paraId="2CC8469F" w14:textId="08AFB34A" w:rsidR="00AF0ADA" w:rsidRPr="005134D4" w:rsidRDefault="00AF0ADA" w:rsidP="005F12FE">
      <w:pPr>
        <w:pStyle w:val="Ttulo2"/>
      </w:pPr>
      <w:bookmarkStart w:id="152" w:name="_Toc16891772"/>
      <w:r w:rsidRPr="005134D4">
        <w:t>Propósito del documento</w:t>
      </w:r>
      <w:bookmarkEnd w:id="152"/>
    </w:p>
    <w:p w14:paraId="1A4A0068" w14:textId="501FEDC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El presente documento pretende realizar una </w:t>
      </w:r>
      <w:r w:rsidR="002C122E" w:rsidRPr="005134D4">
        <w:rPr>
          <w:sz w:val="22"/>
          <w:szCs w:val="22"/>
          <w:lang w:val="es-ES_tradnl"/>
        </w:rPr>
        <w:t>descripción</w:t>
      </w:r>
      <w:r w:rsidRPr="005134D4">
        <w:rPr>
          <w:sz w:val="22"/>
          <w:szCs w:val="22"/>
          <w:lang w:val="es-ES_tradnl"/>
        </w:rPr>
        <w:t xml:space="preserve"> de los requisitos informativos, funcionales y no funcionales de </w:t>
      </w:r>
      <w:r w:rsidR="00002D96" w:rsidRPr="005134D4">
        <w:rPr>
          <w:sz w:val="22"/>
          <w:szCs w:val="22"/>
          <w:lang w:val="es-ES_tradnl"/>
        </w:rPr>
        <w:t>Petchain</w:t>
      </w:r>
      <w:r w:rsidRPr="005134D4">
        <w:rPr>
          <w:sz w:val="22"/>
          <w:szCs w:val="22"/>
          <w:lang w:val="es-ES_tradnl"/>
        </w:rPr>
        <w:t xml:space="preserve">, con el fin de comprender y describir su funcionamiento, así como la </w:t>
      </w:r>
      <w:r w:rsidR="002C122E" w:rsidRPr="005134D4">
        <w:rPr>
          <w:sz w:val="22"/>
          <w:szCs w:val="22"/>
          <w:lang w:val="es-ES_tradnl"/>
        </w:rPr>
        <w:t>enumeración</w:t>
      </w:r>
      <w:r w:rsidRPr="005134D4">
        <w:rPr>
          <w:sz w:val="22"/>
          <w:szCs w:val="22"/>
          <w:lang w:val="es-ES_tradnl"/>
        </w:rPr>
        <w:t xml:space="preserve"> de los participantes en el desarrollo, de cada una de sus partes y conseguir al final del mismo, una relación entre las partes y los creadores de las mismas.</w:t>
      </w:r>
    </w:p>
    <w:p w14:paraId="23FE439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Pretende ser una descripción de los requisitos informativos, funcionales, no funcionales del proyecto, con el objetivo de ofrecer a los lectores del documento del TFG una visión clara de la aplicación y las partes que lo componen.</w:t>
      </w:r>
    </w:p>
    <w:p w14:paraId="321E6A8E" w14:textId="26BC3D14" w:rsidR="00AF0ADA" w:rsidRPr="005134D4" w:rsidRDefault="00AF0ADA" w:rsidP="005F12FE">
      <w:pPr>
        <w:pStyle w:val="Ttulo2"/>
      </w:pPr>
      <w:bookmarkStart w:id="153" w:name="_Toc16891773"/>
      <w:r w:rsidRPr="005134D4">
        <w:t>Alcance del documento</w:t>
      </w:r>
      <w:bookmarkEnd w:id="153"/>
    </w:p>
    <w:p w14:paraId="53EA9B68" w14:textId="77777777" w:rsidR="00AF0ADA" w:rsidRPr="005134D4" w:rsidRDefault="00AF0ADA" w:rsidP="001D4F16">
      <w:pPr>
        <w:pStyle w:val="Textoindependiente"/>
        <w:spacing w:line="360" w:lineRule="auto"/>
        <w:ind w:right="117" w:firstLine="284"/>
        <w:jc w:val="both"/>
        <w:rPr>
          <w:sz w:val="22"/>
          <w:szCs w:val="22"/>
          <w:lang w:val="es-ES_tradnl"/>
        </w:rPr>
      </w:pPr>
      <w:r w:rsidRPr="005134D4">
        <w:rPr>
          <w:sz w:val="22"/>
          <w:szCs w:val="22"/>
          <w:lang w:val="es-ES_tradnl"/>
        </w:rPr>
        <w:t>El presente documento tiene como alcance especificar:</w:t>
      </w:r>
    </w:p>
    <w:p w14:paraId="6A58CC1B"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La declaración de los participantes en el proyecto.</w:t>
      </w:r>
    </w:p>
    <w:p w14:paraId="6B9B142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Definir de los objetivos de la aplicación.</w:t>
      </w:r>
    </w:p>
    <w:p w14:paraId="37610F09"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Proveer una descripción funcional del sistema que permita la mejor comprensión del mismo al equipo de evaluadores del proyecto TFG.</w:t>
      </w:r>
    </w:p>
    <w:p w14:paraId="218A9148"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Especificar de los requisitos informativos, funcionales y no funcionales que deberá cumplir la aplicación</w:t>
      </w:r>
    </w:p>
    <w:p w14:paraId="42C0A741" w14:textId="627D1B74" w:rsidR="00AF0ADA" w:rsidRPr="005134D4" w:rsidRDefault="00AF0ADA" w:rsidP="00205CA3">
      <w:pPr>
        <w:pStyle w:val="Prrafodelista"/>
        <w:numPr>
          <w:ilvl w:val="0"/>
          <w:numId w:val="3"/>
        </w:numPr>
        <w:spacing w:line="360" w:lineRule="auto"/>
        <w:rPr>
          <w:sz w:val="20"/>
          <w:lang w:val="es-ES_tradnl"/>
        </w:rPr>
      </w:pPr>
      <w:r w:rsidRPr="005134D4">
        <w:rPr>
          <w:lang w:val="es-ES_tradnl"/>
        </w:rPr>
        <w:t xml:space="preserve">Establecer los límites de funcionales de </w:t>
      </w:r>
      <w:r w:rsidR="00002D96" w:rsidRPr="005134D4">
        <w:rPr>
          <w:lang w:val="es-ES_tradnl"/>
        </w:rPr>
        <w:t>Petchain</w:t>
      </w:r>
      <w:r w:rsidRPr="005134D4">
        <w:rPr>
          <w:sz w:val="20"/>
          <w:lang w:val="es-ES_tradnl"/>
        </w:rPr>
        <w:t>.</w:t>
      </w:r>
    </w:p>
    <w:p w14:paraId="0A314EFB" w14:textId="17C8E3A1" w:rsidR="00AF0ADA" w:rsidRPr="005134D4" w:rsidRDefault="00AF0ADA" w:rsidP="005F12FE">
      <w:pPr>
        <w:pStyle w:val="Ttulo2"/>
      </w:pPr>
      <w:bookmarkStart w:id="154" w:name="_Toc16891774"/>
      <w:r w:rsidRPr="005134D4">
        <w:t>Participantes en el proyecto</w:t>
      </w:r>
      <w:bookmarkEnd w:id="154"/>
    </w:p>
    <w:p w14:paraId="58D312F8" w14:textId="08A6C5A9" w:rsidR="00AF0ADA" w:rsidRPr="005134D4" w:rsidRDefault="00AF0ADA" w:rsidP="005F12FE">
      <w:pPr>
        <w:pStyle w:val="Ttulo3"/>
      </w:pPr>
      <w:bookmarkStart w:id="155" w:name="_Toc8028231"/>
      <w:bookmarkStart w:id="156" w:name="_Toc8082651"/>
      <w:bookmarkStart w:id="157" w:name="_Toc8514015"/>
      <w:bookmarkStart w:id="158" w:name="_Toc8550337"/>
      <w:bookmarkStart w:id="159" w:name="_Toc10068945"/>
      <w:bookmarkStart w:id="160" w:name="_Toc10073506"/>
      <w:bookmarkStart w:id="161" w:name="_Toc10073588"/>
      <w:bookmarkStart w:id="162" w:name="_Toc10154879"/>
      <w:bookmarkStart w:id="163" w:name="_Toc10319693"/>
      <w:bookmarkStart w:id="164" w:name="_Toc10365348"/>
      <w:bookmarkStart w:id="165" w:name="_Toc10365455"/>
      <w:bookmarkStart w:id="166" w:name="_Toc10381072"/>
      <w:bookmarkStart w:id="167" w:name="_Toc10407651"/>
      <w:bookmarkStart w:id="168" w:name="_Toc10417870"/>
      <w:bookmarkStart w:id="169" w:name="_Toc10417967"/>
      <w:bookmarkStart w:id="170" w:name="_Toc10465103"/>
      <w:bookmarkStart w:id="171" w:name="_Toc10465206"/>
      <w:bookmarkStart w:id="172" w:name="_Toc10541915"/>
      <w:bookmarkStart w:id="173" w:name="_Toc10546294"/>
      <w:bookmarkStart w:id="174" w:name="_Toc10546419"/>
      <w:bookmarkStart w:id="175" w:name="_Toc10547336"/>
      <w:bookmarkStart w:id="176" w:name="_Toc16891775"/>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5134D4">
        <w:t>Presentación de participantes</w:t>
      </w:r>
      <w:bookmarkEnd w:id="176"/>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5719B86" w14:textId="77777777" w:rsidTr="004E0838">
        <w:trPr>
          <w:trHeight w:val="262"/>
        </w:trPr>
        <w:tc>
          <w:tcPr>
            <w:tcW w:w="1917" w:type="dxa"/>
            <w:shd w:val="clear" w:color="auto" w:fill="D9D9D9" w:themeFill="background1" w:themeFillShade="D9"/>
            <w:vAlign w:val="center"/>
          </w:tcPr>
          <w:p w14:paraId="348BA071" w14:textId="77777777" w:rsidR="00AF0ADA" w:rsidRPr="005134D4" w:rsidRDefault="00AF0ADA" w:rsidP="00C93459">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vAlign w:val="center"/>
          </w:tcPr>
          <w:p w14:paraId="6B96DB8D" w14:textId="77777777" w:rsidR="00AF0ADA" w:rsidRPr="005134D4" w:rsidRDefault="00AF0ADA" w:rsidP="00C93459">
            <w:pPr>
              <w:pStyle w:val="TableParagraph"/>
              <w:spacing w:before="0"/>
              <w:ind w:left="28"/>
              <w:rPr>
                <w:b/>
                <w:lang w:val="es-ES_tradnl"/>
              </w:rPr>
            </w:pPr>
            <w:r w:rsidRPr="005134D4">
              <w:rPr>
                <w:b/>
                <w:lang w:val="es-ES_tradnl"/>
              </w:rPr>
              <w:t>Miriam Martínez Muñoz</w:t>
            </w:r>
          </w:p>
        </w:tc>
      </w:tr>
      <w:tr w:rsidR="00AF0ADA" w:rsidRPr="005134D4" w14:paraId="00E66D29" w14:textId="77777777" w:rsidTr="004E0838">
        <w:trPr>
          <w:trHeight w:val="270"/>
        </w:trPr>
        <w:tc>
          <w:tcPr>
            <w:tcW w:w="1917" w:type="dxa"/>
            <w:shd w:val="clear" w:color="auto" w:fill="D9D9D9" w:themeFill="background1" w:themeFillShade="D9"/>
            <w:vAlign w:val="center"/>
          </w:tcPr>
          <w:p w14:paraId="42681B5A" w14:textId="77777777" w:rsidR="00AF0ADA" w:rsidRPr="005134D4" w:rsidRDefault="00AF0ADA" w:rsidP="00C93459">
            <w:pPr>
              <w:pStyle w:val="TableParagraph"/>
              <w:spacing w:before="12"/>
              <w:rPr>
                <w:b/>
                <w:lang w:val="es-ES_tradnl"/>
              </w:rPr>
            </w:pPr>
            <w:r w:rsidRPr="005134D4">
              <w:rPr>
                <w:b/>
                <w:lang w:val="es-ES_tradnl"/>
              </w:rPr>
              <w:t>Organización</w:t>
            </w:r>
          </w:p>
        </w:tc>
        <w:tc>
          <w:tcPr>
            <w:tcW w:w="6945" w:type="dxa"/>
            <w:vAlign w:val="center"/>
          </w:tcPr>
          <w:p w14:paraId="2EEE23F6" w14:textId="4DB06320" w:rsidR="00AF0ADA" w:rsidRPr="005134D4" w:rsidRDefault="00AF0ADA" w:rsidP="00C93459">
            <w:pPr>
              <w:pStyle w:val="TableParagraph"/>
              <w:spacing w:before="12"/>
              <w:ind w:left="31"/>
              <w:rPr>
                <w:lang w:val="es-ES_tradnl"/>
              </w:rPr>
            </w:pPr>
            <w:r w:rsidRPr="005134D4">
              <w:rPr>
                <w:color w:val="0066CC"/>
                <w:u w:val="single" w:color="0066CC"/>
                <w:lang w:val="es-ES_tradnl"/>
              </w:rPr>
              <w:t>U</w:t>
            </w:r>
            <w:r w:rsidR="00180CDC" w:rsidRPr="005134D4">
              <w:rPr>
                <w:color w:val="0066CC"/>
                <w:u w:val="single" w:color="0066CC"/>
                <w:lang w:val="es-ES_tradnl"/>
              </w:rPr>
              <w:t>niversidad</w:t>
            </w:r>
            <w:r w:rsidRPr="005134D4">
              <w:rPr>
                <w:color w:val="0066CC"/>
                <w:u w:val="single" w:color="0066CC"/>
                <w:lang w:val="es-ES_tradnl"/>
              </w:rPr>
              <w:t xml:space="preserve"> Internacional de la Rioja</w:t>
            </w:r>
          </w:p>
        </w:tc>
      </w:tr>
      <w:tr w:rsidR="00AF0ADA" w:rsidRPr="005134D4" w14:paraId="0449734D" w14:textId="77777777" w:rsidTr="004E0838">
        <w:trPr>
          <w:trHeight w:val="270"/>
        </w:trPr>
        <w:tc>
          <w:tcPr>
            <w:tcW w:w="1917" w:type="dxa"/>
            <w:shd w:val="clear" w:color="auto" w:fill="D9D9D9" w:themeFill="background1" w:themeFillShade="D9"/>
            <w:vAlign w:val="center"/>
          </w:tcPr>
          <w:p w14:paraId="22F67ABD" w14:textId="77777777" w:rsidR="00AF0ADA" w:rsidRPr="005134D4" w:rsidRDefault="00AF0ADA" w:rsidP="00C93459">
            <w:pPr>
              <w:pStyle w:val="TableParagraph"/>
              <w:spacing w:before="10"/>
              <w:rPr>
                <w:b/>
                <w:lang w:val="es-ES_tradnl"/>
              </w:rPr>
            </w:pPr>
            <w:r w:rsidRPr="005134D4">
              <w:rPr>
                <w:b/>
                <w:lang w:val="es-ES_tradnl"/>
              </w:rPr>
              <w:lastRenderedPageBreak/>
              <w:t>Rol</w:t>
            </w:r>
          </w:p>
        </w:tc>
        <w:tc>
          <w:tcPr>
            <w:tcW w:w="6945" w:type="dxa"/>
            <w:vAlign w:val="center"/>
          </w:tcPr>
          <w:p w14:paraId="64CF6B04" w14:textId="77777777" w:rsidR="00AF0ADA" w:rsidRPr="005134D4" w:rsidRDefault="00AF0ADA" w:rsidP="00C93459">
            <w:pPr>
              <w:pStyle w:val="TableParagraph"/>
              <w:spacing w:before="10"/>
              <w:ind w:left="31"/>
              <w:rPr>
                <w:lang w:val="es-ES_tradnl"/>
              </w:rPr>
            </w:pPr>
            <w:r w:rsidRPr="005134D4">
              <w:rPr>
                <w:lang w:val="es-ES_tradnl"/>
              </w:rPr>
              <w:t>Dirección de proyecto</w:t>
            </w:r>
          </w:p>
        </w:tc>
      </w:tr>
      <w:tr w:rsidR="00AF0ADA" w:rsidRPr="005134D4" w14:paraId="41643B70" w14:textId="77777777" w:rsidTr="004E0838">
        <w:trPr>
          <w:trHeight w:val="255"/>
        </w:trPr>
        <w:tc>
          <w:tcPr>
            <w:tcW w:w="1917" w:type="dxa"/>
            <w:shd w:val="clear" w:color="auto" w:fill="D9D9D9" w:themeFill="background1" w:themeFillShade="D9"/>
            <w:vAlign w:val="center"/>
          </w:tcPr>
          <w:p w14:paraId="10D90FEA" w14:textId="77777777" w:rsidR="00AF0ADA" w:rsidRPr="005134D4" w:rsidRDefault="00AF0ADA" w:rsidP="00C93459">
            <w:pPr>
              <w:pStyle w:val="TableParagraph"/>
              <w:spacing w:before="8"/>
              <w:rPr>
                <w:b/>
                <w:lang w:val="es-ES_tradnl"/>
              </w:rPr>
            </w:pPr>
            <w:r w:rsidRPr="005134D4">
              <w:rPr>
                <w:b/>
                <w:lang w:val="es-ES_tradnl"/>
              </w:rPr>
              <w:t>Es desarrollador</w:t>
            </w:r>
          </w:p>
        </w:tc>
        <w:tc>
          <w:tcPr>
            <w:tcW w:w="6945" w:type="dxa"/>
            <w:vAlign w:val="center"/>
          </w:tcPr>
          <w:p w14:paraId="72444DA9" w14:textId="77777777" w:rsidR="00AF0ADA" w:rsidRPr="005134D4" w:rsidRDefault="00AF0ADA" w:rsidP="00C93459">
            <w:pPr>
              <w:pStyle w:val="TableParagraph"/>
              <w:spacing w:before="8"/>
              <w:ind w:left="31"/>
              <w:rPr>
                <w:lang w:val="es-ES_tradnl"/>
              </w:rPr>
            </w:pPr>
            <w:r w:rsidRPr="005134D4">
              <w:rPr>
                <w:lang w:val="es-ES_tradnl"/>
              </w:rPr>
              <w:t>Sí</w:t>
            </w:r>
          </w:p>
        </w:tc>
      </w:tr>
      <w:tr w:rsidR="00AF0ADA" w:rsidRPr="005134D4" w14:paraId="305E57F0" w14:textId="77777777" w:rsidTr="004E0838">
        <w:trPr>
          <w:trHeight w:val="270"/>
        </w:trPr>
        <w:tc>
          <w:tcPr>
            <w:tcW w:w="1917" w:type="dxa"/>
            <w:shd w:val="clear" w:color="auto" w:fill="D9D9D9" w:themeFill="background1" w:themeFillShade="D9"/>
            <w:vAlign w:val="center"/>
          </w:tcPr>
          <w:p w14:paraId="3D491905" w14:textId="77777777" w:rsidR="00AF0ADA" w:rsidRPr="005134D4" w:rsidRDefault="00AF0ADA" w:rsidP="00C93459">
            <w:pPr>
              <w:pStyle w:val="TableParagraph"/>
              <w:rPr>
                <w:b/>
                <w:lang w:val="es-ES_tradnl"/>
              </w:rPr>
            </w:pPr>
            <w:r w:rsidRPr="005134D4">
              <w:rPr>
                <w:b/>
                <w:lang w:val="es-ES_tradnl"/>
              </w:rPr>
              <w:t>Es cliente</w:t>
            </w:r>
          </w:p>
        </w:tc>
        <w:tc>
          <w:tcPr>
            <w:tcW w:w="6945" w:type="dxa"/>
            <w:vAlign w:val="center"/>
          </w:tcPr>
          <w:p w14:paraId="3851ACC8" w14:textId="77777777" w:rsidR="00AF0ADA" w:rsidRPr="005134D4" w:rsidRDefault="00AF0ADA" w:rsidP="00C93459">
            <w:pPr>
              <w:pStyle w:val="TableParagraph"/>
              <w:ind w:left="31"/>
              <w:rPr>
                <w:lang w:val="es-ES_tradnl"/>
              </w:rPr>
            </w:pPr>
            <w:r w:rsidRPr="005134D4">
              <w:rPr>
                <w:lang w:val="es-ES_tradnl"/>
              </w:rPr>
              <w:t>No</w:t>
            </w:r>
          </w:p>
        </w:tc>
      </w:tr>
      <w:tr w:rsidR="00AF0ADA" w:rsidRPr="005134D4" w14:paraId="3B9475A1" w14:textId="77777777" w:rsidTr="004E0838">
        <w:trPr>
          <w:trHeight w:val="270"/>
        </w:trPr>
        <w:tc>
          <w:tcPr>
            <w:tcW w:w="1917" w:type="dxa"/>
            <w:shd w:val="clear" w:color="auto" w:fill="D9D9D9" w:themeFill="background1" w:themeFillShade="D9"/>
            <w:vAlign w:val="center"/>
          </w:tcPr>
          <w:p w14:paraId="2E605F84" w14:textId="77777777" w:rsidR="00AF0ADA" w:rsidRPr="005134D4" w:rsidRDefault="00AF0ADA" w:rsidP="00C93459">
            <w:pPr>
              <w:pStyle w:val="TableParagraph"/>
              <w:spacing w:before="19"/>
              <w:rPr>
                <w:b/>
                <w:lang w:val="es-ES_tradnl"/>
              </w:rPr>
            </w:pPr>
            <w:r w:rsidRPr="005134D4">
              <w:rPr>
                <w:b/>
                <w:lang w:val="es-ES_tradnl"/>
              </w:rPr>
              <w:t>Es usuario</w:t>
            </w:r>
          </w:p>
        </w:tc>
        <w:tc>
          <w:tcPr>
            <w:tcW w:w="6945" w:type="dxa"/>
            <w:vAlign w:val="center"/>
          </w:tcPr>
          <w:p w14:paraId="423D0FD0" w14:textId="77777777" w:rsidR="00AF0ADA" w:rsidRPr="005134D4" w:rsidRDefault="00AF0ADA" w:rsidP="00C93459">
            <w:pPr>
              <w:pStyle w:val="TableParagraph"/>
              <w:spacing w:before="19"/>
              <w:ind w:left="31"/>
              <w:rPr>
                <w:lang w:val="es-ES_tradnl"/>
              </w:rPr>
            </w:pPr>
            <w:r w:rsidRPr="005134D4">
              <w:rPr>
                <w:lang w:val="es-ES_tradnl"/>
              </w:rPr>
              <w:t>No</w:t>
            </w:r>
          </w:p>
        </w:tc>
      </w:tr>
      <w:tr w:rsidR="00AF0ADA" w:rsidRPr="005134D4" w14:paraId="1501761D" w14:textId="77777777" w:rsidTr="004E0838">
        <w:trPr>
          <w:trHeight w:val="262"/>
        </w:trPr>
        <w:tc>
          <w:tcPr>
            <w:tcW w:w="1917" w:type="dxa"/>
            <w:shd w:val="clear" w:color="auto" w:fill="D9D9D9" w:themeFill="background1" w:themeFillShade="D9"/>
            <w:vAlign w:val="center"/>
          </w:tcPr>
          <w:p w14:paraId="49717DE0" w14:textId="77777777" w:rsidR="00AF0ADA" w:rsidRPr="005134D4" w:rsidRDefault="00AF0ADA" w:rsidP="00C93459">
            <w:pPr>
              <w:pStyle w:val="TableParagraph"/>
              <w:spacing w:before="18"/>
              <w:rPr>
                <w:b/>
                <w:lang w:val="es-ES_tradnl"/>
              </w:rPr>
            </w:pPr>
            <w:r w:rsidRPr="005134D4">
              <w:rPr>
                <w:b/>
                <w:lang w:val="es-ES_tradnl"/>
              </w:rPr>
              <w:t>Comentarios</w:t>
            </w:r>
          </w:p>
        </w:tc>
        <w:tc>
          <w:tcPr>
            <w:tcW w:w="6945" w:type="dxa"/>
            <w:vAlign w:val="center"/>
          </w:tcPr>
          <w:p w14:paraId="21F6D2CB" w14:textId="77777777" w:rsidR="00AF0ADA" w:rsidRPr="005134D4" w:rsidRDefault="00AF0ADA" w:rsidP="00CB7DCC">
            <w:pPr>
              <w:pStyle w:val="TableParagraph"/>
              <w:keepNext/>
              <w:spacing w:before="18"/>
              <w:ind w:left="31"/>
              <w:rPr>
                <w:lang w:val="es-ES_tradnl"/>
              </w:rPr>
            </w:pPr>
            <w:r w:rsidRPr="005134D4">
              <w:rPr>
                <w:lang w:val="es-ES_tradnl"/>
              </w:rPr>
              <w:t>Directora del proyecto de fin de grado.</w:t>
            </w:r>
          </w:p>
        </w:tc>
      </w:tr>
    </w:tbl>
    <w:p w14:paraId="147564D3" w14:textId="51280895" w:rsidR="00AF0ADA" w:rsidRPr="005134D4" w:rsidRDefault="00CB7DCC" w:rsidP="006D561A">
      <w:pPr>
        <w:pStyle w:val="Descripcin"/>
        <w:spacing w:before="120" w:after="120"/>
        <w:jc w:val="center"/>
        <w:rPr>
          <w:lang w:val="es-ES_tradnl"/>
        </w:rPr>
      </w:pPr>
      <w:bookmarkStart w:id="177" w:name="_Toc16891865"/>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w:t>
      </w:r>
      <w:r w:rsidR="00577A60" w:rsidRPr="005134D4">
        <w:rPr>
          <w:lang w:val="es-ES_tradnl"/>
        </w:rPr>
        <w:fldChar w:fldCharType="end"/>
      </w:r>
      <w:r w:rsidRPr="005134D4">
        <w:rPr>
          <w:lang w:val="es-ES_tradnl"/>
        </w:rPr>
        <w:t>: Dirección del proyecto</w:t>
      </w:r>
      <w:bookmarkEnd w:id="177"/>
    </w:p>
    <w:p w14:paraId="39A0B20B"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69A99892" w14:textId="77777777" w:rsidTr="004E0838">
        <w:trPr>
          <w:trHeight w:val="262"/>
        </w:trPr>
        <w:tc>
          <w:tcPr>
            <w:tcW w:w="1917" w:type="dxa"/>
            <w:shd w:val="clear" w:color="auto" w:fill="D9D9D9" w:themeFill="background1" w:themeFillShade="D9"/>
          </w:tcPr>
          <w:p w14:paraId="76A9B4A9" w14:textId="77777777" w:rsidR="00AF0ADA" w:rsidRPr="005134D4" w:rsidRDefault="00AF0ADA" w:rsidP="00180CDC">
            <w:pPr>
              <w:pStyle w:val="TableParagraph"/>
              <w:spacing w:before="6"/>
              <w:rPr>
                <w:b/>
                <w:lang w:val="es-ES_tradnl"/>
              </w:rPr>
            </w:pPr>
            <w:r w:rsidRPr="005134D4">
              <w:rPr>
                <w:b/>
                <w:lang w:val="es-ES_tradnl"/>
              </w:rPr>
              <w:t>Participante</w:t>
            </w:r>
          </w:p>
        </w:tc>
        <w:tc>
          <w:tcPr>
            <w:tcW w:w="6945" w:type="dxa"/>
            <w:shd w:val="clear" w:color="auto" w:fill="D9D9D9" w:themeFill="background1" w:themeFillShade="D9"/>
          </w:tcPr>
          <w:p w14:paraId="6784B892" w14:textId="77777777" w:rsidR="00AF0ADA" w:rsidRPr="005134D4" w:rsidRDefault="00AF0ADA" w:rsidP="00180CDC">
            <w:pPr>
              <w:pStyle w:val="TableParagraph"/>
              <w:spacing w:before="6"/>
              <w:rPr>
                <w:lang w:val="es-ES_tradnl"/>
              </w:rPr>
            </w:pPr>
            <w:r w:rsidRPr="005134D4">
              <w:rPr>
                <w:lang w:val="es-ES_tradnl"/>
              </w:rPr>
              <w:t>Carlos Escario Bajo</w:t>
            </w:r>
          </w:p>
        </w:tc>
      </w:tr>
      <w:tr w:rsidR="00AF0ADA" w:rsidRPr="005134D4" w14:paraId="7757B167" w14:textId="77777777" w:rsidTr="004E0838">
        <w:trPr>
          <w:trHeight w:val="255"/>
        </w:trPr>
        <w:tc>
          <w:tcPr>
            <w:tcW w:w="1917" w:type="dxa"/>
            <w:shd w:val="clear" w:color="auto" w:fill="D9D9D9" w:themeFill="background1" w:themeFillShade="D9"/>
          </w:tcPr>
          <w:p w14:paraId="2A4F0995" w14:textId="77777777" w:rsidR="00AF0ADA" w:rsidRPr="005134D4" w:rsidRDefault="00AF0ADA" w:rsidP="00180CDC">
            <w:pPr>
              <w:pStyle w:val="TableParagraph"/>
              <w:spacing w:before="6"/>
              <w:rPr>
                <w:b/>
                <w:lang w:val="es-ES_tradnl"/>
              </w:rPr>
            </w:pPr>
            <w:r w:rsidRPr="005134D4">
              <w:rPr>
                <w:b/>
                <w:lang w:val="es-ES_tradnl"/>
              </w:rPr>
              <w:t>Organización</w:t>
            </w:r>
          </w:p>
        </w:tc>
        <w:tc>
          <w:tcPr>
            <w:tcW w:w="6945" w:type="dxa"/>
          </w:tcPr>
          <w:p w14:paraId="352F6C3A" w14:textId="0CB00853" w:rsidR="00AF0ADA" w:rsidRPr="005134D4" w:rsidRDefault="00AF0ADA" w:rsidP="00F27B7C">
            <w:pPr>
              <w:pStyle w:val="TableParagraph"/>
              <w:spacing w:before="12"/>
              <w:ind w:left="31"/>
              <w:rPr>
                <w:lang w:val="es-ES_tradnl"/>
              </w:rPr>
            </w:pPr>
            <w:r w:rsidRPr="005134D4">
              <w:rPr>
                <w:color w:val="0066CC"/>
                <w:u w:val="single" w:color="0066CC"/>
                <w:lang w:val="es-ES_tradnl"/>
              </w:rPr>
              <w:t>Universidad Internacional de la Rioja</w:t>
            </w:r>
          </w:p>
        </w:tc>
      </w:tr>
      <w:tr w:rsidR="00AF0ADA" w:rsidRPr="005134D4" w14:paraId="69CA1BE6" w14:textId="77777777" w:rsidTr="004E0838">
        <w:trPr>
          <w:trHeight w:val="270"/>
        </w:trPr>
        <w:tc>
          <w:tcPr>
            <w:tcW w:w="1917" w:type="dxa"/>
            <w:shd w:val="clear" w:color="auto" w:fill="D9D9D9" w:themeFill="background1" w:themeFillShade="D9"/>
          </w:tcPr>
          <w:p w14:paraId="7A3DAF6E" w14:textId="77777777" w:rsidR="00AF0ADA" w:rsidRPr="005134D4" w:rsidRDefault="00AF0ADA" w:rsidP="00180CDC">
            <w:pPr>
              <w:pStyle w:val="TableParagraph"/>
              <w:spacing w:before="6"/>
              <w:rPr>
                <w:b/>
                <w:lang w:val="es-ES_tradnl"/>
              </w:rPr>
            </w:pPr>
            <w:r w:rsidRPr="005134D4">
              <w:rPr>
                <w:b/>
                <w:lang w:val="es-ES_tradnl"/>
              </w:rPr>
              <w:t>Rol</w:t>
            </w:r>
          </w:p>
        </w:tc>
        <w:tc>
          <w:tcPr>
            <w:tcW w:w="6945" w:type="dxa"/>
          </w:tcPr>
          <w:p w14:paraId="2B800845" w14:textId="77777777" w:rsidR="00AF0ADA" w:rsidRPr="005134D4" w:rsidRDefault="00AF0ADA" w:rsidP="00180CDC">
            <w:pPr>
              <w:pStyle w:val="TableParagraph"/>
              <w:spacing w:before="6"/>
              <w:rPr>
                <w:lang w:val="es-ES_tradnl"/>
              </w:rPr>
            </w:pPr>
            <w:r w:rsidRPr="005134D4">
              <w:rPr>
                <w:lang w:val="es-ES_tradnl"/>
              </w:rPr>
              <w:t>Analista-Desarrollador</w:t>
            </w:r>
          </w:p>
        </w:tc>
      </w:tr>
      <w:tr w:rsidR="00AF0ADA" w:rsidRPr="005134D4" w14:paraId="35B9803E" w14:textId="77777777" w:rsidTr="004E0838">
        <w:trPr>
          <w:trHeight w:val="270"/>
        </w:trPr>
        <w:tc>
          <w:tcPr>
            <w:tcW w:w="1917" w:type="dxa"/>
            <w:shd w:val="clear" w:color="auto" w:fill="D9D9D9" w:themeFill="background1" w:themeFillShade="D9"/>
          </w:tcPr>
          <w:p w14:paraId="099D48C9" w14:textId="77777777" w:rsidR="00AF0ADA" w:rsidRPr="005134D4" w:rsidRDefault="00AF0ADA" w:rsidP="00180CDC">
            <w:pPr>
              <w:pStyle w:val="TableParagraph"/>
              <w:spacing w:before="6"/>
              <w:rPr>
                <w:b/>
                <w:lang w:val="es-ES_tradnl"/>
              </w:rPr>
            </w:pPr>
            <w:r w:rsidRPr="005134D4">
              <w:rPr>
                <w:b/>
                <w:lang w:val="es-ES_tradnl"/>
              </w:rPr>
              <w:t>Es desarrollador</w:t>
            </w:r>
          </w:p>
        </w:tc>
        <w:tc>
          <w:tcPr>
            <w:tcW w:w="6945" w:type="dxa"/>
          </w:tcPr>
          <w:p w14:paraId="71FDEEA7" w14:textId="77777777" w:rsidR="00AF0ADA" w:rsidRPr="005134D4" w:rsidRDefault="00AF0ADA" w:rsidP="00180CDC">
            <w:pPr>
              <w:pStyle w:val="TableParagraph"/>
              <w:spacing w:before="6"/>
              <w:rPr>
                <w:lang w:val="es-ES_tradnl"/>
              </w:rPr>
            </w:pPr>
            <w:r w:rsidRPr="005134D4">
              <w:rPr>
                <w:lang w:val="es-ES_tradnl"/>
              </w:rPr>
              <w:t>Sí</w:t>
            </w:r>
          </w:p>
        </w:tc>
      </w:tr>
      <w:tr w:rsidR="00AF0ADA" w:rsidRPr="005134D4" w14:paraId="4091FD15" w14:textId="77777777" w:rsidTr="004E0838">
        <w:trPr>
          <w:trHeight w:val="270"/>
        </w:trPr>
        <w:tc>
          <w:tcPr>
            <w:tcW w:w="1917" w:type="dxa"/>
            <w:shd w:val="clear" w:color="auto" w:fill="D9D9D9" w:themeFill="background1" w:themeFillShade="D9"/>
          </w:tcPr>
          <w:p w14:paraId="2879A2DE" w14:textId="77777777" w:rsidR="00AF0ADA" w:rsidRPr="005134D4" w:rsidRDefault="00AF0ADA" w:rsidP="00180CDC">
            <w:pPr>
              <w:pStyle w:val="TableParagraph"/>
              <w:spacing w:before="6"/>
              <w:rPr>
                <w:b/>
                <w:lang w:val="es-ES_tradnl"/>
              </w:rPr>
            </w:pPr>
            <w:r w:rsidRPr="005134D4">
              <w:rPr>
                <w:b/>
                <w:lang w:val="es-ES_tradnl"/>
              </w:rPr>
              <w:t>Es cliente</w:t>
            </w:r>
          </w:p>
        </w:tc>
        <w:tc>
          <w:tcPr>
            <w:tcW w:w="6945" w:type="dxa"/>
          </w:tcPr>
          <w:p w14:paraId="5D69D80B"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56E630F9" w14:textId="77777777" w:rsidTr="004E0838">
        <w:trPr>
          <w:trHeight w:val="270"/>
        </w:trPr>
        <w:tc>
          <w:tcPr>
            <w:tcW w:w="1917" w:type="dxa"/>
            <w:shd w:val="clear" w:color="auto" w:fill="D9D9D9" w:themeFill="background1" w:themeFillShade="D9"/>
          </w:tcPr>
          <w:p w14:paraId="3BA6D55D" w14:textId="77777777" w:rsidR="00AF0ADA" w:rsidRPr="005134D4" w:rsidRDefault="00AF0ADA" w:rsidP="00180CDC">
            <w:pPr>
              <w:pStyle w:val="TableParagraph"/>
              <w:spacing w:before="6"/>
              <w:rPr>
                <w:b/>
                <w:lang w:val="es-ES_tradnl"/>
              </w:rPr>
            </w:pPr>
            <w:r w:rsidRPr="005134D4">
              <w:rPr>
                <w:b/>
                <w:lang w:val="es-ES_tradnl"/>
              </w:rPr>
              <w:t>Es usuario</w:t>
            </w:r>
          </w:p>
        </w:tc>
        <w:tc>
          <w:tcPr>
            <w:tcW w:w="6945" w:type="dxa"/>
          </w:tcPr>
          <w:p w14:paraId="0A54163F" w14:textId="77777777" w:rsidR="00AF0ADA" w:rsidRPr="005134D4" w:rsidRDefault="00AF0ADA" w:rsidP="00180CDC">
            <w:pPr>
              <w:pStyle w:val="TableParagraph"/>
              <w:spacing w:before="6"/>
              <w:rPr>
                <w:lang w:val="es-ES_tradnl"/>
              </w:rPr>
            </w:pPr>
            <w:r w:rsidRPr="005134D4">
              <w:rPr>
                <w:lang w:val="es-ES_tradnl"/>
              </w:rPr>
              <w:t>No</w:t>
            </w:r>
          </w:p>
        </w:tc>
      </w:tr>
      <w:tr w:rsidR="00AF0ADA" w:rsidRPr="005134D4" w14:paraId="054CA6F6" w14:textId="77777777" w:rsidTr="004E0838">
        <w:trPr>
          <w:trHeight w:val="262"/>
        </w:trPr>
        <w:tc>
          <w:tcPr>
            <w:tcW w:w="1917" w:type="dxa"/>
            <w:shd w:val="clear" w:color="auto" w:fill="D9D9D9" w:themeFill="background1" w:themeFillShade="D9"/>
          </w:tcPr>
          <w:p w14:paraId="57F1A23D" w14:textId="77777777" w:rsidR="00AF0ADA" w:rsidRPr="005134D4" w:rsidRDefault="00AF0ADA" w:rsidP="00180CDC">
            <w:pPr>
              <w:pStyle w:val="TableParagraph"/>
              <w:spacing w:before="6"/>
              <w:rPr>
                <w:b/>
                <w:lang w:val="es-ES_tradnl"/>
              </w:rPr>
            </w:pPr>
            <w:r w:rsidRPr="005134D4">
              <w:rPr>
                <w:b/>
                <w:lang w:val="es-ES_tradnl"/>
              </w:rPr>
              <w:t>Comentarios</w:t>
            </w:r>
          </w:p>
        </w:tc>
        <w:tc>
          <w:tcPr>
            <w:tcW w:w="6945" w:type="dxa"/>
          </w:tcPr>
          <w:p w14:paraId="6BE9D992" w14:textId="77777777" w:rsidR="00AF0ADA" w:rsidRPr="005134D4" w:rsidRDefault="00AF0ADA" w:rsidP="00CB7DCC">
            <w:pPr>
              <w:pStyle w:val="TableParagraph"/>
              <w:keepNext/>
              <w:spacing w:before="6"/>
              <w:rPr>
                <w:lang w:val="es-ES_tradnl"/>
              </w:rPr>
            </w:pPr>
            <w:r w:rsidRPr="005134D4">
              <w:rPr>
                <w:lang w:val="es-ES_tradnl"/>
              </w:rPr>
              <w:t>Ninguno</w:t>
            </w:r>
          </w:p>
        </w:tc>
      </w:tr>
    </w:tbl>
    <w:p w14:paraId="6FC3E7BA" w14:textId="4776048F" w:rsidR="00AF0ADA" w:rsidRPr="005134D4" w:rsidRDefault="00CB7DCC" w:rsidP="006D561A">
      <w:pPr>
        <w:pStyle w:val="Descripcin"/>
        <w:spacing w:before="120" w:after="120"/>
        <w:jc w:val="center"/>
        <w:rPr>
          <w:lang w:val="es-ES_tradnl"/>
        </w:rPr>
      </w:pPr>
      <w:bookmarkStart w:id="178" w:name="_Toc16891866"/>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w:t>
      </w:r>
      <w:r w:rsidR="00577A60" w:rsidRPr="005134D4">
        <w:rPr>
          <w:lang w:val="es-ES_tradnl"/>
        </w:rPr>
        <w:fldChar w:fldCharType="end"/>
      </w:r>
      <w:r w:rsidRPr="005134D4">
        <w:rPr>
          <w:lang w:val="es-ES_tradnl"/>
        </w:rPr>
        <w:t>: Analista y desarrollador del proyecto.</w:t>
      </w:r>
      <w:bookmarkEnd w:id="178"/>
    </w:p>
    <w:p w14:paraId="64DB1FA5"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0C809ABB" w14:textId="77777777" w:rsidTr="004E0838">
        <w:trPr>
          <w:trHeight w:val="262"/>
        </w:trPr>
        <w:tc>
          <w:tcPr>
            <w:tcW w:w="1917" w:type="dxa"/>
            <w:shd w:val="clear" w:color="auto" w:fill="D9D9D9" w:themeFill="background1" w:themeFillShade="D9"/>
          </w:tcPr>
          <w:p w14:paraId="499DBB56"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328BA51" w14:textId="77777777" w:rsidR="00AF0ADA" w:rsidRPr="005134D4" w:rsidRDefault="00AF0ADA" w:rsidP="00180CDC">
            <w:pPr>
              <w:pStyle w:val="TableParagraph"/>
              <w:spacing w:before="0"/>
              <w:ind w:left="31"/>
              <w:jc w:val="both"/>
              <w:rPr>
                <w:b/>
                <w:lang w:val="es-ES_tradnl"/>
              </w:rPr>
            </w:pPr>
            <w:r w:rsidRPr="005134D4">
              <w:rPr>
                <w:b/>
                <w:lang w:val="es-ES_tradnl"/>
              </w:rPr>
              <w:t>Pedro Escario Bajo</w:t>
            </w:r>
          </w:p>
        </w:tc>
      </w:tr>
      <w:tr w:rsidR="00AF0ADA" w:rsidRPr="005134D4" w14:paraId="424516F4" w14:textId="77777777" w:rsidTr="004E0838">
        <w:trPr>
          <w:trHeight w:val="270"/>
        </w:trPr>
        <w:tc>
          <w:tcPr>
            <w:tcW w:w="1917" w:type="dxa"/>
            <w:shd w:val="clear" w:color="auto" w:fill="D9D9D9" w:themeFill="background1" w:themeFillShade="D9"/>
          </w:tcPr>
          <w:p w14:paraId="3CBCC197"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305B868A" w14:textId="054E4173" w:rsidR="00AF0ADA" w:rsidRPr="005134D4" w:rsidRDefault="00AF0ADA" w:rsidP="00F27B7C">
            <w:pPr>
              <w:pStyle w:val="TableParagraph"/>
              <w:spacing w:before="12"/>
              <w:ind w:left="31"/>
              <w:rPr>
                <w:lang w:val="es-ES_tradnl"/>
              </w:rPr>
            </w:pPr>
            <w:r w:rsidRPr="005134D4">
              <w:rPr>
                <w:color w:val="0066CC"/>
                <w:u w:val="single" w:color="0066CC"/>
                <w:lang w:val="es-ES_tradnl"/>
              </w:rPr>
              <w:t>Veterinaria García-Ochoa</w:t>
            </w:r>
          </w:p>
        </w:tc>
      </w:tr>
      <w:tr w:rsidR="00AF0ADA" w:rsidRPr="005134D4" w14:paraId="06831D99" w14:textId="77777777" w:rsidTr="004E0838">
        <w:trPr>
          <w:trHeight w:val="270"/>
        </w:trPr>
        <w:tc>
          <w:tcPr>
            <w:tcW w:w="1917" w:type="dxa"/>
            <w:shd w:val="clear" w:color="auto" w:fill="D9D9D9" w:themeFill="background1" w:themeFillShade="D9"/>
          </w:tcPr>
          <w:p w14:paraId="6F8E58AB"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42EC83A5"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4E8A2DE5" w14:textId="77777777" w:rsidTr="004E0838">
        <w:trPr>
          <w:trHeight w:val="270"/>
        </w:trPr>
        <w:tc>
          <w:tcPr>
            <w:tcW w:w="1917" w:type="dxa"/>
            <w:shd w:val="clear" w:color="auto" w:fill="D9D9D9" w:themeFill="background1" w:themeFillShade="D9"/>
          </w:tcPr>
          <w:p w14:paraId="6F132316"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4C35FF26"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6054EACB" w14:textId="77777777" w:rsidTr="004E0838">
        <w:trPr>
          <w:trHeight w:val="270"/>
        </w:trPr>
        <w:tc>
          <w:tcPr>
            <w:tcW w:w="1917" w:type="dxa"/>
            <w:shd w:val="clear" w:color="auto" w:fill="D9D9D9" w:themeFill="background1" w:themeFillShade="D9"/>
          </w:tcPr>
          <w:p w14:paraId="260F82E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C1DDA85"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062124D1" w14:textId="77777777" w:rsidTr="004E0838">
        <w:trPr>
          <w:trHeight w:val="270"/>
        </w:trPr>
        <w:tc>
          <w:tcPr>
            <w:tcW w:w="1917" w:type="dxa"/>
            <w:shd w:val="clear" w:color="auto" w:fill="D9D9D9" w:themeFill="background1" w:themeFillShade="D9"/>
          </w:tcPr>
          <w:p w14:paraId="34C05CB7"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52B1B2B1"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668A167C" w14:textId="77777777" w:rsidTr="004E0838">
        <w:trPr>
          <w:trHeight w:val="262"/>
        </w:trPr>
        <w:tc>
          <w:tcPr>
            <w:tcW w:w="1917" w:type="dxa"/>
            <w:shd w:val="clear" w:color="auto" w:fill="D9D9D9" w:themeFill="background1" w:themeFillShade="D9"/>
          </w:tcPr>
          <w:p w14:paraId="408E2A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29095838" w14:textId="77777777" w:rsidR="00AF0ADA" w:rsidRPr="005134D4" w:rsidRDefault="00AF0ADA" w:rsidP="00CB7DCC">
            <w:pPr>
              <w:pStyle w:val="TableParagraph"/>
              <w:keepNext/>
              <w:spacing w:before="0"/>
              <w:ind w:left="31"/>
              <w:jc w:val="both"/>
              <w:rPr>
                <w:lang w:val="es-ES_tradnl"/>
              </w:rPr>
            </w:pPr>
            <w:r w:rsidRPr="005134D4">
              <w:rPr>
                <w:lang w:val="es-ES_tradnl"/>
              </w:rPr>
              <w:t>Trabajador en la Veterinaria García-Ochoa</w:t>
            </w:r>
          </w:p>
        </w:tc>
      </w:tr>
    </w:tbl>
    <w:p w14:paraId="367A0180" w14:textId="3E976974" w:rsidR="00AF0ADA" w:rsidRPr="005134D4" w:rsidRDefault="00CB7DCC" w:rsidP="006D561A">
      <w:pPr>
        <w:pStyle w:val="Descripcin"/>
        <w:spacing w:before="120" w:after="120"/>
        <w:jc w:val="center"/>
        <w:rPr>
          <w:lang w:val="es-ES_tradnl"/>
        </w:rPr>
      </w:pPr>
      <w:bookmarkStart w:id="179" w:name="_Toc16891867"/>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4</w:t>
      </w:r>
      <w:r w:rsidR="00577A60" w:rsidRPr="005134D4">
        <w:rPr>
          <w:lang w:val="es-ES_tradnl"/>
        </w:rPr>
        <w:fldChar w:fldCharType="end"/>
      </w:r>
      <w:r w:rsidRPr="005134D4">
        <w:rPr>
          <w:lang w:val="es-ES_tradnl"/>
        </w:rPr>
        <w:t>: Colaborador del proyecto</w:t>
      </w:r>
      <w:r w:rsidR="00AE4D33" w:rsidRPr="005134D4">
        <w:rPr>
          <w:lang w:val="es-ES_tradnl"/>
        </w:rPr>
        <w:t>.</w:t>
      </w:r>
      <w:bookmarkEnd w:id="179"/>
    </w:p>
    <w:p w14:paraId="4559DA01" w14:textId="77777777" w:rsidR="00AE4D33" w:rsidRPr="005134D4" w:rsidRDefault="00AE4D33" w:rsidP="00AE4D33">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5A69A84F" w14:textId="77777777" w:rsidTr="004E0838">
        <w:trPr>
          <w:trHeight w:val="262"/>
        </w:trPr>
        <w:tc>
          <w:tcPr>
            <w:tcW w:w="1917" w:type="dxa"/>
            <w:shd w:val="clear" w:color="auto" w:fill="D9D9D9" w:themeFill="background1" w:themeFillShade="D9"/>
          </w:tcPr>
          <w:p w14:paraId="019865F1" w14:textId="77777777" w:rsidR="00AF0ADA" w:rsidRPr="005134D4" w:rsidRDefault="00AF0ADA" w:rsidP="00180CDC">
            <w:pPr>
              <w:pStyle w:val="TableParagraph"/>
              <w:spacing w:before="0"/>
              <w:jc w:val="both"/>
              <w:rPr>
                <w:b/>
                <w:lang w:val="es-ES_tradnl"/>
              </w:rPr>
            </w:pPr>
            <w:r w:rsidRPr="005134D4">
              <w:rPr>
                <w:b/>
                <w:lang w:val="es-ES_tradnl"/>
              </w:rPr>
              <w:t>Participante</w:t>
            </w:r>
          </w:p>
        </w:tc>
        <w:tc>
          <w:tcPr>
            <w:tcW w:w="6945" w:type="dxa"/>
            <w:shd w:val="clear" w:color="auto" w:fill="D9D9D9" w:themeFill="background1" w:themeFillShade="D9"/>
          </w:tcPr>
          <w:p w14:paraId="4E8B8B3E" w14:textId="77777777" w:rsidR="00AF0ADA" w:rsidRPr="005134D4" w:rsidRDefault="00AF0ADA" w:rsidP="00180CDC">
            <w:pPr>
              <w:pStyle w:val="TableParagraph"/>
              <w:spacing w:before="0"/>
              <w:ind w:left="31"/>
              <w:jc w:val="both"/>
              <w:rPr>
                <w:b/>
                <w:lang w:val="es-ES_tradnl"/>
              </w:rPr>
            </w:pPr>
            <w:r w:rsidRPr="005134D4">
              <w:rPr>
                <w:b/>
                <w:lang w:val="es-ES_tradnl"/>
              </w:rPr>
              <w:t>Iciar García-Ochoa</w:t>
            </w:r>
          </w:p>
        </w:tc>
      </w:tr>
      <w:tr w:rsidR="00AF0ADA" w:rsidRPr="005134D4" w14:paraId="65470B12" w14:textId="77777777" w:rsidTr="004E0838">
        <w:trPr>
          <w:trHeight w:val="270"/>
        </w:trPr>
        <w:tc>
          <w:tcPr>
            <w:tcW w:w="1917" w:type="dxa"/>
            <w:shd w:val="clear" w:color="auto" w:fill="D9D9D9" w:themeFill="background1" w:themeFillShade="D9"/>
          </w:tcPr>
          <w:p w14:paraId="226ABB63" w14:textId="77777777" w:rsidR="00AF0ADA" w:rsidRPr="005134D4" w:rsidRDefault="00AF0ADA" w:rsidP="00180CDC">
            <w:pPr>
              <w:pStyle w:val="TableParagraph"/>
              <w:spacing w:before="0"/>
              <w:jc w:val="both"/>
              <w:rPr>
                <w:b/>
                <w:lang w:val="es-ES_tradnl"/>
              </w:rPr>
            </w:pPr>
            <w:r w:rsidRPr="005134D4">
              <w:rPr>
                <w:b/>
                <w:lang w:val="es-ES_tradnl"/>
              </w:rPr>
              <w:t>Organización</w:t>
            </w:r>
          </w:p>
        </w:tc>
        <w:tc>
          <w:tcPr>
            <w:tcW w:w="6945" w:type="dxa"/>
          </w:tcPr>
          <w:p w14:paraId="73A392E3" w14:textId="6F7AEC62" w:rsidR="00AF0ADA" w:rsidRPr="005134D4" w:rsidRDefault="00AF0ADA" w:rsidP="00F27B7C">
            <w:pPr>
              <w:pStyle w:val="TableParagraph"/>
              <w:spacing w:before="12"/>
              <w:ind w:left="31"/>
              <w:rPr>
                <w:color w:val="0066CC"/>
                <w:u w:val="single" w:color="0066CC"/>
                <w:lang w:val="es-ES_tradnl"/>
              </w:rPr>
            </w:pPr>
            <w:r w:rsidRPr="005134D4">
              <w:rPr>
                <w:color w:val="0066CC"/>
                <w:u w:val="single" w:color="0066CC"/>
                <w:lang w:val="es-ES_tradnl"/>
              </w:rPr>
              <w:t>Veterinaria García-Ochoa</w:t>
            </w:r>
          </w:p>
        </w:tc>
      </w:tr>
      <w:tr w:rsidR="00AF0ADA" w:rsidRPr="005134D4" w14:paraId="3EEE7D40" w14:textId="77777777" w:rsidTr="004E0838">
        <w:trPr>
          <w:trHeight w:val="270"/>
        </w:trPr>
        <w:tc>
          <w:tcPr>
            <w:tcW w:w="1917" w:type="dxa"/>
            <w:shd w:val="clear" w:color="auto" w:fill="D9D9D9" w:themeFill="background1" w:themeFillShade="D9"/>
          </w:tcPr>
          <w:p w14:paraId="71808E13" w14:textId="77777777" w:rsidR="00AF0ADA" w:rsidRPr="005134D4" w:rsidRDefault="00AF0ADA" w:rsidP="00180CDC">
            <w:pPr>
              <w:pStyle w:val="TableParagraph"/>
              <w:spacing w:before="0"/>
              <w:jc w:val="both"/>
              <w:rPr>
                <w:b/>
                <w:lang w:val="es-ES_tradnl"/>
              </w:rPr>
            </w:pPr>
            <w:r w:rsidRPr="005134D4">
              <w:rPr>
                <w:b/>
                <w:lang w:val="es-ES_tradnl"/>
              </w:rPr>
              <w:t>Rol</w:t>
            </w:r>
          </w:p>
        </w:tc>
        <w:tc>
          <w:tcPr>
            <w:tcW w:w="6945" w:type="dxa"/>
          </w:tcPr>
          <w:p w14:paraId="6BD75541" w14:textId="77777777" w:rsidR="00AF0ADA" w:rsidRPr="005134D4" w:rsidRDefault="00AF0ADA" w:rsidP="00180CDC">
            <w:pPr>
              <w:pStyle w:val="TableParagraph"/>
              <w:spacing w:before="0"/>
              <w:ind w:left="31"/>
              <w:jc w:val="both"/>
              <w:rPr>
                <w:lang w:val="es-ES_tradnl"/>
              </w:rPr>
            </w:pPr>
            <w:r w:rsidRPr="005134D4">
              <w:rPr>
                <w:lang w:val="es-ES_tradnl"/>
              </w:rPr>
              <w:t>Usuario</w:t>
            </w:r>
          </w:p>
        </w:tc>
      </w:tr>
      <w:tr w:rsidR="00AF0ADA" w:rsidRPr="005134D4" w14:paraId="57E6ACBB" w14:textId="77777777" w:rsidTr="004E0838">
        <w:trPr>
          <w:trHeight w:val="270"/>
        </w:trPr>
        <w:tc>
          <w:tcPr>
            <w:tcW w:w="1917" w:type="dxa"/>
            <w:shd w:val="clear" w:color="auto" w:fill="D9D9D9" w:themeFill="background1" w:themeFillShade="D9"/>
          </w:tcPr>
          <w:p w14:paraId="5E47C39C" w14:textId="77777777" w:rsidR="00AF0ADA" w:rsidRPr="005134D4" w:rsidRDefault="00AF0ADA" w:rsidP="00180CDC">
            <w:pPr>
              <w:pStyle w:val="TableParagraph"/>
              <w:spacing w:before="0"/>
              <w:jc w:val="both"/>
              <w:rPr>
                <w:b/>
                <w:lang w:val="es-ES_tradnl"/>
              </w:rPr>
            </w:pPr>
            <w:r w:rsidRPr="005134D4">
              <w:rPr>
                <w:b/>
                <w:lang w:val="es-ES_tradnl"/>
              </w:rPr>
              <w:t>Es desarrollador</w:t>
            </w:r>
          </w:p>
        </w:tc>
        <w:tc>
          <w:tcPr>
            <w:tcW w:w="6945" w:type="dxa"/>
          </w:tcPr>
          <w:p w14:paraId="02281CD4"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2847D0AA" w14:textId="77777777" w:rsidTr="004E0838">
        <w:trPr>
          <w:trHeight w:val="255"/>
        </w:trPr>
        <w:tc>
          <w:tcPr>
            <w:tcW w:w="1917" w:type="dxa"/>
            <w:shd w:val="clear" w:color="auto" w:fill="D9D9D9" w:themeFill="background1" w:themeFillShade="D9"/>
          </w:tcPr>
          <w:p w14:paraId="477D7939" w14:textId="77777777" w:rsidR="00AF0ADA" w:rsidRPr="005134D4" w:rsidRDefault="00AF0ADA" w:rsidP="00180CDC">
            <w:pPr>
              <w:pStyle w:val="TableParagraph"/>
              <w:spacing w:before="0"/>
              <w:jc w:val="both"/>
              <w:rPr>
                <w:b/>
                <w:lang w:val="es-ES_tradnl"/>
              </w:rPr>
            </w:pPr>
            <w:r w:rsidRPr="005134D4">
              <w:rPr>
                <w:b/>
                <w:lang w:val="es-ES_tradnl"/>
              </w:rPr>
              <w:t>Es cliente</w:t>
            </w:r>
          </w:p>
        </w:tc>
        <w:tc>
          <w:tcPr>
            <w:tcW w:w="6945" w:type="dxa"/>
          </w:tcPr>
          <w:p w14:paraId="33A050C8" w14:textId="77777777" w:rsidR="00AF0ADA" w:rsidRPr="005134D4" w:rsidRDefault="00AF0ADA" w:rsidP="00180CDC">
            <w:pPr>
              <w:pStyle w:val="TableParagraph"/>
              <w:spacing w:before="0"/>
              <w:ind w:left="31"/>
              <w:jc w:val="both"/>
              <w:rPr>
                <w:lang w:val="es-ES_tradnl"/>
              </w:rPr>
            </w:pPr>
            <w:r w:rsidRPr="005134D4">
              <w:rPr>
                <w:lang w:val="es-ES_tradnl"/>
              </w:rPr>
              <w:t>No</w:t>
            </w:r>
          </w:p>
        </w:tc>
      </w:tr>
      <w:tr w:rsidR="00AF0ADA" w:rsidRPr="005134D4" w14:paraId="5A424FD2" w14:textId="77777777" w:rsidTr="004E0838">
        <w:trPr>
          <w:trHeight w:val="270"/>
        </w:trPr>
        <w:tc>
          <w:tcPr>
            <w:tcW w:w="1917" w:type="dxa"/>
            <w:shd w:val="clear" w:color="auto" w:fill="D9D9D9" w:themeFill="background1" w:themeFillShade="D9"/>
          </w:tcPr>
          <w:p w14:paraId="661CD296" w14:textId="77777777" w:rsidR="00AF0ADA" w:rsidRPr="005134D4" w:rsidRDefault="00AF0ADA" w:rsidP="00180CDC">
            <w:pPr>
              <w:pStyle w:val="TableParagraph"/>
              <w:spacing w:before="0"/>
              <w:jc w:val="both"/>
              <w:rPr>
                <w:b/>
                <w:lang w:val="es-ES_tradnl"/>
              </w:rPr>
            </w:pPr>
            <w:r w:rsidRPr="005134D4">
              <w:rPr>
                <w:b/>
                <w:lang w:val="es-ES_tradnl"/>
              </w:rPr>
              <w:t>Es usuario</w:t>
            </w:r>
          </w:p>
        </w:tc>
        <w:tc>
          <w:tcPr>
            <w:tcW w:w="6945" w:type="dxa"/>
          </w:tcPr>
          <w:p w14:paraId="7AC7B39C" w14:textId="77777777" w:rsidR="00AF0ADA" w:rsidRPr="005134D4" w:rsidRDefault="00AF0ADA" w:rsidP="00180CDC">
            <w:pPr>
              <w:pStyle w:val="TableParagraph"/>
              <w:spacing w:before="0"/>
              <w:ind w:left="31"/>
              <w:jc w:val="both"/>
              <w:rPr>
                <w:lang w:val="es-ES_tradnl"/>
              </w:rPr>
            </w:pPr>
            <w:r w:rsidRPr="005134D4">
              <w:rPr>
                <w:lang w:val="es-ES_tradnl"/>
              </w:rPr>
              <w:t>Sí</w:t>
            </w:r>
          </w:p>
        </w:tc>
      </w:tr>
      <w:tr w:rsidR="00AF0ADA" w:rsidRPr="005134D4" w14:paraId="521C85AB" w14:textId="77777777" w:rsidTr="004E0838">
        <w:trPr>
          <w:trHeight w:val="262"/>
        </w:trPr>
        <w:tc>
          <w:tcPr>
            <w:tcW w:w="1917" w:type="dxa"/>
            <w:shd w:val="clear" w:color="auto" w:fill="D9D9D9" w:themeFill="background1" w:themeFillShade="D9"/>
          </w:tcPr>
          <w:p w14:paraId="3CFD17B6" w14:textId="77777777" w:rsidR="00AF0ADA" w:rsidRPr="005134D4" w:rsidRDefault="00AF0ADA" w:rsidP="00180CDC">
            <w:pPr>
              <w:pStyle w:val="TableParagraph"/>
              <w:spacing w:before="0"/>
              <w:jc w:val="both"/>
              <w:rPr>
                <w:b/>
                <w:lang w:val="es-ES_tradnl"/>
              </w:rPr>
            </w:pPr>
            <w:r w:rsidRPr="005134D4">
              <w:rPr>
                <w:b/>
                <w:lang w:val="es-ES_tradnl"/>
              </w:rPr>
              <w:t>Comentarios</w:t>
            </w:r>
          </w:p>
        </w:tc>
        <w:tc>
          <w:tcPr>
            <w:tcW w:w="6945" w:type="dxa"/>
          </w:tcPr>
          <w:p w14:paraId="54837496" w14:textId="77777777" w:rsidR="00AF0ADA" w:rsidRPr="005134D4" w:rsidRDefault="00AF0ADA" w:rsidP="00CB7DCC">
            <w:pPr>
              <w:pStyle w:val="TableParagraph"/>
              <w:keepNext/>
              <w:spacing w:before="0"/>
              <w:ind w:left="31"/>
              <w:jc w:val="both"/>
              <w:rPr>
                <w:lang w:val="es-ES_tradnl"/>
              </w:rPr>
            </w:pPr>
            <w:r w:rsidRPr="005134D4">
              <w:rPr>
                <w:lang w:val="es-ES_tradnl"/>
              </w:rPr>
              <w:t>Propietaria de la Veterinaria García-Ochoa</w:t>
            </w:r>
          </w:p>
        </w:tc>
      </w:tr>
    </w:tbl>
    <w:p w14:paraId="2B40CF88" w14:textId="25AC8629" w:rsidR="00AF0ADA" w:rsidRPr="005134D4" w:rsidRDefault="00CB7DCC" w:rsidP="006D561A">
      <w:pPr>
        <w:pStyle w:val="Descripcin"/>
        <w:spacing w:before="120" w:after="120"/>
        <w:jc w:val="center"/>
        <w:rPr>
          <w:lang w:val="es-ES_tradnl"/>
        </w:rPr>
      </w:pPr>
      <w:bookmarkStart w:id="180" w:name="_Toc16891868"/>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5</w:t>
      </w:r>
      <w:r w:rsidR="00577A60" w:rsidRPr="005134D4">
        <w:rPr>
          <w:lang w:val="es-ES_tradnl"/>
        </w:rPr>
        <w:fldChar w:fldCharType="end"/>
      </w:r>
      <w:r w:rsidRPr="005134D4">
        <w:rPr>
          <w:lang w:val="es-ES_tradnl"/>
        </w:rPr>
        <w:t>: Dirección facultativa y Veterinaria</w:t>
      </w:r>
      <w:bookmarkEnd w:id="180"/>
    </w:p>
    <w:p w14:paraId="49FBA134" w14:textId="77777777" w:rsidR="00AE4D33" w:rsidRPr="005134D4" w:rsidRDefault="00AE4D33" w:rsidP="00AE4D33">
      <w:pPr>
        <w:rPr>
          <w:lang w:val="es-ES_tradnl"/>
        </w:rPr>
      </w:pPr>
    </w:p>
    <w:p w14:paraId="55642639" w14:textId="77777777" w:rsidR="00AE4D33" w:rsidRPr="005134D4" w:rsidRDefault="00AE4D33" w:rsidP="00AE4D33">
      <w:pPr>
        <w:rPr>
          <w:lang w:val="es-ES_tradnl"/>
        </w:rPr>
      </w:pPr>
    </w:p>
    <w:p w14:paraId="7E1B4CD8" w14:textId="77777777" w:rsidR="00AE4D33" w:rsidRPr="005134D4" w:rsidRDefault="00AE4D33" w:rsidP="00AE4D33">
      <w:pPr>
        <w:rPr>
          <w:lang w:val="es-ES_tradnl"/>
        </w:rPr>
      </w:pPr>
    </w:p>
    <w:p w14:paraId="70666926" w14:textId="77777777" w:rsidR="00AF0ADA" w:rsidRPr="005134D4" w:rsidRDefault="00AF0ADA" w:rsidP="005F12FE">
      <w:pPr>
        <w:pStyle w:val="Ttulo2"/>
      </w:pPr>
      <w:bookmarkStart w:id="181" w:name="_Toc16891776"/>
      <w:r w:rsidRPr="005134D4">
        <w:lastRenderedPageBreak/>
        <w:t>Organizaciones involucradas</w:t>
      </w:r>
      <w:bookmarkEnd w:id="181"/>
    </w:p>
    <w:p w14:paraId="66F27EEC" w14:textId="77777777" w:rsidR="00AF0ADA" w:rsidRPr="005134D4" w:rsidRDefault="00AF0ADA" w:rsidP="00AF0ADA">
      <w:pPr>
        <w:pStyle w:val="Textoindependiente"/>
        <w:spacing w:before="4" w:line="360" w:lineRule="auto"/>
        <w:jc w:val="both"/>
        <w:rPr>
          <w:b/>
          <w:sz w:val="1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E67242B" w14:textId="77777777" w:rsidTr="002C122E">
        <w:trPr>
          <w:trHeight w:val="262"/>
        </w:trPr>
        <w:tc>
          <w:tcPr>
            <w:tcW w:w="1462" w:type="dxa"/>
            <w:shd w:val="clear" w:color="auto" w:fill="D9D9D9" w:themeFill="background1" w:themeFillShade="D9"/>
          </w:tcPr>
          <w:p w14:paraId="7FFC0CC8" w14:textId="77777777" w:rsidR="00AF0ADA" w:rsidRPr="005134D4" w:rsidRDefault="00AF0ADA" w:rsidP="007F35ED">
            <w:pPr>
              <w:pStyle w:val="TableParagraph"/>
              <w:spacing w:before="0"/>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038347D3" w14:textId="77777777" w:rsidR="00AF0ADA" w:rsidRPr="005134D4" w:rsidRDefault="00AF0ADA" w:rsidP="007F35ED">
            <w:pPr>
              <w:pStyle w:val="TableParagraph"/>
              <w:spacing w:before="0"/>
              <w:ind w:left="35"/>
              <w:jc w:val="both"/>
              <w:rPr>
                <w:b/>
                <w:sz w:val="20"/>
                <w:lang w:val="es-ES_tradnl"/>
              </w:rPr>
            </w:pPr>
            <w:r w:rsidRPr="005134D4">
              <w:rPr>
                <w:b/>
                <w:sz w:val="20"/>
                <w:lang w:val="es-ES_tradnl"/>
              </w:rPr>
              <w:t>Universidad Internacional de la Rioja</w:t>
            </w:r>
          </w:p>
        </w:tc>
      </w:tr>
      <w:tr w:rsidR="00AF0ADA" w:rsidRPr="005134D4" w14:paraId="012B084F" w14:textId="77777777" w:rsidTr="002C122E">
        <w:trPr>
          <w:trHeight w:val="270"/>
        </w:trPr>
        <w:tc>
          <w:tcPr>
            <w:tcW w:w="1462" w:type="dxa"/>
            <w:shd w:val="clear" w:color="auto" w:fill="D9D9D9" w:themeFill="background1" w:themeFillShade="D9"/>
          </w:tcPr>
          <w:p w14:paraId="35E38081" w14:textId="77777777" w:rsidR="00AF0ADA" w:rsidRPr="005134D4" w:rsidRDefault="00AF0ADA" w:rsidP="007F35ED">
            <w:pPr>
              <w:pStyle w:val="TableParagraph"/>
              <w:spacing w:before="0"/>
              <w:jc w:val="both"/>
              <w:rPr>
                <w:b/>
                <w:sz w:val="20"/>
                <w:lang w:val="es-ES_tradnl"/>
              </w:rPr>
            </w:pPr>
            <w:r w:rsidRPr="005134D4">
              <w:rPr>
                <w:b/>
                <w:sz w:val="20"/>
                <w:lang w:val="es-ES_tradnl"/>
              </w:rPr>
              <w:t>Dirección</w:t>
            </w:r>
          </w:p>
        </w:tc>
        <w:tc>
          <w:tcPr>
            <w:tcW w:w="7400" w:type="dxa"/>
          </w:tcPr>
          <w:p w14:paraId="73C5AA81" w14:textId="77777777" w:rsidR="00AF0ADA" w:rsidRPr="005134D4" w:rsidRDefault="00AF0ADA" w:rsidP="007F35ED">
            <w:pPr>
              <w:pStyle w:val="TableParagraph"/>
              <w:spacing w:before="0"/>
              <w:ind w:left="35"/>
              <w:jc w:val="both"/>
              <w:rPr>
                <w:sz w:val="20"/>
                <w:lang w:val="es-ES_tradnl"/>
              </w:rPr>
            </w:pPr>
            <w:r w:rsidRPr="005134D4">
              <w:rPr>
                <w:sz w:val="20"/>
                <w:lang w:val="es-ES_tradnl"/>
              </w:rPr>
              <w:t>Av. de la Paz, 137, 26006 Logroño, La Rioja</w:t>
            </w:r>
          </w:p>
        </w:tc>
      </w:tr>
      <w:tr w:rsidR="00AF0ADA" w:rsidRPr="005134D4" w14:paraId="27E01E4F" w14:textId="77777777" w:rsidTr="002C122E">
        <w:trPr>
          <w:trHeight w:val="255"/>
        </w:trPr>
        <w:tc>
          <w:tcPr>
            <w:tcW w:w="1462" w:type="dxa"/>
            <w:shd w:val="clear" w:color="auto" w:fill="D9D9D9" w:themeFill="background1" w:themeFillShade="D9"/>
          </w:tcPr>
          <w:p w14:paraId="6AEA7279" w14:textId="77777777" w:rsidR="00AF0ADA" w:rsidRPr="005134D4" w:rsidRDefault="00AF0ADA" w:rsidP="007F35ED">
            <w:pPr>
              <w:pStyle w:val="TableParagraph"/>
              <w:spacing w:before="0"/>
              <w:jc w:val="both"/>
              <w:rPr>
                <w:b/>
                <w:sz w:val="20"/>
                <w:lang w:val="es-ES_tradnl"/>
              </w:rPr>
            </w:pPr>
            <w:r w:rsidRPr="005134D4">
              <w:rPr>
                <w:b/>
                <w:sz w:val="20"/>
                <w:lang w:val="es-ES_tradnl"/>
              </w:rPr>
              <w:t>Teléfono</w:t>
            </w:r>
          </w:p>
        </w:tc>
        <w:tc>
          <w:tcPr>
            <w:tcW w:w="7400" w:type="dxa"/>
          </w:tcPr>
          <w:p w14:paraId="3F367981"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2957FF85" w14:textId="77777777" w:rsidTr="002C122E">
        <w:trPr>
          <w:trHeight w:val="270"/>
        </w:trPr>
        <w:tc>
          <w:tcPr>
            <w:tcW w:w="1462" w:type="dxa"/>
            <w:shd w:val="clear" w:color="auto" w:fill="D9D9D9" w:themeFill="background1" w:themeFillShade="D9"/>
          </w:tcPr>
          <w:p w14:paraId="5BF78B5F" w14:textId="77777777" w:rsidR="00AF0ADA" w:rsidRPr="005134D4" w:rsidRDefault="00AF0ADA" w:rsidP="007F35ED">
            <w:pPr>
              <w:pStyle w:val="TableParagraph"/>
              <w:spacing w:before="0"/>
              <w:jc w:val="both"/>
              <w:rPr>
                <w:b/>
                <w:sz w:val="20"/>
                <w:lang w:val="es-ES_tradnl"/>
              </w:rPr>
            </w:pPr>
            <w:r w:rsidRPr="005134D4">
              <w:rPr>
                <w:b/>
                <w:sz w:val="20"/>
                <w:lang w:val="es-ES_tradnl"/>
              </w:rPr>
              <w:t>Fax</w:t>
            </w:r>
          </w:p>
        </w:tc>
        <w:tc>
          <w:tcPr>
            <w:tcW w:w="7400" w:type="dxa"/>
          </w:tcPr>
          <w:p w14:paraId="42AAB113" w14:textId="77777777" w:rsidR="00AF0ADA" w:rsidRPr="005134D4" w:rsidRDefault="00AF0ADA" w:rsidP="007F35ED">
            <w:pPr>
              <w:pStyle w:val="TableParagraph"/>
              <w:spacing w:before="0"/>
              <w:ind w:left="35"/>
              <w:jc w:val="both"/>
              <w:rPr>
                <w:sz w:val="20"/>
                <w:lang w:val="es-ES_tradnl"/>
              </w:rPr>
            </w:pPr>
            <w:r w:rsidRPr="005134D4">
              <w:rPr>
                <w:sz w:val="20"/>
                <w:lang w:val="es-ES_tradnl"/>
              </w:rPr>
              <w:t>N/A</w:t>
            </w:r>
          </w:p>
        </w:tc>
      </w:tr>
      <w:tr w:rsidR="00AF0ADA" w:rsidRPr="005134D4" w14:paraId="0C66B9B5" w14:textId="77777777" w:rsidTr="002C122E">
        <w:trPr>
          <w:trHeight w:val="262"/>
        </w:trPr>
        <w:tc>
          <w:tcPr>
            <w:tcW w:w="1462" w:type="dxa"/>
            <w:shd w:val="clear" w:color="auto" w:fill="D9D9D9" w:themeFill="background1" w:themeFillShade="D9"/>
          </w:tcPr>
          <w:p w14:paraId="2FF24E16" w14:textId="77777777" w:rsidR="00AF0ADA" w:rsidRPr="005134D4" w:rsidRDefault="00AF0ADA" w:rsidP="007F35ED">
            <w:pPr>
              <w:pStyle w:val="TableParagraph"/>
              <w:spacing w:before="0"/>
              <w:jc w:val="both"/>
              <w:rPr>
                <w:b/>
                <w:sz w:val="20"/>
                <w:lang w:val="es-ES_tradnl"/>
              </w:rPr>
            </w:pPr>
            <w:r w:rsidRPr="005134D4">
              <w:rPr>
                <w:b/>
                <w:sz w:val="20"/>
                <w:lang w:val="es-ES_tradnl"/>
              </w:rPr>
              <w:t>Comentarios</w:t>
            </w:r>
          </w:p>
        </w:tc>
        <w:tc>
          <w:tcPr>
            <w:tcW w:w="7400" w:type="dxa"/>
          </w:tcPr>
          <w:p w14:paraId="7DAA6161" w14:textId="77777777" w:rsidR="00AF0ADA" w:rsidRPr="005134D4" w:rsidRDefault="00CB5AAC" w:rsidP="003B0815">
            <w:pPr>
              <w:pStyle w:val="TableParagraph"/>
              <w:keepNext/>
              <w:spacing w:before="0"/>
              <w:ind w:left="35"/>
              <w:jc w:val="both"/>
              <w:rPr>
                <w:sz w:val="20"/>
                <w:lang w:val="es-ES_tradnl"/>
              </w:rPr>
            </w:pPr>
            <w:hyperlink r:id="rId47">
              <w:r w:rsidR="00AF0ADA" w:rsidRPr="005134D4">
                <w:rPr>
                  <w:sz w:val="20"/>
                  <w:lang w:val="es-ES_tradnl"/>
                </w:rPr>
                <w:t>www.unir.net</w:t>
              </w:r>
            </w:hyperlink>
          </w:p>
        </w:tc>
      </w:tr>
    </w:tbl>
    <w:p w14:paraId="7B97570D" w14:textId="04037556" w:rsidR="00AF0ADA" w:rsidRPr="005134D4" w:rsidRDefault="003B0815" w:rsidP="003B0815">
      <w:pPr>
        <w:pStyle w:val="Descripcin"/>
        <w:spacing w:before="120" w:after="120"/>
        <w:jc w:val="center"/>
        <w:rPr>
          <w:lang w:val="es-ES_tradnl"/>
        </w:rPr>
      </w:pPr>
      <w:bookmarkStart w:id="182" w:name="_Toc16891869"/>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6</w:t>
      </w:r>
      <w:r w:rsidR="00577A60" w:rsidRPr="005134D4">
        <w:rPr>
          <w:lang w:val="es-ES_tradnl"/>
        </w:rPr>
        <w:fldChar w:fldCharType="end"/>
      </w:r>
      <w:r w:rsidRPr="005134D4">
        <w:rPr>
          <w:lang w:val="es-ES_tradnl"/>
        </w:rPr>
        <w:t>: Organización 1</w:t>
      </w:r>
      <w:r w:rsidR="00AE4D33" w:rsidRPr="005134D4">
        <w:rPr>
          <w:lang w:val="es-ES_tradnl"/>
        </w:rPr>
        <w:t>.</w:t>
      </w:r>
      <w:bookmarkEnd w:id="182"/>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462"/>
        <w:gridCol w:w="7400"/>
      </w:tblGrid>
      <w:tr w:rsidR="00AF0ADA" w:rsidRPr="005134D4" w14:paraId="56C5F0D6" w14:textId="77777777" w:rsidTr="002C122E">
        <w:trPr>
          <w:trHeight w:val="262"/>
        </w:trPr>
        <w:tc>
          <w:tcPr>
            <w:tcW w:w="1462" w:type="dxa"/>
            <w:shd w:val="clear" w:color="auto" w:fill="D9D9D9" w:themeFill="background1" w:themeFillShade="D9"/>
          </w:tcPr>
          <w:p w14:paraId="77F38B39" w14:textId="77777777" w:rsidR="00AF0ADA" w:rsidRPr="005134D4" w:rsidRDefault="00AF0ADA" w:rsidP="007F35ED">
            <w:pPr>
              <w:pStyle w:val="TableParagraph"/>
              <w:spacing w:before="6"/>
              <w:jc w:val="both"/>
              <w:rPr>
                <w:b/>
                <w:sz w:val="20"/>
                <w:lang w:val="es-ES_tradnl"/>
              </w:rPr>
            </w:pPr>
            <w:r w:rsidRPr="005134D4">
              <w:rPr>
                <w:b/>
                <w:sz w:val="20"/>
                <w:lang w:val="es-ES_tradnl"/>
              </w:rPr>
              <w:t>Organización</w:t>
            </w:r>
          </w:p>
        </w:tc>
        <w:tc>
          <w:tcPr>
            <w:tcW w:w="7400" w:type="dxa"/>
            <w:shd w:val="clear" w:color="auto" w:fill="D9D9D9" w:themeFill="background1" w:themeFillShade="D9"/>
          </w:tcPr>
          <w:p w14:paraId="55311380" w14:textId="77777777" w:rsidR="00AF0ADA" w:rsidRPr="005134D4" w:rsidRDefault="00AF0ADA" w:rsidP="007F35ED">
            <w:pPr>
              <w:pStyle w:val="TableParagraph"/>
              <w:spacing w:before="6"/>
              <w:ind w:left="35"/>
              <w:jc w:val="both"/>
              <w:rPr>
                <w:b/>
                <w:sz w:val="20"/>
                <w:lang w:val="es-ES_tradnl"/>
              </w:rPr>
            </w:pPr>
            <w:r w:rsidRPr="005134D4">
              <w:rPr>
                <w:b/>
                <w:sz w:val="20"/>
                <w:lang w:val="es-ES_tradnl"/>
              </w:rPr>
              <w:t>Veterinaria García-Ochoa</w:t>
            </w:r>
          </w:p>
        </w:tc>
      </w:tr>
      <w:tr w:rsidR="00AF0ADA" w:rsidRPr="005134D4" w14:paraId="45B2245B" w14:textId="77777777" w:rsidTr="002C122E">
        <w:trPr>
          <w:trHeight w:val="270"/>
        </w:trPr>
        <w:tc>
          <w:tcPr>
            <w:tcW w:w="1462" w:type="dxa"/>
            <w:shd w:val="clear" w:color="auto" w:fill="D9D9D9" w:themeFill="background1" w:themeFillShade="D9"/>
          </w:tcPr>
          <w:p w14:paraId="02B52BB2" w14:textId="77777777" w:rsidR="00AF0ADA" w:rsidRPr="005134D4" w:rsidRDefault="00AF0ADA" w:rsidP="007F35ED">
            <w:pPr>
              <w:pStyle w:val="TableParagraph"/>
              <w:spacing w:before="11"/>
              <w:jc w:val="both"/>
              <w:rPr>
                <w:b/>
                <w:sz w:val="20"/>
                <w:lang w:val="es-ES_tradnl"/>
              </w:rPr>
            </w:pPr>
            <w:r w:rsidRPr="005134D4">
              <w:rPr>
                <w:b/>
                <w:sz w:val="20"/>
                <w:lang w:val="es-ES_tradnl"/>
              </w:rPr>
              <w:t>Dirección</w:t>
            </w:r>
          </w:p>
        </w:tc>
        <w:tc>
          <w:tcPr>
            <w:tcW w:w="7400" w:type="dxa"/>
          </w:tcPr>
          <w:p w14:paraId="7B59F8FE" w14:textId="77777777" w:rsidR="00AF0ADA" w:rsidRPr="005134D4" w:rsidRDefault="00AF0ADA" w:rsidP="007F35ED">
            <w:pPr>
              <w:pStyle w:val="TableParagraph"/>
              <w:spacing w:before="11"/>
              <w:ind w:left="35"/>
              <w:jc w:val="both"/>
              <w:rPr>
                <w:sz w:val="20"/>
                <w:lang w:val="es-ES_tradnl"/>
              </w:rPr>
            </w:pPr>
            <w:r w:rsidRPr="005134D4">
              <w:rPr>
                <w:sz w:val="20"/>
                <w:lang w:val="es-ES_tradnl"/>
              </w:rPr>
              <w:t>Carretera de Casillas 6 local 3, 05420 Sotillo de la Adrada, Ávila</w:t>
            </w:r>
          </w:p>
        </w:tc>
      </w:tr>
      <w:tr w:rsidR="00AF0ADA" w:rsidRPr="005134D4" w14:paraId="6E278127" w14:textId="77777777" w:rsidTr="002C122E">
        <w:trPr>
          <w:trHeight w:val="255"/>
        </w:trPr>
        <w:tc>
          <w:tcPr>
            <w:tcW w:w="1462" w:type="dxa"/>
            <w:shd w:val="clear" w:color="auto" w:fill="D9D9D9" w:themeFill="background1" w:themeFillShade="D9"/>
          </w:tcPr>
          <w:p w14:paraId="5E29A02E" w14:textId="77777777" w:rsidR="00AF0ADA" w:rsidRPr="005134D4" w:rsidRDefault="00AF0ADA" w:rsidP="007F35ED">
            <w:pPr>
              <w:pStyle w:val="TableParagraph"/>
              <w:spacing w:before="10"/>
              <w:jc w:val="both"/>
              <w:rPr>
                <w:b/>
                <w:sz w:val="20"/>
                <w:lang w:val="es-ES_tradnl"/>
              </w:rPr>
            </w:pPr>
            <w:r w:rsidRPr="005134D4">
              <w:rPr>
                <w:b/>
                <w:sz w:val="20"/>
                <w:lang w:val="es-ES_tradnl"/>
              </w:rPr>
              <w:t>Teléfono</w:t>
            </w:r>
          </w:p>
        </w:tc>
        <w:tc>
          <w:tcPr>
            <w:tcW w:w="7400" w:type="dxa"/>
          </w:tcPr>
          <w:p w14:paraId="7DF2FED7" w14:textId="77777777" w:rsidR="00AF0ADA" w:rsidRPr="005134D4" w:rsidRDefault="00AF0ADA" w:rsidP="007F35ED">
            <w:pPr>
              <w:pStyle w:val="TableParagraph"/>
              <w:spacing w:before="10"/>
              <w:ind w:left="35"/>
              <w:jc w:val="both"/>
              <w:rPr>
                <w:sz w:val="20"/>
                <w:lang w:val="es-ES_tradnl"/>
              </w:rPr>
            </w:pPr>
            <w:r w:rsidRPr="005134D4">
              <w:rPr>
                <w:sz w:val="20"/>
                <w:lang w:val="es-ES_tradnl"/>
              </w:rPr>
              <w:t>N/A</w:t>
            </w:r>
          </w:p>
        </w:tc>
      </w:tr>
      <w:tr w:rsidR="00AF0ADA" w:rsidRPr="005134D4" w14:paraId="125A9CB0" w14:textId="77777777" w:rsidTr="002C122E">
        <w:trPr>
          <w:trHeight w:val="270"/>
        </w:trPr>
        <w:tc>
          <w:tcPr>
            <w:tcW w:w="1462" w:type="dxa"/>
            <w:shd w:val="clear" w:color="auto" w:fill="D9D9D9" w:themeFill="background1" w:themeFillShade="D9"/>
          </w:tcPr>
          <w:p w14:paraId="7C92A987" w14:textId="77777777" w:rsidR="00AF0ADA" w:rsidRPr="005134D4" w:rsidRDefault="00AF0ADA" w:rsidP="007F35ED">
            <w:pPr>
              <w:pStyle w:val="TableParagraph"/>
              <w:spacing w:before="23"/>
              <w:jc w:val="both"/>
              <w:rPr>
                <w:b/>
                <w:sz w:val="20"/>
                <w:lang w:val="es-ES_tradnl"/>
              </w:rPr>
            </w:pPr>
            <w:r w:rsidRPr="005134D4">
              <w:rPr>
                <w:b/>
                <w:sz w:val="20"/>
                <w:lang w:val="es-ES_tradnl"/>
              </w:rPr>
              <w:t>Fax</w:t>
            </w:r>
          </w:p>
        </w:tc>
        <w:tc>
          <w:tcPr>
            <w:tcW w:w="7400" w:type="dxa"/>
          </w:tcPr>
          <w:p w14:paraId="217EA3B2" w14:textId="77777777" w:rsidR="00AF0ADA" w:rsidRPr="005134D4" w:rsidRDefault="00AF0ADA" w:rsidP="007F35ED">
            <w:pPr>
              <w:pStyle w:val="TableParagraph"/>
              <w:spacing w:before="23"/>
              <w:ind w:left="35"/>
              <w:jc w:val="both"/>
              <w:rPr>
                <w:sz w:val="20"/>
                <w:lang w:val="es-ES_tradnl"/>
              </w:rPr>
            </w:pPr>
            <w:r w:rsidRPr="005134D4">
              <w:rPr>
                <w:sz w:val="20"/>
                <w:lang w:val="es-ES_tradnl"/>
              </w:rPr>
              <w:t>N/A</w:t>
            </w:r>
          </w:p>
        </w:tc>
      </w:tr>
      <w:tr w:rsidR="00AF0ADA" w:rsidRPr="005134D4" w14:paraId="2EC17E4F" w14:textId="77777777" w:rsidTr="002C122E">
        <w:trPr>
          <w:trHeight w:val="262"/>
        </w:trPr>
        <w:tc>
          <w:tcPr>
            <w:tcW w:w="1462" w:type="dxa"/>
            <w:shd w:val="clear" w:color="auto" w:fill="D9D9D9" w:themeFill="background1" w:themeFillShade="D9"/>
          </w:tcPr>
          <w:p w14:paraId="3939C82E" w14:textId="77777777" w:rsidR="00AF0ADA" w:rsidRPr="005134D4" w:rsidRDefault="00AF0ADA" w:rsidP="007F35ED">
            <w:pPr>
              <w:pStyle w:val="TableParagraph"/>
              <w:jc w:val="both"/>
              <w:rPr>
                <w:b/>
                <w:sz w:val="20"/>
                <w:lang w:val="es-ES_tradnl"/>
              </w:rPr>
            </w:pPr>
            <w:r w:rsidRPr="005134D4">
              <w:rPr>
                <w:b/>
                <w:sz w:val="20"/>
                <w:lang w:val="es-ES_tradnl"/>
              </w:rPr>
              <w:t>Comentarios</w:t>
            </w:r>
          </w:p>
        </w:tc>
        <w:tc>
          <w:tcPr>
            <w:tcW w:w="7400" w:type="dxa"/>
          </w:tcPr>
          <w:p w14:paraId="78C1680C" w14:textId="77777777" w:rsidR="00AF0ADA" w:rsidRPr="005134D4" w:rsidRDefault="00AF0ADA" w:rsidP="003B0815">
            <w:pPr>
              <w:pStyle w:val="TableParagraph"/>
              <w:keepNext/>
              <w:ind w:left="35"/>
              <w:jc w:val="both"/>
              <w:rPr>
                <w:sz w:val="20"/>
                <w:lang w:val="es-ES_tradnl"/>
              </w:rPr>
            </w:pPr>
            <w:r w:rsidRPr="005134D4">
              <w:rPr>
                <w:sz w:val="20"/>
                <w:lang w:val="es-ES_tradnl"/>
              </w:rPr>
              <w:t>Ninguno</w:t>
            </w:r>
          </w:p>
        </w:tc>
      </w:tr>
    </w:tbl>
    <w:p w14:paraId="5017708B" w14:textId="24483965" w:rsidR="00AF0ADA" w:rsidRPr="005134D4" w:rsidRDefault="003B0815" w:rsidP="003B0815">
      <w:pPr>
        <w:pStyle w:val="Descripcin"/>
        <w:spacing w:before="120" w:after="120"/>
        <w:jc w:val="center"/>
        <w:rPr>
          <w:lang w:val="es-ES_tradnl"/>
        </w:rPr>
      </w:pPr>
      <w:bookmarkStart w:id="183" w:name="_Toc16891870"/>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7</w:t>
      </w:r>
      <w:r w:rsidR="00577A60" w:rsidRPr="005134D4">
        <w:rPr>
          <w:lang w:val="es-ES_tradnl"/>
        </w:rPr>
        <w:fldChar w:fldCharType="end"/>
      </w:r>
      <w:r w:rsidRPr="005134D4">
        <w:rPr>
          <w:lang w:val="es-ES_tradnl"/>
        </w:rPr>
        <w:t>: Organización 2</w:t>
      </w:r>
      <w:bookmarkEnd w:id="183"/>
    </w:p>
    <w:p w14:paraId="37B969F9" w14:textId="2026445D" w:rsidR="00AF0ADA" w:rsidRPr="005134D4" w:rsidRDefault="00AF0ADA" w:rsidP="005F12FE">
      <w:pPr>
        <w:pStyle w:val="Ttulo2"/>
      </w:pPr>
      <w:bookmarkStart w:id="184" w:name="_Toc16891777"/>
      <w:r w:rsidRPr="005134D4">
        <w:t>Descripción del sistema</w:t>
      </w:r>
      <w:bookmarkEnd w:id="184"/>
    </w:p>
    <w:p w14:paraId="682A4DD7" w14:textId="2C1E4705" w:rsidR="00AF0ADA" w:rsidRPr="005134D4" w:rsidRDefault="00AF0ADA" w:rsidP="005F12FE">
      <w:pPr>
        <w:pStyle w:val="Ttulo3"/>
      </w:pPr>
      <w:bookmarkStart w:id="185" w:name="_Toc8028240"/>
      <w:bookmarkStart w:id="186" w:name="_Toc8082660"/>
      <w:bookmarkStart w:id="187" w:name="_Toc8514024"/>
      <w:bookmarkStart w:id="188" w:name="_Toc8550346"/>
      <w:bookmarkStart w:id="189" w:name="_Toc10068954"/>
      <w:bookmarkStart w:id="190" w:name="_Toc10073515"/>
      <w:bookmarkStart w:id="191" w:name="_Toc10073597"/>
      <w:bookmarkStart w:id="192" w:name="_Toc10154888"/>
      <w:bookmarkStart w:id="193" w:name="_Toc10319702"/>
      <w:bookmarkStart w:id="194" w:name="_Toc10365357"/>
      <w:bookmarkStart w:id="195" w:name="_Toc10365464"/>
      <w:bookmarkStart w:id="196" w:name="_Toc10381081"/>
      <w:bookmarkStart w:id="197" w:name="_Toc10407660"/>
      <w:bookmarkStart w:id="198" w:name="_Toc10417879"/>
      <w:bookmarkStart w:id="199" w:name="_Toc10417976"/>
      <w:bookmarkStart w:id="200" w:name="_Toc10465110"/>
      <w:bookmarkStart w:id="201" w:name="_Toc10465213"/>
      <w:bookmarkStart w:id="202" w:name="_Toc10541922"/>
      <w:bookmarkStart w:id="203" w:name="_Toc10546301"/>
      <w:bookmarkStart w:id="204" w:name="_Toc10546426"/>
      <w:bookmarkStart w:id="205" w:name="_Toc10547343"/>
      <w:bookmarkStart w:id="206" w:name="_Toc16891778"/>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5134D4">
        <w:t>Perspectiva del producto</w:t>
      </w:r>
      <w:bookmarkEnd w:id="206"/>
    </w:p>
    <w:p w14:paraId="39F9223F" w14:textId="626BB797"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tiene como objeto mostrar las capacidades que posee la Blockchain para el desarrollo de aplicaciones de gestión tradicionales. No es objeto de la misma ofrecer la visión de que el modelo que se presenta "es mejor" que cualquier desarrollo web tradicional, sino que como nuevo paradigma de desarrollo, es necesario tenerlo en cuenta como un futuro modelo para la generación de aplicaciones de gestión corporativas.</w:t>
      </w:r>
    </w:p>
    <w:p w14:paraId="25A3AF5E" w14:textId="10F13E0C"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Su ejecución se realiza íntegramente en un entorno local, permitiendo este modelo, la visualización de cada una de las partes que componen el desarrollo. Esto es posible gracias al uso del framework Truffle, que con el servidor Ganache que lleva incorporado, ofrece la posiblidad de crear una red Ethereum y con ello poder desarrollar, desplegar y testear Smartcontracts desarrollados con lenguaje Solidity.</w:t>
      </w:r>
      <w:r w:rsidR="00537CEB" w:rsidRPr="005134D4">
        <w:rPr>
          <w:sz w:val="22"/>
          <w:szCs w:val="22"/>
          <w:lang w:val="es-ES_tradnl"/>
        </w:rPr>
        <w:t xml:space="preserve"> Por último, el almacenamiento de los objetos JSON generados se realiza </w:t>
      </w:r>
      <w:r w:rsidR="00397260" w:rsidRPr="005134D4">
        <w:rPr>
          <w:sz w:val="22"/>
          <w:szCs w:val="22"/>
          <w:lang w:val="es-ES_tradnl"/>
        </w:rPr>
        <w:t>bajo el protocolo IPFS</w:t>
      </w:r>
      <w:r w:rsidR="00537CEB" w:rsidRPr="005134D4">
        <w:rPr>
          <w:sz w:val="22"/>
          <w:szCs w:val="22"/>
          <w:lang w:val="es-ES_tradnl"/>
        </w:rPr>
        <w:t>.</w:t>
      </w:r>
    </w:p>
    <w:p w14:paraId="3CB34007" w14:textId="4550C90D" w:rsidR="00AF0ADA" w:rsidRPr="005134D4" w:rsidRDefault="00AF0ADA" w:rsidP="005F12FE">
      <w:pPr>
        <w:pStyle w:val="Ttulo3"/>
      </w:pPr>
      <w:bookmarkStart w:id="207" w:name="_Toc16891779"/>
      <w:r w:rsidRPr="005134D4">
        <w:t>Funciones del producto</w:t>
      </w:r>
      <w:bookmarkEnd w:id="207"/>
    </w:p>
    <w:p w14:paraId="43AC16F2" w14:textId="6E88E32A" w:rsidR="00AF0ADA" w:rsidRPr="005134D4" w:rsidRDefault="00002D96" w:rsidP="001D4F16">
      <w:pPr>
        <w:pStyle w:val="Textoindependiente"/>
        <w:spacing w:after="120" w:line="360" w:lineRule="auto"/>
        <w:ind w:right="119" w:firstLine="284"/>
        <w:jc w:val="both"/>
        <w:rPr>
          <w:sz w:val="22"/>
          <w:szCs w:val="22"/>
          <w:lang w:val="es-ES_tradnl"/>
        </w:rPr>
      </w:pPr>
      <w:r w:rsidRPr="005134D4">
        <w:rPr>
          <w:sz w:val="22"/>
          <w:szCs w:val="22"/>
          <w:lang w:val="es-ES_tradnl"/>
        </w:rPr>
        <w:t>Petchain</w:t>
      </w:r>
      <w:r w:rsidR="00AF0ADA" w:rsidRPr="005134D4">
        <w:rPr>
          <w:sz w:val="22"/>
          <w:szCs w:val="22"/>
          <w:lang w:val="es-ES_tradnl"/>
        </w:rPr>
        <w:t xml:space="preserve"> es una aplicación que debe de permitir a los veterinarios:</w:t>
      </w:r>
    </w:p>
    <w:p w14:paraId="3BF929EA"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Identificar a las mascotas domesticas mediante un código alfanumérico único, así como asociarlas a una persona que actuará como dueño, y que estará identificado mediante DNI o Pasaporte y los datos personales (nombre, apellidos, domicilio, y teléfono de contacto).</w:t>
      </w:r>
    </w:p>
    <w:p w14:paraId="60C9D457"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lastRenderedPageBreak/>
        <w:t>Modificar los datos sanitarios de vacunaciones,</w:t>
      </w:r>
    </w:p>
    <w:p w14:paraId="39E401BF"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Modificar los datos personales del dueño de la mascota.</w:t>
      </w:r>
    </w:p>
    <w:p w14:paraId="7B23C4B0" w14:textId="77777777" w:rsidR="00AF0ADA" w:rsidRPr="005134D4" w:rsidRDefault="00AF0ADA" w:rsidP="00205CA3">
      <w:pPr>
        <w:pStyle w:val="Prrafodelista"/>
        <w:numPr>
          <w:ilvl w:val="0"/>
          <w:numId w:val="3"/>
        </w:numPr>
        <w:spacing w:line="360" w:lineRule="auto"/>
        <w:rPr>
          <w:lang w:val="es-ES_tradnl"/>
        </w:rPr>
      </w:pPr>
      <w:r w:rsidRPr="005134D4">
        <w:rPr>
          <w:lang w:val="es-ES_tradnl"/>
        </w:rPr>
        <w:t>Dar de baja a las mascotas del sistema.</w:t>
      </w:r>
    </w:p>
    <w:p w14:paraId="421735C6" w14:textId="1F72145A" w:rsidR="00B65E7A" w:rsidRPr="005134D4" w:rsidRDefault="00B65E7A" w:rsidP="00205CA3">
      <w:pPr>
        <w:pStyle w:val="Prrafodelista"/>
        <w:numPr>
          <w:ilvl w:val="0"/>
          <w:numId w:val="3"/>
        </w:numPr>
        <w:spacing w:line="360" w:lineRule="auto"/>
        <w:rPr>
          <w:lang w:val="es-ES_tradnl"/>
        </w:rPr>
      </w:pPr>
      <w:r w:rsidRPr="005134D4">
        <w:rPr>
          <w:lang w:val="es-ES_tradnl"/>
        </w:rPr>
        <w:t>Mostrar un listado de mascotas.</w:t>
      </w:r>
    </w:p>
    <w:p w14:paraId="2509C800" w14:textId="77046539" w:rsidR="00AF0ADA" w:rsidRPr="005134D4" w:rsidRDefault="00AF0ADA" w:rsidP="00205CA3">
      <w:pPr>
        <w:pStyle w:val="Prrafodelista"/>
        <w:numPr>
          <w:ilvl w:val="0"/>
          <w:numId w:val="3"/>
        </w:numPr>
        <w:spacing w:line="360" w:lineRule="auto"/>
        <w:rPr>
          <w:lang w:val="es-ES_tradnl"/>
        </w:rPr>
      </w:pPr>
      <w:r w:rsidRPr="005134D4">
        <w:rPr>
          <w:lang w:val="es-ES_tradnl"/>
        </w:rPr>
        <w:t>Visualizar el saldo en ethers</w:t>
      </w:r>
      <w:r w:rsidR="00537CEB" w:rsidRPr="005134D4">
        <w:rPr>
          <w:lang w:val="es-ES_tradnl"/>
        </w:rPr>
        <w:t xml:space="preserve"> (ETH)</w:t>
      </w:r>
      <w:r w:rsidRPr="005134D4">
        <w:rPr>
          <w:lang w:val="es-ES_tradnl"/>
        </w:rPr>
        <w:t xml:space="preserve"> y weis de cada uno de los veterinarios correspondientes a las transacciones realizadas.</w:t>
      </w:r>
    </w:p>
    <w:p w14:paraId="5902ADB4" w14:textId="67A7A983" w:rsidR="00AF0ADA" w:rsidRPr="005134D4" w:rsidRDefault="00AF0ADA" w:rsidP="005F12FE">
      <w:pPr>
        <w:pStyle w:val="Ttulo3"/>
      </w:pPr>
      <w:bookmarkStart w:id="208" w:name="_Toc16891780"/>
      <w:r w:rsidRPr="005134D4">
        <w:t>Características del usuario</w:t>
      </w:r>
      <w:bookmarkEnd w:id="208"/>
    </w:p>
    <w:p w14:paraId="56CEB898" w14:textId="01DB9712"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Los usuarios de </w:t>
      </w:r>
      <w:r w:rsidR="00002D96" w:rsidRPr="005134D4">
        <w:rPr>
          <w:sz w:val="22"/>
          <w:szCs w:val="22"/>
          <w:lang w:val="es-ES_tradnl"/>
        </w:rPr>
        <w:t>Petchain</w:t>
      </w:r>
      <w:r w:rsidRPr="005134D4">
        <w:rPr>
          <w:sz w:val="22"/>
          <w:szCs w:val="22"/>
          <w:lang w:val="es-ES_tradnl"/>
        </w:rPr>
        <w:t xml:space="preserve"> serán los veterinarios, que a nivel nacional, deben de realizar acciones de tipo administrativo a la hora de gestionar las identificaciones de animales de </w:t>
      </w:r>
      <w:r w:rsidR="00D34B90" w:rsidRPr="005134D4">
        <w:rPr>
          <w:sz w:val="22"/>
          <w:szCs w:val="22"/>
          <w:lang w:val="es-ES_tradnl"/>
        </w:rPr>
        <w:t>compañía</w:t>
      </w:r>
      <w:r w:rsidRPr="005134D4">
        <w:rPr>
          <w:sz w:val="22"/>
          <w:szCs w:val="22"/>
          <w:lang w:val="es-ES_tradnl"/>
        </w:rPr>
        <w:t>.</w:t>
      </w:r>
    </w:p>
    <w:p w14:paraId="29122179" w14:textId="2D1C7B35"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perfil tecnológico, deben tener competencias a la hora de manejar </w:t>
      </w:r>
      <w:r w:rsidR="00D34B90" w:rsidRPr="005134D4">
        <w:rPr>
          <w:sz w:val="22"/>
          <w:szCs w:val="22"/>
          <w:lang w:val="es-ES_tradnl"/>
        </w:rPr>
        <w:t>formularios</w:t>
      </w:r>
      <w:r w:rsidRPr="005134D4">
        <w:rPr>
          <w:sz w:val="22"/>
          <w:szCs w:val="22"/>
          <w:lang w:val="es-ES_tradnl"/>
        </w:rPr>
        <w:t xml:space="preserve"> web, sin necesitar unos conocimientos técnicos profundos, pues el modelo visual no difiere de cualquier página web existente en el mercado.</w:t>
      </w:r>
    </w:p>
    <w:p w14:paraId="4B8766FA" w14:textId="1D19281F"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Por otro lado el tipo de información que es necesaria cumplimentar en la web, está dentro del dominio del sector veterinario, con lo que su cumplimentación no debería presentar problemas para el colectivo que  usará la </w:t>
      </w:r>
      <w:r w:rsidR="001D4F16" w:rsidRPr="005134D4">
        <w:rPr>
          <w:sz w:val="22"/>
          <w:szCs w:val="22"/>
          <w:lang w:val="es-ES_tradnl"/>
        </w:rPr>
        <w:t>aplicación.</w:t>
      </w:r>
    </w:p>
    <w:p w14:paraId="5126D3DC" w14:textId="34EE1859" w:rsidR="00AF0ADA" w:rsidRPr="005134D4" w:rsidRDefault="00AF0ADA" w:rsidP="005F12FE">
      <w:pPr>
        <w:pStyle w:val="Ttulo3"/>
      </w:pPr>
      <w:bookmarkStart w:id="209" w:name="_Toc16891781"/>
      <w:r w:rsidRPr="005134D4">
        <w:t>Restricciones</w:t>
      </w:r>
      <w:bookmarkEnd w:id="209"/>
    </w:p>
    <w:p w14:paraId="599A8400" w14:textId="3779043D" w:rsidR="00AF0ADA" w:rsidRPr="005134D4" w:rsidRDefault="00397260" w:rsidP="001D4F16">
      <w:pPr>
        <w:pStyle w:val="Textoindependiente"/>
        <w:spacing w:after="120" w:line="360" w:lineRule="auto"/>
        <w:ind w:right="119" w:firstLine="284"/>
        <w:jc w:val="both"/>
        <w:rPr>
          <w:sz w:val="22"/>
          <w:szCs w:val="22"/>
          <w:lang w:val="es-ES_tradnl"/>
        </w:rPr>
      </w:pPr>
      <w:r w:rsidRPr="005134D4">
        <w:rPr>
          <w:sz w:val="22"/>
          <w:szCs w:val="22"/>
          <w:lang w:val="es-ES_tradnl"/>
        </w:rPr>
        <w:t>La</w:t>
      </w:r>
      <w:r w:rsidR="00AF0ADA" w:rsidRPr="005134D4">
        <w:rPr>
          <w:sz w:val="22"/>
          <w:szCs w:val="22"/>
          <w:lang w:val="es-ES_tradnl"/>
        </w:rPr>
        <w:t xml:space="preserve"> visualización</w:t>
      </w:r>
      <w:r w:rsidRPr="005134D4">
        <w:rPr>
          <w:sz w:val="22"/>
          <w:szCs w:val="22"/>
          <w:lang w:val="es-ES_tradnl"/>
        </w:rPr>
        <w:t xml:space="preserve"> de Petchain debe ser óptima</w:t>
      </w:r>
      <w:r w:rsidR="00AF0ADA" w:rsidRPr="005134D4">
        <w:rPr>
          <w:sz w:val="22"/>
          <w:szCs w:val="22"/>
          <w:lang w:val="es-ES_tradnl"/>
        </w:rPr>
        <w:t xml:space="preserve"> en toda clase de dispositivos, por lo tanto la estructura de las pantallas se debe de adaptar a la resolución de la pantalla en donde se ejecute, siendo el rango de estas desde dispositivos Smartphone, Tablets y PCs.</w:t>
      </w:r>
    </w:p>
    <w:p w14:paraId="41046094" w14:textId="7BF5DE4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A nivel de seguridad, es necesario implementar características que permitan la autenticación y la autorización de los usuarios que intenten acceder a la aplicación, pero al ser una ejecución en un entorno local no es obligatorio el dise</w:t>
      </w:r>
      <w:r w:rsidR="007877D0" w:rsidRPr="005134D4">
        <w:rPr>
          <w:sz w:val="22"/>
          <w:szCs w:val="22"/>
          <w:lang w:val="es-ES_tradnl"/>
        </w:rPr>
        <w:t>ño de una base de datos SQL o N</w:t>
      </w:r>
      <w:r w:rsidRPr="005134D4">
        <w:rPr>
          <w:sz w:val="22"/>
          <w:szCs w:val="22"/>
          <w:lang w:val="es-ES_tradnl"/>
        </w:rPr>
        <w:t>oSQL, que alber</w:t>
      </w:r>
      <w:r w:rsidR="001D4F16" w:rsidRPr="005134D4">
        <w:rPr>
          <w:sz w:val="22"/>
          <w:szCs w:val="22"/>
          <w:lang w:val="es-ES_tradnl"/>
        </w:rPr>
        <w:t>gue sus credenciales de acceso.</w:t>
      </w:r>
    </w:p>
    <w:p w14:paraId="12258C40" w14:textId="7307B3AA" w:rsidR="00AF0ADA" w:rsidRPr="005134D4" w:rsidRDefault="00AF0ADA" w:rsidP="005F12FE">
      <w:pPr>
        <w:pStyle w:val="Ttulo2"/>
      </w:pPr>
      <w:bookmarkStart w:id="210" w:name="_Toc16891782"/>
      <w:r w:rsidRPr="005134D4">
        <w:t>Descripción técnica del sistema</w:t>
      </w:r>
      <w:bookmarkEnd w:id="210"/>
    </w:p>
    <w:p w14:paraId="2D7EDA75" w14:textId="4D1EFD49" w:rsidR="00AF0ADA" w:rsidRPr="005134D4" w:rsidRDefault="00AF0ADA" w:rsidP="005F12FE">
      <w:pPr>
        <w:pStyle w:val="Ttulo3"/>
      </w:pPr>
      <w:bookmarkStart w:id="211" w:name="_Toc8028247"/>
      <w:bookmarkStart w:id="212" w:name="_Toc8082667"/>
      <w:bookmarkStart w:id="213" w:name="_Toc8514031"/>
      <w:bookmarkStart w:id="214" w:name="_Toc8550353"/>
      <w:bookmarkStart w:id="215" w:name="_Toc10068961"/>
      <w:bookmarkStart w:id="216" w:name="_Toc10073522"/>
      <w:bookmarkStart w:id="217" w:name="_Toc10073604"/>
      <w:bookmarkStart w:id="218" w:name="_Toc10154895"/>
      <w:bookmarkStart w:id="219" w:name="_Toc10319709"/>
      <w:bookmarkStart w:id="220" w:name="_Toc10365364"/>
      <w:bookmarkStart w:id="221" w:name="_Toc10365471"/>
      <w:bookmarkStart w:id="222" w:name="_Toc10381088"/>
      <w:bookmarkStart w:id="223" w:name="_Toc10407667"/>
      <w:bookmarkStart w:id="224" w:name="_Toc10417886"/>
      <w:bookmarkStart w:id="225" w:name="_Toc10417983"/>
      <w:bookmarkStart w:id="226" w:name="_Toc10465117"/>
      <w:bookmarkStart w:id="227" w:name="_Toc10465220"/>
      <w:bookmarkStart w:id="228" w:name="_Toc10541929"/>
      <w:bookmarkStart w:id="229" w:name="_Toc10546308"/>
      <w:bookmarkStart w:id="230" w:name="_Toc10546433"/>
      <w:bookmarkStart w:id="231" w:name="_Toc10547350"/>
      <w:bookmarkStart w:id="232" w:name="_Toc1689178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rsidRPr="005134D4">
        <w:t>Front-End</w:t>
      </w:r>
      <w:bookmarkEnd w:id="232"/>
    </w:p>
    <w:p w14:paraId="768F94DD" w14:textId="7724E611"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La web se desarrollará bajo el modelo de visualización responsive, por lo que su diseño se deberá adaptar al tipo de resolución de la pantalla desde la que se esté accediendo. Para conseguir este objetivo se </w:t>
      </w:r>
      <w:r w:rsidR="008A2255" w:rsidRPr="005134D4">
        <w:rPr>
          <w:sz w:val="22"/>
          <w:szCs w:val="22"/>
          <w:lang w:val="es-ES_tradnl"/>
        </w:rPr>
        <w:t>empleará</w:t>
      </w:r>
      <w:r w:rsidRPr="005134D4">
        <w:rPr>
          <w:sz w:val="22"/>
          <w:szCs w:val="22"/>
          <w:lang w:val="es-ES_tradnl"/>
        </w:rPr>
        <w:t xml:space="preserve"> en su diseño el framework open source </w:t>
      </w:r>
      <w:r w:rsidRPr="005134D4">
        <w:rPr>
          <w:color w:val="0066CC"/>
          <w:sz w:val="22"/>
          <w:szCs w:val="22"/>
          <w:u w:val="single" w:color="0066CC"/>
          <w:lang w:val="es-ES_tradnl"/>
        </w:rPr>
        <w:t>Twitter Bootstrap</w:t>
      </w:r>
      <w:r w:rsidRPr="005134D4">
        <w:rPr>
          <w:sz w:val="22"/>
          <w:szCs w:val="22"/>
          <w:lang w:val="es-ES_tradnl"/>
        </w:rPr>
        <w:t>, ver. 4.3.1.</w:t>
      </w:r>
    </w:p>
    <w:p w14:paraId="4E80F2AF" w14:textId="6DF880E2" w:rsidR="00AF0ADA" w:rsidRPr="005134D4" w:rsidRDefault="00AF0ADA" w:rsidP="002C122E">
      <w:pPr>
        <w:pStyle w:val="Textoindependiente"/>
        <w:spacing w:before="1" w:line="360" w:lineRule="auto"/>
        <w:ind w:right="117" w:firstLine="284"/>
        <w:jc w:val="both"/>
        <w:rPr>
          <w:sz w:val="22"/>
          <w:szCs w:val="22"/>
          <w:lang w:val="es-ES_tradnl"/>
        </w:rPr>
      </w:pPr>
      <w:r w:rsidRPr="005134D4">
        <w:rPr>
          <w:sz w:val="22"/>
          <w:szCs w:val="22"/>
          <w:lang w:val="es-ES_tradnl"/>
        </w:rPr>
        <w:t xml:space="preserve">El desarrollo de las interfaces de usuario se realizará con </w:t>
      </w:r>
      <w:r w:rsidRPr="005134D4">
        <w:rPr>
          <w:color w:val="0066CC"/>
          <w:sz w:val="22"/>
          <w:szCs w:val="22"/>
          <w:u w:val="single" w:color="0066CC"/>
          <w:lang w:val="es-ES_tradnl"/>
        </w:rPr>
        <w:t>HTML5</w:t>
      </w:r>
      <w:r w:rsidRPr="005134D4">
        <w:rPr>
          <w:color w:val="0066CC"/>
          <w:sz w:val="22"/>
          <w:szCs w:val="22"/>
          <w:lang w:val="es-ES_tradnl"/>
        </w:rPr>
        <w:t xml:space="preserve"> </w:t>
      </w:r>
      <w:r w:rsidRPr="005134D4">
        <w:rPr>
          <w:sz w:val="22"/>
          <w:szCs w:val="22"/>
          <w:lang w:val="es-ES_tradnl"/>
        </w:rPr>
        <w:t xml:space="preserve">estándar, </w:t>
      </w:r>
      <w:r w:rsidRPr="005134D4">
        <w:rPr>
          <w:color w:val="0066CC"/>
          <w:sz w:val="22"/>
          <w:szCs w:val="22"/>
          <w:u w:val="single" w:color="0066CC"/>
          <w:lang w:val="es-ES_tradnl"/>
        </w:rPr>
        <w:t>CSS3</w:t>
      </w:r>
      <w:r w:rsidRPr="005134D4">
        <w:rPr>
          <w:color w:val="0066CC"/>
          <w:sz w:val="22"/>
          <w:szCs w:val="22"/>
          <w:lang w:val="es-ES_tradnl"/>
        </w:rPr>
        <w:t xml:space="preserve"> </w:t>
      </w:r>
      <w:r w:rsidRPr="005134D4">
        <w:rPr>
          <w:sz w:val="22"/>
          <w:szCs w:val="22"/>
          <w:lang w:val="es-ES_tradnl"/>
        </w:rPr>
        <w:t xml:space="preserve">y la </w:t>
      </w:r>
      <w:r w:rsidRPr="005134D4">
        <w:rPr>
          <w:sz w:val="22"/>
          <w:szCs w:val="22"/>
          <w:lang w:val="es-ES_tradnl"/>
        </w:rPr>
        <w:lastRenderedPageBreak/>
        <w:t xml:space="preserve">programación de los scripts de cliente se realizará con </w:t>
      </w:r>
      <w:r w:rsidR="008A2255" w:rsidRPr="005134D4">
        <w:rPr>
          <w:sz w:val="22"/>
          <w:szCs w:val="22"/>
          <w:lang w:val="es-ES_tradnl"/>
        </w:rPr>
        <w:t>JavaScript</w:t>
      </w:r>
      <w:r w:rsidRPr="005134D4">
        <w:rPr>
          <w:sz w:val="22"/>
          <w:szCs w:val="22"/>
          <w:lang w:val="es-ES_tradnl"/>
        </w:rPr>
        <w:t xml:space="preserve"> (</w:t>
      </w:r>
      <w:r w:rsidRPr="005134D4">
        <w:rPr>
          <w:color w:val="0066CC"/>
          <w:sz w:val="22"/>
          <w:szCs w:val="22"/>
          <w:u w:val="single" w:color="0066CC"/>
          <w:lang w:val="es-ES_tradnl"/>
        </w:rPr>
        <w:t>ECMA Script 6</w:t>
      </w:r>
      <w:r w:rsidRPr="005134D4">
        <w:rPr>
          <w:sz w:val="22"/>
          <w:szCs w:val="22"/>
          <w:lang w:val="es-ES_tradnl"/>
        </w:rPr>
        <w:t xml:space="preserve">) y el framework de cliente </w:t>
      </w:r>
      <w:r w:rsidRPr="005134D4">
        <w:rPr>
          <w:color w:val="0066CC"/>
          <w:sz w:val="22"/>
          <w:szCs w:val="22"/>
          <w:u w:val="single" w:color="0066CC"/>
          <w:lang w:val="es-ES_tradnl"/>
        </w:rPr>
        <w:t xml:space="preserve">jQuery </w:t>
      </w:r>
      <w:r w:rsidRPr="005134D4">
        <w:rPr>
          <w:sz w:val="22"/>
          <w:szCs w:val="22"/>
          <w:lang w:val="es-ES_tradnl"/>
        </w:rPr>
        <w:t>versión 3.1.1.,</w:t>
      </w:r>
      <w:r w:rsidR="008A2255" w:rsidRPr="005134D4">
        <w:rPr>
          <w:sz w:val="22"/>
          <w:szCs w:val="22"/>
          <w:lang w:val="es-ES_tradnl"/>
        </w:rPr>
        <w:t xml:space="preserve"> </w:t>
      </w:r>
      <w:r w:rsidRPr="005134D4">
        <w:rPr>
          <w:sz w:val="22"/>
          <w:szCs w:val="22"/>
          <w:lang w:val="es-ES_tradnl"/>
        </w:rPr>
        <w:t xml:space="preserve">siendo uno de los objetivos del desarrollo el de aprovechar al máximo el paradigma de programación </w:t>
      </w:r>
      <w:r w:rsidRPr="005134D4">
        <w:rPr>
          <w:color w:val="0066CC"/>
          <w:sz w:val="22"/>
          <w:szCs w:val="22"/>
          <w:u w:val="single"/>
          <w:lang w:val="es-ES_tradnl"/>
        </w:rPr>
        <w:t>MVC</w:t>
      </w:r>
      <w:r w:rsidRPr="005134D4">
        <w:rPr>
          <w:color w:val="0066CC"/>
          <w:sz w:val="22"/>
          <w:szCs w:val="22"/>
          <w:lang w:val="es-ES_tradnl"/>
        </w:rPr>
        <w:t xml:space="preserve"> </w:t>
      </w:r>
      <w:r w:rsidR="002C122E" w:rsidRPr="005134D4">
        <w:rPr>
          <w:sz w:val="22"/>
          <w:szCs w:val="22"/>
          <w:lang w:val="es-ES_tradnl"/>
        </w:rPr>
        <w:t>(Model View Controller).</w:t>
      </w:r>
    </w:p>
    <w:p w14:paraId="43EAFFE3" w14:textId="77777777" w:rsidR="00AF0ADA" w:rsidRPr="005134D4" w:rsidRDefault="00AF0ADA" w:rsidP="005F12FE">
      <w:pPr>
        <w:pStyle w:val="Ttulo3"/>
      </w:pPr>
      <w:bookmarkStart w:id="233" w:name="_Toc16891784"/>
      <w:r w:rsidRPr="005134D4">
        <w:t>Seguridad</w:t>
      </w:r>
      <w:bookmarkEnd w:id="233"/>
    </w:p>
    <w:p w14:paraId="01966D7F" w14:textId="1ED77493"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Como antes se indicaba, es </w:t>
      </w:r>
      <w:r w:rsidR="008A2255" w:rsidRPr="005134D4">
        <w:rPr>
          <w:sz w:val="22"/>
          <w:szCs w:val="22"/>
          <w:lang w:val="es-ES_tradnl"/>
        </w:rPr>
        <w:t>necesario</w:t>
      </w:r>
      <w:r w:rsidRPr="005134D4">
        <w:rPr>
          <w:sz w:val="22"/>
          <w:szCs w:val="22"/>
          <w:lang w:val="es-ES_tradnl"/>
        </w:rPr>
        <w:t xml:space="preserve"> implementar un sistema que verifique la autenticación de los usuarios al sistema, así como la autorización para la realización de acciones asociadas al rol que tenga determinado. El sistema de credenciales empleado para el proyecto actual debe quedar preparado para poder implementar una conexión a una base de datos </w:t>
      </w:r>
      <w:r w:rsidRPr="005134D4">
        <w:rPr>
          <w:color w:val="0066CC"/>
          <w:sz w:val="22"/>
          <w:szCs w:val="22"/>
          <w:u w:val="single" w:color="0066CC"/>
          <w:lang w:val="es-ES_tradnl"/>
        </w:rPr>
        <w:t>N</w:t>
      </w:r>
      <w:r w:rsidR="008A2255" w:rsidRPr="005134D4">
        <w:rPr>
          <w:color w:val="0066CC"/>
          <w:sz w:val="22"/>
          <w:szCs w:val="22"/>
          <w:u w:val="single" w:color="0066CC"/>
          <w:lang w:val="es-ES_tradnl"/>
        </w:rPr>
        <w:t>oSQL</w:t>
      </w:r>
      <w:r w:rsidRPr="005134D4">
        <w:rPr>
          <w:sz w:val="22"/>
          <w:szCs w:val="22"/>
          <w:lang w:val="es-ES_tradnl"/>
        </w:rPr>
        <w:t xml:space="preserve"> en el caso de que </w:t>
      </w:r>
      <w:r w:rsidR="00002D96" w:rsidRPr="005134D4">
        <w:rPr>
          <w:sz w:val="22"/>
          <w:szCs w:val="22"/>
          <w:lang w:val="es-ES_tradnl"/>
        </w:rPr>
        <w:t>Petchain</w:t>
      </w:r>
      <w:r w:rsidRPr="005134D4">
        <w:rPr>
          <w:sz w:val="22"/>
          <w:szCs w:val="22"/>
          <w:lang w:val="es-ES_tradnl"/>
        </w:rPr>
        <w:t xml:space="preserve"> se instale en un entono productivo. En </w:t>
      </w:r>
      <w:r w:rsidR="00466422" w:rsidRPr="005134D4">
        <w:rPr>
          <w:sz w:val="22"/>
          <w:szCs w:val="22"/>
          <w:lang w:val="es-ES_tradnl"/>
        </w:rPr>
        <w:t xml:space="preserve">el modelo </w:t>
      </w:r>
      <w:r w:rsidRPr="005134D4">
        <w:rPr>
          <w:sz w:val="22"/>
          <w:szCs w:val="22"/>
          <w:lang w:val="es-ES_tradnl"/>
        </w:rPr>
        <w:t xml:space="preserve"> de ejecución actual, sólo se exigirá que los usuarios estén definidos en un fichero</w:t>
      </w:r>
      <w:r w:rsidR="008A2255" w:rsidRPr="005134D4">
        <w:rPr>
          <w:sz w:val="22"/>
          <w:szCs w:val="22"/>
          <w:lang w:val="es-ES_tradnl"/>
        </w:rPr>
        <w:t xml:space="preserve"> </w:t>
      </w:r>
      <w:r w:rsidR="008A2255" w:rsidRPr="005134D4">
        <w:rPr>
          <w:color w:val="0066CC"/>
          <w:sz w:val="22"/>
          <w:szCs w:val="22"/>
          <w:u w:val="single" w:color="0066CC"/>
          <w:lang w:val="es-ES_tradnl"/>
        </w:rPr>
        <w:t>JSON</w:t>
      </w:r>
      <w:r w:rsidRPr="005134D4">
        <w:rPr>
          <w:sz w:val="22"/>
          <w:szCs w:val="22"/>
          <w:lang w:val="es-ES_tradnl"/>
        </w:rPr>
        <w:t xml:space="preserve"> almacenado dentro de la estructura local de proyecto.</w:t>
      </w:r>
    </w:p>
    <w:p w14:paraId="4C1E9B6A" w14:textId="163FAF9E" w:rsidR="00AF0ADA" w:rsidRPr="005134D4" w:rsidRDefault="00AF0ADA" w:rsidP="003D7AE9">
      <w:pPr>
        <w:pStyle w:val="Textoindependiente"/>
        <w:spacing w:after="120" w:line="360" w:lineRule="auto"/>
        <w:ind w:right="119" w:firstLine="284"/>
        <w:jc w:val="both"/>
        <w:rPr>
          <w:sz w:val="22"/>
          <w:szCs w:val="22"/>
          <w:lang w:val="es-ES_tradnl"/>
        </w:rPr>
      </w:pPr>
      <w:r w:rsidRPr="005134D4">
        <w:rPr>
          <w:sz w:val="22"/>
          <w:szCs w:val="22"/>
          <w:lang w:val="es-ES_tradnl"/>
        </w:rPr>
        <w:t xml:space="preserve">Aunque no se exija el </w:t>
      </w:r>
      <w:r w:rsidR="008A2255" w:rsidRPr="005134D4">
        <w:rPr>
          <w:sz w:val="22"/>
          <w:szCs w:val="22"/>
          <w:lang w:val="es-ES_tradnl"/>
        </w:rPr>
        <w:t>almacenamiento</w:t>
      </w:r>
      <w:r w:rsidRPr="005134D4">
        <w:rPr>
          <w:sz w:val="22"/>
          <w:szCs w:val="22"/>
          <w:lang w:val="es-ES_tradnl"/>
        </w:rPr>
        <w:t xml:space="preserve"> de credenciales en una base de datos, si es necesario que la aplicación tenga implementados sistemas de protección de </w:t>
      </w:r>
      <w:r w:rsidRPr="005134D4">
        <w:rPr>
          <w:color w:val="0066CC"/>
          <w:sz w:val="22"/>
          <w:szCs w:val="22"/>
          <w:u w:val="single" w:color="0066CC"/>
          <w:lang w:val="es-ES_tradnl"/>
        </w:rPr>
        <w:t>URL</w:t>
      </w:r>
      <w:r w:rsidRPr="005134D4">
        <w:rPr>
          <w:color w:val="0066CC"/>
          <w:sz w:val="22"/>
          <w:szCs w:val="22"/>
          <w:lang w:val="es-ES_tradnl"/>
        </w:rPr>
        <w:t xml:space="preserve"> </w:t>
      </w:r>
      <w:r w:rsidRPr="005134D4">
        <w:rPr>
          <w:sz w:val="22"/>
          <w:szCs w:val="22"/>
          <w:lang w:val="es-ES_tradnl"/>
        </w:rPr>
        <w:t xml:space="preserve">mediante </w:t>
      </w:r>
      <w:r w:rsidRPr="005134D4">
        <w:rPr>
          <w:color w:val="0066CC"/>
          <w:sz w:val="22"/>
          <w:szCs w:val="22"/>
          <w:u w:val="single" w:color="0066CC"/>
          <w:lang w:val="es-ES_tradnl"/>
        </w:rPr>
        <w:t>JWT</w:t>
      </w:r>
      <w:r w:rsidRPr="005134D4">
        <w:rPr>
          <w:sz w:val="22"/>
          <w:szCs w:val="22"/>
          <w:lang w:val="es-ES_tradnl"/>
        </w:rPr>
        <w:t xml:space="preserve">, así como la validación de usuarios </w:t>
      </w:r>
      <w:r w:rsidR="008A2255" w:rsidRPr="005134D4">
        <w:rPr>
          <w:sz w:val="22"/>
          <w:szCs w:val="22"/>
          <w:lang w:val="es-ES_tradnl"/>
        </w:rPr>
        <w:t>mediante</w:t>
      </w:r>
      <w:r w:rsidRPr="005134D4">
        <w:rPr>
          <w:sz w:val="22"/>
          <w:szCs w:val="22"/>
          <w:lang w:val="es-ES_tradnl"/>
        </w:rPr>
        <w:t xml:space="preserve"> </w:t>
      </w:r>
      <w:r w:rsidR="003D7AE9" w:rsidRPr="005134D4">
        <w:rPr>
          <w:sz w:val="22"/>
          <w:szCs w:val="22"/>
          <w:lang w:val="es-ES_tradnl"/>
        </w:rPr>
        <w:t>nombre de usuario y contraseña.</w:t>
      </w:r>
    </w:p>
    <w:p w14:paraId="3B23D1E1" w14:textId="104DFAF0" w:rsidR="00AF0ADA" w:rsidRPr="005134D4" w:rsidRDefault="00AF0ADA" w:rsidP="005F12FE">
      <w:pPr>
        <w:pStyle w:val="Ttulo3"/>
      </w:pPr>
      <w:bookmarkStart w:id="234" w:name="_Toc16891785"/>
      <w:r w:rsidRPr="005134D4">
        <w:t>Back-End</w:t>
      </w:r>
      <w:bookmarkEnd w:id="234"/>
    </w:p>
    <w:p w14:paraId="68376D6B" w14:textId="68B5BAB4"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se ejecutará en una Blockchain d</w:t>
      </w:r>
      <w:r w:rsidR="00317F6D" w:rsidRPr="005134D4">
        <w:rPr>
          <w:sz w:val="22"/>
          <w:szCs w:val="22"/>
          <w:lang w:val="es-ES_tradnl"/>
        </w:rPr>
        <w:t>esplegada en un entorno local. La</w:t>
      </w:r>
      <w:r w:rsidRPr="005134D4">
        <w:rPr>
          <w:sz w:val="22"/>
          <w:szCs w:val="22"/>
          <w:lang w:val="es-ES_tradnl"/>
        </w:rPr>
        <w:t xml:space="preserve"> red estará funcionando </w:t>
      </w:r>
      <w:r w:rsidR="00317F6D" w:rsidRPr="005134D4">
        <w:rPr>
          <w:sz w:val="22"/>
          <w:szCs w:val="22"/>
          <w:lang w:val="es-ES_tradnl"/>
        </w:rPr>
        <w:t>desplegada en</w:t>
      </w:r>
      <w:r w:rsidRPr="005134D4">
        <w:rPr>
          <w:sz w:val="22"/>
          <w:szCs w:val="22"/>
          <w:lang w:val="es-ES_tradnl"/>
        </w:rPr>
        <w:t xml:space="preserve"> un servidor Ganache, el cual es un componente del framework de desarrollo y ejecución Truffle.</w:t>
      </w:r>
    </w:p>
    <w:p w14:paraId="51497A1D" w14:textId="38C73498" w:rsidR="00AF0ADA" w:rsidRPr="005134D4" w:rsidRDefault="00AF0ADA" w:rsidP="001D4F16">
      <w:pPr>
        <w:pStyle w:val="Textoindependiente"/>
        <w:spacing w:after="120" w:line="360" w:lineRule="auto"/>
        <w:ind w:right="119" w:firstLine="284"/>
        <w:jc w:val="both"/>
        <w:rPr>
          <w:lang w:val="es-ES_tradnl"/>
        </w:rPr>
      </w:pPr>
      <w:r w:rsidRPr="005134D4">
        <w:rPr>
          <w:sz w:val="22"/>
          <w:szCs w:val="22"/>
          <w:lang w:val="es-ES_tradnl"/>
        </w:rPr>
        <w:t>La conexión entre la capa de Back-End y el Front-End es posible mediante el uso del framework Web3.js. Este entorno</w:t>
      </w:r>
      <w:r w:rsidR="00317F6D" w:rsidRPr="005134D4">
        <w:rPr>
          <w:sz w:val="22"/>
          <w:szCs w:val="22"/>
          <w:lang w:val="es-ES_tradnl"/>
        </w:rPr>
        <w:t xml:space="preserve">, desarrollado íntegramente en Javascript, </w:t>
      </w:r>
      <w:r w:rsidRPr="005134D4">
        <w:rPr>
          <w:sz w:val="22"/>
          <w:szCs w:val="22"/>
          <w:lang w:val="es-ES_tradnl"/>
        </w:rPr>
        <w:t xml:space="preserve">permite la interacción de Smartcontracts con el </w:t>
      </w:r>
      <w:r w:rsidR="008A2255" w:rsidRPr="005134D4">
        <w:rPr>
          <w:sz w:val="22"/>
          <w:szCs w:val="22"/>
          <w:lang w:val="es-ES_tradnl"/>
        </w:rPr>
        <w:t>JavaScript</w:t>
      </w:r>
      <w:r w:rsidRPr="005134D4">
        <w:rPr>
          <w:sz w:val="22"/>
          <w:szCs w:val="22"/>
          <w:lang w:val="es-ES_tradnl"/>
        </w:rPr>
        <w:t xml:space="preserve"> alojado en el cliente y la ejecución de la lógica en ellos definida</w:t>
      </w:r>
      <w:r w:rsidR="001D4F16" w:rsidRPr="005134D4">
        <w:rPr>
          <w:lang w:val="es-ES_tradnl"/>
        </w:rPr>
        <w:t>.</w:t>
      </w:r>
    </w:p>
    <w:p w14:paraId="5859D9D9" w14:textId="7C3BEB6F" w:rsidR="00317F6D" w:rsidRPr="005134D4" w:rsidRDefault="00466422" w:rsidP="001D4F16">
      <w:pPr>
        <w:pStyle w:val="Textoindependiente"/>
        <w:spacing w:after="120" w:line="360" w:lineRule="auto"/>
        <w:ind w:right="119" w:firstLine="284"/>
        <w:jc w:val="both"/>
        <w:rPr>
          <w:sz w:val="22"/>
          <w:szCs w:val="22"/>
          <w:lang w:val="es-ES_tradnl"/>
        </w:rPr>
      </w:pPr>
      <w:r w:rsidRPr="005134D4">
        <w:rPr>
          <w:sz w:val="22"/>
          <w:szCs w:val="22"/>
          <w:lang w:val="es-ES_tradnl"/>
        </w:rPr>
        <w:t>Por último la interacción de ambas capas permitirá la creación y modificación de uno o varios ficheros JSON, los cuales har</w:t>
      </w:r>
      <w:r w:rsidR="00BC1467" w:rsidRPr="005134D4">
        <w:rPr>
          <w:sz w:val="22"/>
          <w:szCs w:val="22"/>
          <w:lang w:val="es-ES_tradnl"/>
        </w:rPr>
        <w:t>án como soporte No SQL, el cual se implementará como un fichero físico en IPFS.</w:t>
      </w:r>
    </w:p>
    <w:p w14:paraId="0ADE9610" w14:textId="77ED39B8" w:rsidR="00AF0ADA" w:rsidRPr="005134D4" w:rsidRDefault="00AF0ADA" w:rsidP="005F12FE">
      <w:pPr>
        <w:pStyle w:val="Ttulo3"/>
      </w:pPr>
      <w:bookmarkStart w:id="235" w:name="_Toc16891786"/>
      <w:r w:rsidRPr="005134D4">
        <w:t>Entorno de ejecución</w:t>
      </w:r>
      <w:bookmarkEnd w:id="235"/>
    </w:p>
    <w:p w14:paraId="72CEFA71" w14:textId="77777777"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La aplicación debe de ejecutarse en cualquier navegador estándar (IE11, Chrome o Firefox) en un servidor local o localhost.</w:t>
      </w:r>
    </w:p>
    <w:p w14:paraId="5F878C27" w14:textId="2687678B" w:rsidR="00AF0ADA" w:rsidRPr="005134D4" w:rsidRDefault="00AF0ADA" w:rsidP="001D4F16">
      <w:pPr>
        <w:pStyle w:val="Textoindependiente"/>
        <w:spacing w:after="120" w:line="360" w:lineRule="auto"/>
        <w:ind w:right="119" w:firstLine="284"/>
        <w:jc w:val="both"/>
        <w:rPr>
          <w:sz w:val="22"/>
          <w:szCs w:val="22"/>
          <w:lang w:val="es-ES_tradnl"/>
        </w:rPr>
      </w:pPr>
      <w:r w:rsidRPr="005134D4">
        <w:rPr>
          <w:sz w:val="22"/>
          <w:szCs w:val="22"/>
          <w:lang w:val="es-ES_tradnl"/>
        </w:rPr>
        <w:t xml:space="preserve">Para la ejecución de funcionalidades como la seguridad, lectura y escritura de ficheros y paso de mensajes entre pantallas, es necesario la realización de solicitudes POST y GET, por lo la aplicación se va a desplegar con un servidor ExpressJS y bajo </w:t>
      </w:r>
      <w:r w:rsidR="001D4F16" w:rsidRPr="005134D4">
        <w:rPr>
          <w:sz w:val="22"/>
          <w:szCs w:val="22"/>
          <w:lang w:val="es-ES_tradnl"/>
        </w:rPr>
        <w:t xml:space="preserve">un entorno de </w:t>
      </w:r>
      <w:r w:rsidR="001D4F16" w:rsidRPr="005134D4">
        <w:rPr>
          <w:sz w:val="22"/>
          <w:szCs w:val="22"/>
          <w:lang w:val="es-ES_tradnl"/>
        </w:rPr>
        <w:lastRenderedPageBreak/>
        <w:t>ejecución NodeJS.</w:t>
      </w:r>
    </w:p>
    <w:p w14:paraId="441D1A13" w14:textId="2251420E" w:rsidR="00AF0ADA" w:rsidRPr="005134D4" w:rsidRDefault="00AF0ADA" w:rsidP="005F12FE">
      <w:pPr>
        <w:pStyle w:val="Ttulo2"/>
      </w:pPr>
      <w:bookmarkStart w:id="236" w:name="_Toc16891787"/>
      <w:r w:rsidRPr="005134D4">
        <w:t>Objetivos del sistema</w:t>
      </w:r>
      <w:bookmarkEnd w:id="236"/>
    </w:p>
    <w:p w14:paraId="2B7E1336" w14:textId="77777777" w:rsidR="00AF0ADA" w:rsidRPr="005134D4" w:rsidRDefault="00AF0ADA" w:rsidP="00AF0ADA">
      <w:pPr>
        <w:pStyle w:val="Textoindependiente"/>
        <w:spacing w:before="7" w:line="360" w:lineRule="auto"/>
        <w:jc w:val="both"/>
        <w:rPr>
          <w:b/>
          <w:sz w:val="12"/>
          <w:lang w:val="es-ES_tradnl"/>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3F00CC0E"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9AD6CE" w14:textId="77777777" w:rsidR="00AF6AB6" w:rsidRPr="005134D4" w:rsidRDefault="00AF6AB6" w:rsidP="00AF6AB6">
            <w:pPr>
              <w:spacing w:before="3"/>
              <w:ind w:left="22"/>
              <w:jc w:val="left"/>
              <w:rPr>
                <w:rFonts w:eastAsia="Arial"/>
                <w:b/>
                <w:color w:val="auto"/>
                <w:shd w:val="clear" w:color="auto" w:fill="auto"/>
                <w:lang w:val="es-ES_tradnl" w:bidi="es-ES"/>
              </w:rPr>
            </w:pPr>
            <w:bookmarkStart w:id="237" w:name="_Hlk10315619"/>
            <w:r w:rsidRPr="005134D4">
              <w:rPr>
                <w:rFonts w:eastAsia="Arial"/>
                <w:b/>
                <w:color w:val="auto"/>
                <w:shd w:val="clear" w:color="auto" w:fill="auto"/>
                <w:lang w:val="es-ES_tradnl" w:bidi="es-ES"/>
              </w:rPr>
              <w:t>OBJ-0001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2F489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Alta de mascotas</w:t>
            </w:r>
          </w:p>
        </w:tc>
      </w:tr>
      <w:tr w:rsidR="00AF6AB6" w:rsidRPr="005134D4" w14:paraId="1D8E6902"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A110F3"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140847"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1A4BE10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5F23B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E99027" w14:textId="77777777" w:rsidR="00AF6AB6" w:rsidRPr="005134D4" w:rsidRDefault="00AF6AB6" w:rsidP="00DD2112">
            <w:pPr>
              <w:numPr>
                <w:ilvl w:val="0"/>
                <w:numId w:val="10"/>
              </w:numPr>
              <w:spacing w:before="14" w:after="3" w:line="232" w:lineRule="auto"/>
              <w:jc w:val="left"/>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A0175D8" w14:textId="77777777" w:rsidTr="00F96C66">
        <w:trPr>
          <w:trHeight w:val="40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05114D"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759A8E" w14:textId="77777777" w:rsidR="00AF6AB6" w:rsidRPr="005134D4" w:rsidRDefault="00AF6AB6" w:rsidP="00DD2112">
            <w:pPr>
              <w:numPr>
                <w:ilvl w:val="0"/>
                <w:numId w:val="10"/>
              </w:numPr>
              <w:spacing w:before="17" w:after="3" w:line="232" w:lineRule="auto"/>
              <w:ind w:right="141"/>
              <w:contextualSpacing/>
              <w:jc w:val="left"/>
              <w:rPr>
                <w:rFonts w:eastAsia="Times New Roman"/>
                <w:shd w:val="clear" w:color="auto" w:fill="auto"/>
                <w:lang w:val="es-ES_tradnl"/>
              </w:rPr>
            </w:pPr>
            <w:r w:rsidRPr="005134D4">
              <w:rPr>
                <w:rFonts w:eastAsia="Times New Roman"/>
                <w:color w:val="0066CC"/>
                <w:u w:val="single" w:color="0066CC"/>
                <w:shd w:val="clear" w:color="auto" w:fill="auto"/>
                <w:lang w:val="es-ES_tradnl"/>
              </w:rPr>
              <w:t xml:space="preserve">Iciar García-Ochoa </w:t>
            </w:r>
          </w:p>
          <w:p w14:paraId="4FB6FC7F" w14:textId="77777777" w:rsidR="00AF6AB6" w:rsidRPr="005134D4" w:rsidRDefault="00AF6AB6" w:rsidP="00DD2112">
            <w:pPr>
              <w:numPr>
                <w:ilvl w:val="0"/>
                <w:numId w:val="10"/>
              </w:numPr>
              <w:spacing w:after="3" w:line="232" w:lineRule="auto"/>
              <w:ind w:right="141"/>
              <w:contextualSpacing/>
              <w:jc w:val="left"/>
              <w:rPr>
                <w:rFonts w:eastAsia="Arial"/>
                <w:color w:val="auto"/>
                <w:shd w:val="clear" w:color="auto" w:fill="auto"/>
                <w:lang w:val="es-ES_tradnl" w:bidi="es-ES"/>
              </w:rPr>
            </w:pPr>
            <w:r w:rsidRPr="005134D4">
              <w:rPr>
                <w:rFonts w:eastAsia="Times New Roman"/>
                <w:color w:val="0066CC"/>
                <w:u w:val="single" w:color="0066CC"/>
                <w:shd w:val="clear" w:color="auto" w:fill="auto"/>
                <w:lang w:val="es-ES_tradnl"/>
              </w:rPr>
              <w:t>Pedro Escario Bajo</w:t>
            </w:r>
          </w:p>
        </w:tc>
      </w:tr>
      <w:tr w:rsidR="00AF6AB6" w:rsidRPr="005134D4" w14:paraId="4D7A96C6"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12B3E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8CE6AF" w14:textId="11A5FF1E"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alta de una mascota en el sistema, asociándola a un código de chip. Este es un identificador con </w:t>
            </w:r>
            <w:r w:rsidR="002E6F38" w:rsidRPr="005134D4">
              <w:rPr>
                <w:rFonts w:eastAsia="Times New Roman"/>
                <w:shd w:val="clear" w:color="auto" w:fill="auto"/>
                <w:lang w:val="es-ES_tradnl"/>
              </w:rPr>
              <w:t>longitud</w:t>
            </w:r>
            <w:r w:rsidRPr="005134D4">
              <w:rPr>
                <w:rFonts w:eastAsia="Times New Roman"/>
                <w:shd w:val="clear" w:color="auto" w:fill="auto"/>
                <w:lang w:val="es-ES_tradnl"/>
              </w:rPr>
              <w:t xml:space="preserve"> fija de quince (15) caracteres alfanumérico.</w:t>
            </w:r>
          </w:p>
        </w:tc>
      </w:tr>
      <w:tr w:rsidR="00AF6AB6" w:rsidRPr="005134D4" w14:paraId="55B6B5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F7038B"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94FCEA1"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71CEA5DD"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6F25B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068951"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Vital</w:t>
            </w:r>
          </w:p>
        </w:tc>
      </w:tr>
      <w:tr w:rsidR="00AF6AB6" w:rsidRPr="005134D4" w14:paraId="031049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BE0D64"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91483C7"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3317B4B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1D54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28F009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Times New Roman"/>
                <w:shd w:val="clear" w:color="auto" w:fill="auto"/>
                <w:lang w:val="es-ES_tradnl"/>
              </w:rPr>
              <w:t>En construcción</w:t>
            </w:r>
          </w:p>
        </w:tc>
      </w:tr>
      <w:tr w:rsidR="00AF6AB6" w:rsidRPr="005134D4" w14:paraId="5C83B2D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7CD25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9DD866"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Times New Roman"/>
                <w:color w:val="auto"/>
                <w:shd w:val="clear" w:color="auto" w:fill="auto"/>
                <w:lang w:val="es-ES_tradnl"/>
              </w:rPr>
              <w:t>Por definir</w:t>
            </w:r>
          </w:p>
        </w:tc>
      </w:tr>
      <w:tr w:rsidR="00AF6AB6" w:rsidRPr="005134D4" w14:paraId="7BE56AF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71EB7B"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6398B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bl>
    <w:p w14:paraId="2B451CBC" w14:textId="6FC3BCA8"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38" w:name="_Toc16891871"/>
      <w:bookmarkEnd w:id="237"/>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8</w:t>
      </w:r>
      <w:r w:rsidR="00577A60" w:rsidRPr="005134D4">
        <w:rPr>
          <w:lang w:val="es-ES_tradnl"/>
        </w:rPr>
        <w:fldChar w:fldCharType="end"/>
      </w:r>
      <w:r w:rsidRPr="005134D4">
        <w:rPr>
          <w:lang w:val="es-ES_tradnl"/>
        </w:rPr>
        <w:t>: Objetivo de Alta de mascotas</w:t>
      </w:r>
      <w:bookmarkEnd w:id="238"/>
    </w:p>
    <w:p w14:paraId="717349E7"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8533DF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E71E7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88F607"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Alta de dueños de mascotas</w:t>
            </w:r>
          </w:p>
        </w:tc>
      </w:tr>
      <w:tr w:rsidR="00AF6AB6" w:rsidRPr="005134D4" w14:paraId="065D3015"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7C0066"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28053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0975C88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0A36F9"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2EBC1C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DA37681"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9AF01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0F8437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 xml:space="preserve">Iciar García-Ochoa </w:t>
            </w:r>
          </w:p>
          <w:p w14:paraId="4F4037A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0C45ECF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0615B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B179F"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permitir el dar de alta a una persona, asociándola a una mascota.</w:t>
            </w:r>
          </w:p>
        </w:tc>
      </w:tr>
      <w:tr w:rsidR="00AF6AB6" w:rsidRPr="005134D4" w14:paraId="58321BC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A01D5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925E23"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0CC0064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60DB45"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C8931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2DB83C7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BE276A"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2FAE1E1"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4E02936C"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F3B4B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9698A"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4BF14F5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DE6A3A"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9E24AA"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5947E4"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7CD429"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6E3D46D"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527DE0D" w14:textId="0C936FF5" w:rsidR="00AF6AB6" w:rsidRPr="005134D4" w:rsidRDefault="00A821CC" w:rsidP="00A821CC">
      <w:pPr>
        <w:pStyle w:val="Descripcin"/>
        <w:spacing w:before="120" w:after="120"/>
        <w:jc w:val="center"/>
        <w:rPr>
          <w:lang w:val="es-ES_tradnl"/>
        </w:rPr>
      </w:pPr>
      <w:bookmarkStart w:id="239" w:name="_Toc16891872"/>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9</w:t>
      </w:r>
      <w:r w:rsidR="00577A60" w:rsidRPr="005134D4">
        <w:rPr>
          <w:lang w:val="es-ES_tradnl"/>
        </w:rPr>
        <w:fldChar w:fldCharType="end"/>
      </w:r>
      <w:r w:rsidRPr="005134D4">
        <w:rPr>
          <w:lang w:val="es-ES_tradnl"/>
        </w:rPr>
        <w:t>: Objetivo Alta de dueños.</w:t>
      </w:r>
      <w:bookmarkEnd w:id="239"/>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3CDF991"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F68EDE"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D3C233"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w:t>
            </w:r>
          </w:p>
        </w:tc>
      </w:tr>
      <w:tr w:rsidR="00AF6AB6" w:rsidRPr="005134D4" w14:paraId="457B88AE"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EBFDC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B7292E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(04/05/2019)</w:t>
            </w:r>
          </w:p>
        </w:tc>
      </w:tr>
      <w:tr w:rsidR="00AF6AB6" w:rsidRPr="005134D4" w14:paraId="26DEABE6"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75B58"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B81A8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F3143C5"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755DF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A2842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1B59C13"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AF6AB6" w:rsidRPr="005134D4" w14:paraId="32E4349D"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019F42"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7646B"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modificar los datos asociados a las mascotas y a sus dueños. el veterinario modificador deberá pagar un canon fijo en weis al veterinario identificador.</w:t>
            </w:r>
          </w:p>
        </w:tc>
      </w:tr>
      <w:tr w:rsidR="00AF6AB6" w:rsidRPr="005134D4" w14:paraId="06D384D4"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C3396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7E4AD6" w14:textId="77777777" w:rsidR="00AF6AB6" w:rsidRPr="005134D4" w:rsidRDefault="00AF6AB6" w:rsidP="00DD2112">
            <w:pPr>
              <w:numPr>
                <w:ilvl w:val="0"/>
                <w:numId w:val="11"/>
              </w:numPr>
              <w:spacing w:after="3" w:line="230" w:lineRule="auto"/>
              <w:contextualSpacing/>
              <w:rPr>
                <w:rFonts w:eastAsia="Times New Roman"/>
                <w:shd w:val="clear" w:color="auto" w:fill="auto"/>
                <w:lang w:val="es-ES_tradnl"/>
              </w:rPr>
            </w:pPr>
            <w:r w:rsidRPr="005134D4">
              <w:rPr>
                <w:rFonts w:eastAsia="Times New Roman"/>
                <w:shd w:val="clear" w:color="auto" w:fill="auto"/>
                <w:lang w:val="es-ES_tradnl"/>
              </w:rPr>
              <w:t>[OBJ-0006] Modificación de datos de mascotas: El sistema deberá permitir la modificación de los datos sanitarios de las mascotas, así como la inclusión de las vacunaciones periódicas obligatorias.</w:t>
            </w:r>
          </w:p>
          <w:p w14:paraId="6309B78D" w14:textId="77777777" w:rsidR="00AF6AB6" w:rsidRPr="005134D4" w:rsidRDefault="00AF6AB6" w:rsidP="00DD2112">
            <w:pPr>
              <w:numPr>
                <w:ilvl w:val="0"/>
                <w:numId w:val="11"/>
              </w:numPr>
              <w:spacing w:before="20" w:after="3" w:line="232" w:lineRule="auto"/>
              <w:contextualSpacing/>
              <w:rPr>
                <w:rFonts w:eastAsia="Arial"/>
                <w:color w:val="auto"/>
                <w:shd w:val="clear" w:color="auto" w:fill="auto"/>
                <w:lang w:val="es-ES_tradnl" w:bidi="es-ES"/>
              </w:rPr>
            </w:pPr>
            <w:r w:rsidRPr="005134D4">
              <w:rPr>
                <w:rFonts w:eastAsia="Times New Roman"/>
                <w:shd w:val="clear" w:color="auto" w:fill="auto"/>
                <w:lang w:val="es-ES_tradnl"/>
              </w:rPr>
              <w:t>[OBJ-0007] Modificación de datos de los dueños: El sistema deberá permitir cambiar los datos correspondientes al dueño de la mascota, incluido el cambio a un nuevo propietario.</w:t>
            </w:r>
          </w:p>
        </w:tc>
      </w:tr>
      <w:tr w:rsidR="00AF6AB6" w:rsidRPr="005134D4" w14:paraId="4574C202"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B9B5C01"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hideMark/>
          </w:tcPr>
          <w:p w14:paraId="12258BE6"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7A470EA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439D32"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BF2522A"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Times New Roman"/>
                <w:shd w:val="clear" w:color="auto" w:fill="auto"/>
                <w:lang w:val="es-ES_tradnl"/>
              </w:rPr>
              <w:t>inmediatamente</w:t>
            </w:r>
          </w:p>
        </w:tc>
      </w:tr>
      <w:tr w:rsidR="00AF6AB6" w:rsidRPr="005134D4" w14:paraId="4E79345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098D50"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7EE08B"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2F4F5DDD"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D9298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819C2B5"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7EDE62C3"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D0C566"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E3192E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47FDCEF" w14:textId="00009089" w:rsidR="00AF6AB6" w:rsidRPr="005134D4" w:rsidRDefault="00A821CC" w:rsidP="00A821CC">
      <w:pPr>
        <w:pStyle w:val="Descripcin"/>
        <w:spacing w:before="120" w:after="120"/>
        <w:jc w:val="center"/>
        <w:rPr>
          <w:rFonts w:ascii="Times New Roman" w:eastAsia="Times New Roman" w:hAnsi="Times New Roman" w:cs="Times New Roman"/>
          <w:shd w:val="clear" w:color="auto" w:fill="auto"/>
          <w:lang w:val="es-ES_tradnl" w:eastAsia="es-ES"/>
        </w:rPr>
      </w:pPr>
      <w:bookmarkStart w:id="240" w:name="_Toc16891873"/>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10</w:t>
      </w:r>
      <w:r w:rsidR="00577A60" w:rsidRPr="005134D4">
        <w:rPr>
          <w:lang w:val="es-ES_tradnl"/>
        </w:rPr>
        <w:fldChar w:fldCharType="end"/>
      </w:r>
      <w:r w:rsidRPr="005134D4">
        <w:rPr>
          <w:lang w:val="es-ES_tradnl"/>
        </w:rPr>
        <w:t>: Objetivo de Modificación de datos</w:t>
      </w:r>
      <w:bookmarkEnd w:id="240"/>
    </w:p>
    <w:p w14:paraId="7586D8F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6E86A113"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3DB778"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OBJ-0008</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7B464AA"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Baja de mascotas</w:t>
            </w:r>
          </w:p>
        </w:tc>
      </w:tr>
      <w:tr w:rsidR="00AF6AB6" w:rsidRPr="005134D4" w14:paraId="61ECA7D1"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DE558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831C98"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036401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EEEA65"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EA30CFE"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C1131F2" w14:textId="77777777" w:rsidTr="00F96C66">
        <w:trPr>
          <w:trHeight w:val="283"/>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46A28E"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CD6EB65" w14:textId="77777777" w:rsidR="00AF6AB6" w:rsidRPr="005134D4" w:rsidRDefault="00AF6AB6" w:rsidP="00DD2112">
            <w:pPr>
              <w:numPr>
                <w:ilvl w:val="0"/>
                <w:numId w:val="10"/>
              </w:numPr>
              <w:spacing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AF6AB6" w:rsidRPr="005134D4" w14:paraId="6CAC64B8"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B5E9DB"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1FD94157"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dar de baja a una mascota del sistema, por motivos de defunción.</w:t>
            </w:r>
          </w:p>
        </w:tc>
      </w:tr>
      <w:tr w:rsidR="00AF6AB6" w:rsidRPr="005134D4" w14:paraId="2B8EE2C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A0D6F0"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6284D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Times New Roman"/>
                <w:shd w:val="clear" w:color="auto" w:fill="auto"/>
                <w:lang w:val="es-ES_tradnl"/>
              </w:rPr>
              <w:t>Ninguno</w:t>
            </w:r>
          </w:p>
        </w:tc>
      </w:tr>
      <w:tr w:rsidR="00AF6AB6" w:rsidRPr="005134D4" w14:paraId="20447A3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39FC33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311E329"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Times New Roman"/>
                <w:shd w:val="clear" w:color="auto" w:fill="auto"/>
                <w:lang w:val="es-ES_tradnl"/>
              </w:rPr>
              <w:t>Importante</w:t>
            </w:r>
          </w:p>
        </w:tc>
      </w:tr>
      <w:tr w:rsidR="00AF6AB6" w:rsidRPr="005134D4" w14:paraId="135534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11F735"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2459AED"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900A11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CC6B3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B391C55"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30201E27"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8303895"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CF78E70"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54E86D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31923C"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C4005C"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98A407" w14:textId="01872437" w:rsidR="00AF6AB6" w:rsidRPr="005134D4" w:rsidRDefault="00A821CC" w:rsidP="00A821CC">
      <w:pPr>
        <w:pStyle w:val="Descripcin"/>
        <w:spacing w:before="120" w:after="120"/>
        <w:jc w:val="center"/>
        <w:rPr>
          <w:lang w:val="es-ES_tradnl"/>
        </w:rPr>
      </w:pPr>
      <w:bookmarkStart w:id="241" w:name="_Toc16891874"/>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11</w:t>
      </w:r>
      <w:r w:rsidR="00577A60" w:rsidRPr="005134D4">
        <w:rPr>
          <w:lang w:val="es-ES_tradnl"/>
        </w:rPr>
        <w:fldChar w:fldCharType="end"/>
      </w:r>
      <w:r w:rsidRPr="005134D4">
        <w:rPr>
          <w:lang w:val="es-ES_tradnl"/>
        </w:rPr>
        <w:t>: Obetivo de Baja de mascotas</w:t>
      </w:r>
      <w:bookmarkEnd w:id="241"/>
    </w:p>
    <w:p w14:paraId="3AD96EE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2B854B2"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6C69"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OBJ-0009</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40EC5C"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Consulta de saldo</w:t>
            </w:r>
          </w:p>
        </w:tc>
      </w:tr>
      <w:tr w:rsidR="00AF6AB6" w:rsidRPr="005134D4" w14:paraId="05644353" w14:textId="77777777" w:rsidTr="00235039">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96113F"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207CE4"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02E25A0E"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776A7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A3B6018"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EC4FBAC" w14:textId="77777777" w:rsidTr="00235039">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A57CB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AD4F39"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7EB85E8" w14:textId="77777777" w:rsidTr="00235039">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F7D7A4"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18867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consultar el saldo en ethers o weis que cada veterinario participante en el sistema, tiene por realizar acciones dentro </w:t>
            </w:r>
            <w:r w:rsidRPr="005134D4">
              <w:rPr>
                <w:rFonts w:eastAsia="Times New Roman"/>
                <w:shd w:val="clear" w:color="auto" w:fill="auto"/>
                <w:lang w:val="es-ES_tradnl"/>
              </w:rPr>
              <w:lastRenderedPageBreak/>
              <w:t>del mismo.</w:t>
            </w:r>
          </w:p>
        </w:tc>
      </w:tr>
      <w:tr w:rsidR="00AF6AB6" w:rsidRPr="005134D4" w14:paraId="61C8DB75"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E6B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FAC586C"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6F4D343"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98087E"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08AC6A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147FA8"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960EB"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4E7FE54"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4D702F5C"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2312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BD3F52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651DD660" w14:textId="77777777" w:rsidTr="00235039">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D5A89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6B2D18D"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27E55410" w14:textId="77777777" w:rsidTr="00235039">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B61E01"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9A9F33E"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3D6A8AE" w14:textId="77AF920A" w:rsidR="00AF6AB6" w:rsidRPr="005134D4" w:rsidRDefault="00A821CC" w:rsidP="00A821CC">
      <w:pPr>
        <w:pStyle w:val="Descripcin"/>
        <w:spacing w:before="120" w:after="120"/>
        <w:jc w:val="center"/>
        <w:rPr>
          <w:lang w:val="es-ES_tradnl"/>
        </w:rPr>
      </w:pPr>
      <w:bookmarkStart w:id="242" w:name="_Toc16891875"/>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12</w:t>
      </w:r>
      <w:r w:rsidR="00577A60" w:rsidRPr="005134D4">
        <w:rPr>
          <w:lang w:val="es-ES_tradnl"/>
        </w:rPr>
        <w:fldChar w:fldCharType="end"/>
      </w:r>
      <w:r w:rsidRPr="005134D4">
        <w:rPr>
          <w:lang w:val="es-ES_tradnl"/>
        </w:rPr>
        <w:t>: Objetivo de Consulta de saldo de ETH</w:t>
      </w:r>
      <w:bookmarkEnd w:id="242"/>
    </w:p>
    <w:p w14:paraId="7D11DDE5"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317A8D5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43D80E2F"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8DBCF1"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OBJ-00011</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9963E11"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Control de acceso</w:t>
            </w:r>
          </w:p>
        </w:tc>
      </w:tr>
      <w:tr w:rsidR="00AF6AB6" w:rsidRPr="005134D4" w14:paraId="7102D423"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A4EC2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C046E29"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(05/05/2019 )</w:t>
            </w:r>
          </w:p>
        </w:tc>
      </w:tr>
      <w:tr w:rsidR="00AF6AB6" w:rsidRPr="005134D4" w14:paraId="46B97AF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913A3A"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273921F"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40002C8"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E348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A2336F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78C6E55"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F77B22F"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DFB94E8"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el acceso al sistema a aquellos usuarios que estén incluidos en el fichero de usuarios creado</w:t>
            </w:r>
          </w:p>
        </w:tc>
      </w:tr>
      <w:tr w:rsidR="00AF6AB6" w:rsidRPr="005134D4" w14:paraId="5244430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1719C02"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E7AA622"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755FAC4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FCCA48F"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8D1D832"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33182D8"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6065B9"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72B4CE2"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A3DB020"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58557"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0893187"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Pendiente de validación</w:t>
            </w:r>
          </w:p>
        </w:tc>
      </w:tr>
      <w:tr w:rsidR="00AF6AB6" w:rsidRPr="005134D4" w14:paraId="4936EE1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9AC2A6"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A1A11"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Alta</w:t>
            </w:r>
          </w:p>
        </w:tc>
      </w:tr>
      <w:tr w:rsidR="00AF6AB6" w:rsidRPr="005134D4" w14:paraId="01CBD34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59DD1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184E181"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375143A" w14:textId="3051A3D7" w:rsidR="00AF6AB6" w:rsidRPr="005134D4" w:rsidRDefault="00A821CC" w:rsidP="00A821CC">
      <w:pPr>
        <w:pStyle w:val="Descripcin"/>
        <w:spacing w:before="120" w:after="120"/>
        <w:jc w:val="center"/>
        <w:rPr>
          <w:lang w:val="es-ES_tradnl"/>
        </w:rPr>
      </w:pPr>
      <w:bookmarkStart w:id="243" w:name="_Toc16891876"/>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13</w:t>
      </w:r>
      <w:r w:rsidR="00577A60" w:rsidRPr="005134D4">
        <w:rPr>
          <w:lang w:val="es-ES_tradnl"/>
        </w:rPr>
        <w:fldChar w:fldCharType="end"/>
      </w:r>
      <w:r w:rsidRPr="005134D4">
        <w:rPr>
          <w:lang w:val="es-ES_tradnl"/>
        </w:rPr>
        <w:t>: Objetivo de control de acceso al sistema</w:t>
      </w:r>
      <w:bookmarkEnd w:id="243"/>
    </w:p>
    <w:p w14:paraId="3D95A8D9"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17B6B02"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B16D6FD"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C502A4"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OBJ-00012</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034265" w14:textId="18EF7E0E"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Visualización de múltiples dispositivos</w:t>
            </w:r>
          </w:p>
        </w:tc>
      </w:tr>
      <w:tr w:rsidR="00AF6AB6" w:rsidRPr="005134D4" w14:paraId="43D266E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6426787"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C8A61AF"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14E79A9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C21D61"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6EE094D"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B628123"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21DDC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4710F5"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6D1BB24"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0F88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94C1516" w14:textId="77777777" w:rsidR="00AF6AB6" w:rsidRPr="005134D4" w:rsidRDefault="00AF6AB6" w:rsidP="00AF6AB6">
            <w:pPr>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estar diseñado para poder visualizarse en dispositivos del tipo Smartphone, Tablet y PC</w:t>
            </w:r>
          </w:p>
        </w:tc>
      </w:tr>
      <w:tr w:rsidR="00AF6AB6" w:rsidRPr="005134D4" w14:paraId="16AAA62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053F3A"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57642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2FE06AF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B41808"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70AAECB"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2E91488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73D7E0"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A2D7FEC"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3E1857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97CA3F"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83681A4"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25726B6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E5A5C8"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315C6A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048457E2"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8E2DFF"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6876D99" w14:textId="77777777" w:rsidR="00AF6AB6" w:rsidRPr="005134D4" w:rsidRDefault="00AF6AB6" w:rsidP="00A821CC">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42C2FA6" w14:textId="75605BEF" w:rsidR="00AF6AB6" w:rsidRPr="005134D4" w:rsidRDefault="00A821CC" w:rsidP="00A821CC">
      <w:pPr>
        <w:pStyle w:val="Descripcin"/>
        <w:spacing w:before="120" w:after="120"/>
        <w:jc w:val="center"/>
        <w:rPr>
          <w:lang w:val="es-ES_tradnl"/>
        </w:rPr>
      </w:pPr>
      <w:bookmarkStart w:id="244" w:name="_Toc16891877"/>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14</w:t>
      </w:r>
      <w:r w:rsidR="00577A60" w:rsidRPr="005134D4">
        <w:rPr>
          <w:lang w:val="es-ES_tradnl"/>
        </w:rPr>
        <w:fldChar w:fldCharType="end"/>
      </w:r>
      <w:r w:rsidRPr="005134D4">
        <w:rPr>
          <w:lang w:val="es-ES_tradnl"/>
        </w:rPr>
        <w:t>: Objetivo de visulaización en múltiples disposivos.</w:t>
      </w:r>
      <w:bookmarkEnd w:id="244"/>
    </w:p>
    <w:p w14:paraId="031292CF"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27928009"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96BDA7"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OBJ-00013</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F6A131" w14:textId="05640042" w:rsidR="00AF6AB6" w:rsidRPr="005134D4" w:rsidRDefault="00136CD9" w:rsidP="00AF6AB6">
            <w:pPr>
              <w:spacing w:before="3"/>
              <w:ind w:left="160"/>
              <w:jc w:val="left"/>
              <w:rPr>
                <w:rFonts w:eastAsia="Arial"/>
                <w:b/>
                <w:color w:val="auto"/>
                <w:shd w:val="clear" w:color="auto" w:fill="auto"/>
                <w:lang w:val="es-ES_tradnl" w:bidi="es-ES"/>
              </w:rPr>
            </w:pPr>
            <w:r w:rsidRPr="005134D4">
              <w:rPr>
                <w:rFonts w:eastAsia="Times New Roman"/>
                <w:b/>
                <w:shd w:val="clear" w:color="auto" w:fill="auto"/>
                <w:lang w:val="es-ES_tradnl"/>
              </w:rPr>
              <w:t>Traspasar ETH</w:t>
            </w:r>
          </w:p>
        </w:tc>
      </w:tr>
      <w:tr w:rsidR="00AF6AB6" w:rsidRPr="005134D4" w14:paraId="523BE6AF"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46ABB1"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3577A6"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( 05/05/2019 )</w:t>
            </w:r>
          </w:p>
        </w:tc>
      </w:tr>
      <w:tr w:rsidR="00AF6AB6" w:rsidRPr="005134D4" w14:paraId="15D47631"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F0D9712"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7698307"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78702B0C"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C6F6B1"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5F2A350"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0797B7D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05649"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36AE9CA" w14:textId="5C21703C" w:rsidR="00AF6AB6" w:rsidRPr="005134D4" w:rsidRDefault="00AF6AB6" w:rsidP="00136CD9">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traspasar </w:t>
            </w:r>
            <w:r w:rsidR="00136CD9" w:rsidRPr="005134D4">
              <w:rPr>
                <w:rFonts w:eastAsia="Times New Roman"/>
                <w:shd w:val="clear" w:color="auto" w:fill="auto"/>
                <w:lang w:val="es-ES_tradnl"/>
              </w:rPr>
              <w:t>ETH</w:t>
            </w:r>
            <w:r w:rsidRPr="005134D4">
              <w:rPr>
                <w:rFonts w:eastAsia="Times New Roman"/>
                <w:shd w:val="clear" w:color="auto" w:fill="auto"/>
                <w:lang w:val="es-ES_tradnl"/>
              </w:rPr>
              <w:t xml:space="preserve"> desde el veterinario modificador hasta el veterinario identificador, siempre y cuando el modificador realice un cambio en los datos de una mascota que ya exista en el sistema.</w:t>
            </w:r>
          </w:p>
        </w:tc>
      </w:tr>
      <w:tr w:rsidR="00AF6AB6" w:rsidRPr="005134D4" w14:paraId="12ACE3B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755CB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72EAF7"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14F2E49B"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A7CE9A"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9ADA07D"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52F12FE3"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38D843"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0CD66E5"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38AB600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C7095C"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EC57F"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1CFC872F"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18F7337"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743BED4" w14:textId="77777777" w:rsidR="00AF6AB6" w:rsidRPr="005134D4" w:rsidRDefault="00AF6AB6" w:rsidP="00AF6AB6">
            <w:pPr>
              <w:spacing w:before="12"/>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AF6AB6" w:rsidRPr="005134D4" w14:paraId="525C7B95"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DAEA72"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F60DF1F"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0FDDC5E" w14:textId="13204ED6" w:rsidR="00AF6AB6" w:rsidRPr="005134D4" w:rsidRDefault="00136CD9" w:rsidP="00136CD9">
      <w:pPr>
        <w:pStyle w:val="Descripcin"/>
        <w:spacing w:before="120" w:after="120"/>
        <w:jc w:val="center"/>
        <w:rPr>
          <w:lang w:val="es-ES_tradnl"/>
        </w:rPr>
      </w:pPr>
      <w:bookmarkStart w:id="245" w:name="_Toc16891878"/>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15</w:t>
      </w:r>
      <w:r w:rsidR="00577A60" w:rsidRPr="005134D4">
        <w:rPr>
          <w:lang w:val="es-ES_tradnl"/>
        </w:rPr>
        <w:fldChar w:fldCharType="end"/>
      </w:r>
      <w:r w:rsidRPr="005134D4">
        <w:rPr>
          <w:lang w:val="es-ES_tradnl"/>
        </w:rPr>
        <w:t>: Objetivo de traspaso de ETH</w:t>
      </w:r>
      <w:bookmarkEnd w:id="245"/>
    </w:p>
    <w:p w14:paraId="65FBE8CC"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p w14:paraId="0C1ED479" w14:textId="77777777" w:rsidR="00AF6AB6" w:rsidRPr="005134D4" w:rsidRDefault="00AF6AB6" w:rsidP="00AF6AB6">
      <w:pPr>
        <w:spacing w:after="3" w:line="232" w:lineRule="auto"/>
        <w:rPr>
          <w:rFonts w:ascii="Times New Roman" w:eastAsia="Times New Roman" w:hAnsi="Times New Roman" w:cs="Times New Roman"/>
          <w:sz w:val="18"/>
          <w:shd w:val="clear" w:color="auto" w:fill="auto"/>
          <w:lang w:val="es-ES_tradnl" w:eastAsia="es-ES"/>
        </w:rPr>
      </w:pPr>
    </w:p>
    <w:p w14:paraId="15C9CAD3"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5C591B61"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976C236"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OBJ-00014</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058F58"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Navegación por la aplicación</w:t>
            </w:r>
          </w:p>
        </w:tc>
      </w:tr>
      <w:tr w:rsidR="00AF6AB6" w:rsidRPr="005134D4" w14:paraId="7DA8B65E"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17C2E1B"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401A1CA" w14:textId="77777777"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1.0 (05/05/2019)</w:t>
            </w:r>
          </w:p>
        </w:tc>
      </w:tr>
      <w:tr w:rsidR="00AF6AB6" w:rsidRPr="005134D4" w14:paraId="728C075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693B3E"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C12A68A"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34501AB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2CE0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3A7B824"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659F89C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01EABEA"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3B5EF06"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El sistema deberá permitir la navegación entre las opciones de alta, modificación y baja de mascotas, así como la consulta del saldo de weis.</w:t>
            </w:r>
          </w:p>
        </w:tc>
      </w:tr>
      <w:tr w:rsidR="00AF6AB6" w:rsidRPr="005134D4" w14:paraId="056AE4C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7676C8"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FB7B36B"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72F4ED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0D70552"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03F41DFE"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AF6AB6" w:rsidRPr="005134D4" w14:paraId="4CA8811A"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F0AFCC"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8952490"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671EDB9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76DA5A6"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478BE07"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0C743C1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5DB5A3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6B21D84F"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12A99B38"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2460D"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DB638B0"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FB480AC" w14:textId="15B94A62" w:rsidR="00AF6AB6" w:rsidRPr="005134D4" w:rsidRDefault="00136CD9" w:rsidP="00136CD9">
      <w:pPr>
        <w:pStyle w:val="Descripcin"/>
        <w:spacing w:before="120" w:after="120"/>
        <w:jc w:val="center"/>
        <w:rPr>
          <w:lang w:val="es-ES_tradnl"/>
        </w:rPr>
      </w:pPr>
      <w:bookmarkStart w:id="246" w:name="_Toc16891879"/>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16</w:t>
      </w:r>
      <w:r w:rsidR="00577A60" w:rsidRPr="005134D4">
        <w:rPr>
          <w:lang w:val="es-ES_tradnl"/>
        </w:rPr>
        <w:fldChar w:fldCharType="end"/>
      </w:r>
      <w:r w:rsidRPr="005134D4">
        <w:rPr>
          <w:lang w:val="es-ES_tradnl"/>
        </w:rPr>
        <w:t>: Objetivo de la navegación de la aplicación</w:t>
      </w:r>
      <w:bookmarkEnd w:id="246"/>
    </w:p>
    <w:p w14:paraId="0297751B" w14:textId="77777777" w:rsidR="00AF6AB6" w:rsidRPr="005134D4" w:rsidRDefault="00AF6AB6" w:rsidP="00AF6AB6">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633"/>
        <w:gridCol w:w="7229"/>
      </w:tblGrid>
      <w:tr w:rsidR="00AF6AB6" w:rsidRPr="005134D4" w14:paraId="0A1DD716"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744EC0" w14:textId="77777777" w:rsidR="00AF6AB6" w:rsidRPr="005134D4" w:rsidRDefault="00AF6AB6" w:rsidP="00AF6AB6">
            <w:pPr>
              <w:spacing w:before="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OBJ-00015</w:t>
            </w:r>
          </w:p>
        </w:tc>
        <w:tc>
          <w:tcPr>
            <w:tcW w:w="722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FDC93D" w14:textId="77777777" w:rsidR="00AF6AB6" w:rsidRPr="005134D4" w:rsidRDefault="00AF6AB6" w:rsidP="00AF6AB6">
            <w:pPr>
              <w:spacing w:before="3"/>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Gestión de sesiones</w:t>
            </w:r>
          </w:p>
        </w:tc>
      </w:tr>
      <w:tr w:rsidR="00AF6AB6" w:rsidRPr="005134D4" w14:paraId="24CAF6F4" w14:textId="77777777" w:rsidTr="00AF6AB6">
        <w:trPr>
          <w:trHeight w:val="277"/>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5D1187C" w14:textId="77777777" w:rsidR="00AF6AB6" w:rsidRPr="005134D4" w:rsidRDefault="00AF6AB6" w:rsidP="00AF6AB6">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7229" w:type="dxa"/>
            <w:tcBorders>
              <w:top w:val="single" w:sz="4" w:space="0" w:color="auto"/>
              <w:left w:val="single" w:sz="4" w:space="0" w:color="auto"/>
              <w:bottom w:val="single" w:sz="4" w:space="0" w:color="auto"/>
              <w:right w:val="single" w:sz="4" w:space="0" w:color="auto"/>
            </w:tcBorders>
            <w:vAlign w:val="center"/>
            <w:hideMark/>
          </w:tcPr>
          <w:p w14:paraId="31A512B2" w14:textId="715E4D03" w:rsidR="00AF6AB6" w:rsidRPr="005134D4" w:rsidRDefault="00AF6AB6" w:rsidP="00AF6AB6">
            <w:pPr>
              <w:spacing w:before="23"/>
              <w:ind w:left="160"/>
              <w:jc w:val="left"/>
              <w:rPr>
                <w:rFonts w:eastAsia="Arial"/>
                <w:color w:val="auto"/>
                <w:shd w:val="clear" w:color="auto" w:fill="auto"/>
                <w:lang w:val="es-ES_tradnl" w:bidi="es-ES"/>
              </w:rPr>
            </w:pPr>
            <w:r w:rsidRPr="005134D4">
              <w:rPr>
                <w:rFonts w:eastAsia="Times New Roman"/>
                <w:shd w:val="clear" w:color="auto" w:fill="auto"/>
                <w:lang w:val="es-ES_tradnl"/>
              </w:rPr>
              <w:t xml:space="preserve">1.0 </w:t>
            </w:r>
            <w:r w:rsidR="00477A66" w:rsidRPr="005134D4">
              <w:rPr>
                <w:rFonts w:eastAsia="Times New Roman"/>
                <w:shd w:val="clear" w:color="auto" w:fill="auto"/>
                <w:lang w:val="es-ES_tradnl"/>
              </w:rPr>
              <w:t>(</w:t>
            </w:r>
            <w:r w:rsidRPr="005134D4">
              <w:rPr>
                <w:rFonts w:eastAsia="Times New Roman"/>
                <w:shd w:val="clear" w:color="auto" w:fill="auto"/>
                <w:lang w:val="es-ES_tradnl"/>
              </w:rPr>
              <w:t>05/05/2019 )</w:t>
            </w:r>
          </w:p>
        </w:tc>
      </w:tr>
      <w:tr w:rsidR="00AF6AB6" w:rsidRPr="005134D4" w14:paraId="74B580F9"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970C2A3"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5E7B272" w14:textId="77777777" w:rsidR="00AF6AB6" w:rsidRPr="005134D4" w:rsidRDefault="00AF6AB6"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2D773FFE" w14:textId="77777777" w:rsidTr="00AF6AB6">
        <w:trPr>
          <w:trHeight w:val="495"/>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21CE2F"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7229" w:type="dxa"/>
            <w:tcBorders>
              <w:top w:val="single" w:sz="4" w:space="0" w:color="auto"/>
              <w:left w:val="single" w:sz="4" w:space="0" w:color="auto"/>
              <w:bottom w:val="single" w:sz="4" w:space="0" w:color="auto"/>
              <w:right w:val="single" w:sz="4" w:space="0" w:color="auto"/>
            </w:tcBorders>
            <w:hideMark/>
          </w:tcPr>
          <w:p w14:paraId="15EFD97D" w14:textId="5D531D46" w:rsidR="00AF6AB6" w:rsidRPr="005134D4" w:rsidRDefault="00136CD9" w:rsidP="00DD2112">
            <w:pPr>
              <w:numPr>
                <w:ilvl w:val="0"/>
                <w:numId w:val="10"/>
              </w:numPr>
              <w:spacing w:before="14" w:after="3" w:line="232" w:lineRule="auto"/>
              <w:jc w:val="left"/>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AF6AB6" w:rsidRPr="005134D4" w14:paraId="53239C7D" w14:textId="77777777" w:rsidTr="00AF6AB6">
        <w:trPr>
          <w:trHeight w:val="48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DEB3DC" w14:textId="77777777" w:rsidR="00AF6AB6" w:rsidRPr="005134D4" w:rsidRDefault="00AF6AB6" w:rsidP="00AF6AB6">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7229" w:type="dxa"/>
            <w:tcBorders>
              <w:top w:val="single" w:sz="4" w:space="0" w:color="auto"/>
              <w:left w:val="single" w:sz="4" w:space="0" w:color="auto"/>
              <w:bottom w:val="single" w:sz="4" w:space="0" w:color="auto"/>
              <w:right w:val="single" w:sz="4" w:space="0" w:color="auto"/>
            </w:tcBorders>
            <w:hideMark/>
          </w:tcPr>
          <w:p w14:paraId="44A6EECA" w14:textId="77777777" w:rsidR="00AF6AB6" w:rsidRPr="005134D4" w:rsidRDefault="00AF6AB6" w:rsidP="00AF6AB6">
            <w:pPr>
              <w:spacing w:before="17"/>
              <w:ind w:left="160" w:right="79"/>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ser capaz de manejar las sesiones de usuario y el correcto funcionamiento de los navegadores. </w:t>
            </w:r>
          </w:p>
        </w:tc>
      </w:tr>
      <w:tr w:rsidR="00AF6AB6" w:rsidRPr="005134D4" w14:paraId="2C591162"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3750D6" w14:textId="77777777" w:rsidR="00AF6AB6" w:rsidRPr="005134D4" w:rsidRDefault="00AF6AB6" w:rsidP="00AF6AB6">
            <w:pPr>
              <w:spacing w:before="2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Sub-objetivos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1D24EB06" w14:textId="77777777" w:rsidR="00AF6AB6" w:rsidRPr="005134D4" w:rsidRDefault="00AF6AB6" w:rsidP="00AF6AB6">
            <w:pPr>
              <w:spacing w:before="20"/>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AF6AB6" w:rsidRPr="005134D4" w14:paraId="4904B9DE"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FCAC06" w14:textId="77777777" w:rsidR="00AF6AB6" w:rsidRPr="005134D4" w:rsidRDefault="00AF6AB6" w:rsidP="00AF6AB6">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4B6050B3" w14:textId="77777777" w:rsidR="00AF6AB6" w:rsidRPr="005134D4" w:rsidRDefault="00AF6AB6" w:rsidP="00AF6AB6">
            <w:pPr>
              <w:spacing w:before="18"/>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AF6AB6" w:rsidRPr="005134D4" w14:paraId="05DFD3D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5B677E" w14:textId="77777777" w:rsidR="00AF6AB6" w:rsidRPr="005134D4" w:rsidRDefault="00AF6AB6" w:rsidP="00AF6AB6">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7229" w:type="dxa"/>
            <w:tcBorders>
              <w:top w:val="single" w:sz="4" w:space="0" w:color="auto"/>
              <w:left w:val="single" w:sz="4" w:space="0" w:color="auto"/>
              <w:bottom w:val="single" w:sz="4" w:space="0" w:color="auto"/>
              <w:right w:val="single" w:sz="4" w:space="0" w:color="auto"/>
            </w:tcBorders>
            <w:vAlign w:val="center"/>
            <w:hideMark/>
          </w:tcPr>
          <w:p w14:paraId="2E9E318E" w14:textId="77777777" w:rsidR="00AF6AB6" w:rsidRPr="005134D4" w:rsidRDefault="00AF6AB6" w:rsidP="00AF6AB6">
            <w:pPr>
              <w:spacing w:before="16"/>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AF6AB6" w:rsidRPr="005134D4" w14:paraId="72D5D3E5"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CE2B2D" w14:textId="77777777" w:rsidR="00AF6AB6" w:rsidRPr="005134D4" w:rsidRDefault="00AF6AB6" w:rsidP="00AF6AB6">
            <w:pPr>
              <w:spacing w:before="14"/>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7229" w:type="dxa"/>
            <w:tcBorders>
              <w:top w:val="single" w:sz="4" w:space="0" w:color="auto"/>
              <w:left w:val="single" w:sz="4" w:space="0" w:color="auto"/>
              <w:bottom w:val="single" w:sz="4" w:space="0" w:color="auto"/>
              <w:right w:val="single" w:sz="4" w:space="0" w:color="auto"/>
            </w:tcBorders>
            <w:vAlign w:val="center"/>
            <w:hideMark/>
          </w:tcPr>
          <w:p w14:paraId="5E5B6245" w14:textId="77777777" w:rsidR="00AF6AB6" w:rsidRPr="005134D4" w:rsidRDefault="00AF6AB6" w:rsidP="00AF6AB6">
            <w:pPr>
              <w:spacing w:before="14"/>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AF6AB6" w:rsidRPr="005134D4" w14:paraId="43E2CA34" w14:textId="77777777" w:rsidTr="00AF6AB6">
        <w:trPr>
          <w:trHeight w:val="270"/>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2EE870" w14:textId="77777777" w:rsidR="00AF6AB6" w:rsidRPr="005134D4" w:rsidRDefault="00AF6AB6" w:rsidP="00AF6AB6">
            <w:pPr>
              <w:spacing w:before="1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297C80F" w14:textId="77777777" w:rsidR="00AF6AB6" w:rsidRPr="005134D4" w:rsidRDefault="00AF6AB6" w:rsidP="00AF6AB6">
            <w:pPr>
              <w:spacing w:before="12"/>
              <w:ind w:left="160"/>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Por definir</w:t>
            </w:r>
          </w:p>
        </w:tc>
      </w:tr>
      <w:tr w:rsidR="00AF6AB6" w:rsidRPr="005134D4" w14:paraId="7DA0EE1A" w14:textId="77777777" w:rsidTr="00AF6AB6">
        <w:trPr>
          <w:trHeight w:val="262"/>
        </w:trPr>
        <w:tc>
          <w:tcPr>
            <w:tcW w:w="16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741650" w14:textId="77777777" w:rsidR="00AF6AB6" w:rsidRPr="005134D4" w:rsidRDefault="00AF6AB6" w:rsidP="00AF6AB6">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7229" w:type="dxa"/>
            <w:tcBorders>
              <w:top w:val="single" w:sz="4" w:space="0" w:color="auto"/>
              <w:left w:val="single" w:sz="4" w:space="0" w:color="auto"/>
              <w:bottom w:val="single" w:sz="4" w:space="0" w:color="auto"/>
              <w:right w:val="single" w:sz="4" w:space="0" w:color="auto"/>
            </w:tcBorders>
            <w:vAlign w:val="center"/>
            <w:hideMark/>
          </w:tcPr>
          <w:p w14:paraId="7688EAB4" w14:textId="77777777" w:rsidR="00AF6AB6" w:rsidRPr="005134D4" w:rsidRDefault="00AF6AB6" w:rsidP="00136CD9">
            <w:pPr>
              <w:keepNext/>
              <w:spacing w:before="11"/>
              <w:ind w:left="160"/>
              <w:jc w:val="left"/>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1A4B24F" w14:textId="2ADBAC4D" w:rsidR="00AF0ADA" w:rsidRPr="005134D4" w:rsidRDefault="00136CD9" w:rsidP="00136CD9">
      <w:pPr>
        <w:pStyle w:val="Descripcin"/>
        <w:spacing w:before="120" w:after="120"/>
        <w:jc w:val="center"/>
        <w:rPr>
          <w:lang w:val="es-ES_tradnl"/>
        </w:rPr>
      </w:pPr>
      <w:bookmarkStart w:id="247" w:name="_Toc16891880"/>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17</w:t>
      </w:r>
      <w:r w:rsidR="00577A60" w:rsidRPr="005134D4">
        <w:rPr>
          <w:lang w:val="es-ES_tradnl"/>
        </w:rPr>
        <w:fldChar w:fldCharType="end"/>
      </w:r>
      <w:r w:rsidRPr="005134D4">
        <w:rPr>
          <w:lang w:val="es-ES_tradnl"/>
        </w:rPr>
        <w:t>: Objetivo de Gestión de sesiones</w:t>
      </w:r>
      <w:bookmarkEnd w:id="247"/>
    </w:p>
    <w:p w14:paraId="316E1E34" w14:textId="70FA9412" w:rsidR="00AF0ADA" w:rsidRPr="005134D4" w:rsidRDefault="00AF0ADA" w:rsidP="005F12FE">
      <w:pPr>
        <w:pStyle w:val="Ttulo2"/>
      </w:pPr>
      <w:bookmarkStart w:id="248" w:name="_Toc16891788"/>
      <w:r w:rsidRPr="005134D4">
        <w:t>Catálogo de requisitos del sistema.</w:t>
      </w:r>
      <w:bookmarkEnd w:id="248"/>
    </w:p>
    <w:p w14:paraId="68898F99" w14:textId="4BF55CC6" w:rsidR="00AF0ADA" w:rsidRPr="005134D4" w:rsidRDefault="00AF0ADA" w:rsidP="005F12FE">
      <w:pPr>
        <w:pStyle w:val="Ttulo3"/>
      </w:pPr>
      <w:bookmarkStart w:id="249" w:name="_Toc8082674"/>
      <w:bookmarkStart w:id="250" w:name="_Toc8514038"/>
      <w:bookmarkStart w:id="251" w:name="_Toc8550360"/>
      <w:bookmarkStart w:id="252" w:name="_Toc10068968"/>
      <w:bookmarkStart w:id="253" w:name="_Toc10073529"/>
      <w:bookmarkStart w:id="254" w:name="_Toc10073611"/>
      <w:bookmarkStart w:id="255" w:name="_Toc10154902"/>
      <w:bookmarkStart w:id="256" w:name="_Toc10319716"/>
      <w:bookmarkStart w:id="257" w:name="_Toc10365371"/>
      <w:bookmarkStart w:id="258" w:name="_Toc10365478"/>
      <w:bookmarkStart w:id="259" w:name="_Toc10381095"/>
      <w:bookmarkStart w:id="260" w:name="_Toc10407674"/>
      <w:bookmarkStart w:id="261" w:name="_Toc10417893"/>
      <w:bookmarkStart w:id="262" w:name="_Toc10417990"/>
      <w:bookmarkStart w:id="263" w:name="_Toc10465124"/>
      <w:bookmarkStart w:id="264" w:name="_Toc10465227"/>
      <w:bookmarkStart w:id="265" w:name="_Toc10541936"/>
      <w:bookmarkStart w:id="266" w:name="_Toc10546315"/>
      <w:bookmarkStart w:id="267" w:name="_Toc10546440"/>
      <w:bookmarkStart w:id="268" w:name="_Toc10547357"/>
      <w:bookmarkStart w:id="269" w:name="_Toc8082675"/>
      <w:bookmarkStart w:id="270" w:name="_Toc8514039"/>
      <w:bookmarkStart w:id="271" w:name="_Toc8550361"/>
      <w:bookmarkStart w:id="272" w:name="_Toc10068969"/>
      <w:bookmarkStart w:id="273" w:name="_Toc10073530"/>
      <w:bookmarkStart w:id="274" w:name="_Toc10073612"/>
      <w:bookmarkStart w:id="275" w:name="_Toc10154903"/>
      <w:bookmarkStart w:id="276" w:name="_Toc10319717"/>
      <w:bookmarkStart w:id="277" w:name="_Toc10365372"/>
      <w:bookmarkStart w:id="278" w:name="_Toc10365479"/>
      <w:bookmarkStart w:id="279" w:name="_Toc10381096"/>
      <w:bookmarkStart w:id="280" w:name="_Toc10407675"/>
      <w:bookmarkStart w:id="281" w:name="_Toc10417894"/>
      <w:bookmarkStart w:id="282" w:name="_Toc10417991"/>
      <w:bookmarkStart w:id="283" w:name="_Toc10465125"/>
      <w:bookmarkStart w:id="284" w:name="_Toc10465228"/>
      <w:bookmarkStart w:id="285" w:name="_Toc10541937"/>
      <w:bookmarkStart w:id="286" w:name="_Toc10546316"/>
      <w:bookmarkStart w:id="287" w:name="_Toc10546441"/>
      <w:bookmarkStart w:id="288" w:name="_Toc10547358"/>
      <w:bookmarkStart w:id="289" w:name="_Toc16891789"/>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5134D4">
        <w:t>Requisitos de información</w:t>
      </w:r>
      <w:bookmarkEnd w:id="289"/>
    </w:p>
    <w:p w14:paraId="50CB9C37" w14:textId="77777777" w:rsidR="00AF0ADA" w:rsidRPr="005134D4" w:rsidRDefault="00AF0ADA" w:rsidP="00E3510D">
      <w:pPr>
        <w:pStyle w:val="Textoindependiente"/>
        <w:spacing w:before="99" w:line="360" w:lineRule="auto"/>
        <w:ind w:firstLine="284"/>
        <w:jc w:val="both"/>
        <w:rPr>
          <w:sz w:val="22"/>
          <w:szCs w:val="22"/>
          <w:lang w:val="es-ES_tradnl"/>
        </w:rPr>
      </w:pPr>
      <w:r w:rsidRPr="005134D4">
        <w:rPr>
          <w:sz w:val="22"/>
          <w:szCs w:val="22"/>
          <w:lang w:val="es-ES_tradnl"/>
        </w:rPr>
        <w:t>Los requisitos de información son formas especializadas de requisitos que van a permitir la introducción de datos relativos a los actores que van a participar o componer el sistema.</w:t>
      </w:r>
    </w:p>
    <w:p w14:paraId="01563200" w14:textId="77777777" w:rsidR="00136CD9" w:rsidRPr="005134D4" w:rsidRDefault="00136CD9" w:rsidP="00136CD9">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149191E7"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C3E69F6"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IRQ-0001</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4173DA7C"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usuario veterinario</w:t>
            </w:r>
          </w:p>
        </w:tc>
      </w:tr>
      <w:tr w:rsidR="00B6528B" w:rsidRPr="005134D4" w14:paraId="2E310F7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F971001"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514DBBF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527D0F85"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B2BBB3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7BA55DE"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4C09EC6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C95469"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0B7F39F" w14:textId="514BCC22" w:rsidR="00B6528B" w:rsidRPr="005134D4" w:rsidRDefault="00DA7955" w:rsidP="00DD2112">
            <w:pPr>
              <w:numPr>
                <w:ilvl w:val="0"/>
                <w:numId w:val="13"/>
              </w:numPr>
              <w:spacing w:before="19" w:after="3" w:line="232" w:lineRule="auto"/>
              <w:ind w:left="369"/>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B6528B" w:rsidRPr="005134D4" w14:paraId="04E72C8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C037B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702635B4" w14:textId="77777777" w:rsidR="00B6528B" w:rsidRPr="005134D4" w:rsidRDefault="00B6528B" w:rsidP="00DD2112">
            <w:pPr>
              <w:numPr>
                <w:ilvl w:val="0"/>
                <w:numId w:val="12"/>
              </w:numPr>
              <w:spacing w:before="15"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[FRQ-0001] Acceso al sistema</w:t>
            </w:r>
          </w:p>
        </w:tc>
      </w:tr>
      <w:tr w:rsidR="00B6528B" w:rsidRPr="005134D4" w14:paraId="01FBA458"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A34348"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1958E2A5"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Arial"/>
                <w:color w:val="auto"/>
                <w:shd w:val="clear" w:color="auto" w:fill="auto"/>
                <w:lang w:val="es-ES_tradnl" w:bidi="es-ES"/>
              </w:rPr>
              <w:t>El sistema deberá almacenar la información correspondiente a los usuarios veterinarios que usen el sistema. En concreto:</w:t>
            </w:r>
          </w:p>
        </w:tc>
      </w:tr>
      <w:tr w:rsidR="00B6528B" w:rsidRPr="005134D4" w14:paraId="0CF40AE1" w14:textId="77777777" w:rsidTr="00710444">
        <w:trPr>
          <w:trHeight w:val="353"/>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DDC73A0"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7D4C88AE" w14:textId="77777777" w:rsidR="00B6528B" w:rsidRPr="005134D4" w:rsidRDefault="00B6528B" w:rsidP="00DD2112">
            <w:pPr>
              <w:numPr>
                <w:ilvl w:val="0"/>
                <w:numId w:val="14"/>
              </w:numPr>
              <w:spacing w:before="9"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 de usuario</w:t>
            </w:r>
          </w:p>
          <w:p w14:paraId="7C247DF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Contraseña del usuario</w:t>
            </w:r>
          </w:p>
          <w:p w14:paraId="1F011EDC"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Rol</w:t>
            </w:r>
          </w:p>
          <w:p w14:paraId="0909A55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p w14:paraId="5218655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Colegio</w:t>
            </w:r>
          </w:p>
        </w:tc>
      </w:tr>
      <w:tr w:rsidR="00B6528B" w:rsidRPr="005134D4" w14:paraId="0972C44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9521888"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2D83D520"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3593FD8C"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07E3B4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E1425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6BA0BCB"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A6359F1"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F6D1835"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5B6077D"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34A0C51"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AC76B52"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5F48568"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074686EB"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7B29ACC"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59E94B24"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D39D8A"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AEE51C"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0098467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B6528B" w:rsidRPr="005134D4" w14:paraId="0F3B4FE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4FA954"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441FB3A3"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74E8718"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1761D86"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5B57832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18EE6BE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AA17218"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0EA2DC6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E2639B5"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DAD7860"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52EFA1FD"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2B80A394" w14:textId="0C30294E" w:rsidR="00B6528B" w:rsidRPr="005134D4" w:rsidRDefault="00710444" w:rsidP="00710444">
      <w:pPr>
        <w:pStyle w:val="Descripcin"/>
        <w:spacing w:before="120" w:after="120"/>
        <w:jc w:val="center"/>
        <w:rPr>
          <w:lang w:val="es-ES_tradnl"/>
        </w:rPr>
      </w:pPr>
      <w:bookmarkStart w:id="290" w:name="_Toc16891881"/>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18</w:t>
      </w:r>
      <w:r w:rsidR="00577A60" w:rsidRPr="005134D4">
        <w:rPr>
          <w:lang w:val="es-ES_tradnl"/>
        </w:rPr>
        <w:fldChar w:fldCharType="end"/>
      </w:r>
      <w:r w:rsidRPr="005134D4">
        <w:rPr>
          <w:lang w:val="es-ES_tradnl"/>
        </w:rPr>
        <w:t>: Requisito de Informacion del veterinario</w:t>
      </w:r>
      <w:bookmarkEnd w:id="290"/>
    </w:p>
    <w:p w14:paraId="54791491" w14:textId="77777777" w:rsidR="00710444" w:rsidRPr="005134D4" w:rsidRDefault="00710444" w:rsidP="00710444">
      <w:pPr>
        <w:rPr>
          <w:lang w:val="es-ES_tradnl" w:eastAsia="es-ES"/>
        </w:rPr>
      </w:pPr>
    </w:p>
    <w:tbl>
      <w:tblPr>
        <w:tblStyle w:val="TableNormal12"/>
        <w:tblW w:w="8859"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7B466103"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7BD0C4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IRQ-0002</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A8D56C3"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 mascotas</w:t>
            </w:r>
          </w:p>
        </w:tc>
      </w:tr>
      <w:tr w:rsidR="00B6528B" w:rsidRPr="005134D4" w14:paraId="23FB0B34"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60498B0"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96287A9"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394FEAE9"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E99531"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4C0D67B2"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5619578B"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9F3BEE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26F001C8"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60812946"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55225AC1"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54045AA"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BD6041"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29C3334" w14:textId="77777777" w:rsidTr="00710444">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2008059"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8488ED5" w14:textId="69F00E3F"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las mascotas que se añaden al sistema. En concreto:</w:t>
            </w:r>
          </w:p>
        </w:tc>
      </w:tr>
      <w:tr w:rsidR="00B6528B" w:rsidRPr="005134D4" w14:paraId="4B5EFE90" w14:textId="77777777" w:rsidTr="00235039">
        <w:trPr>
          <w:trHeight w:val="781"/>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D654A14"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51D7A23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Nº de identificación</w:t>
            </w:r>
          </w:p>
          <w:p w14:paraId="5877776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implantación</w:t>
            </w:r>
          </w:p>
          <w:p w14:paraId="7A2D105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2DD9F7C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Raza Peligrosa</w:t>
            </w:r>
          </w:p>
          <w:p w14:paraId="1E049E3D"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Nacimiento</w:t>
            </w:r>
          </w:p>
          <w:p w14:paraId="32373C1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Capa</w:t>
            </w:r>
          </w:p>
          <w:p w14:paraId="0C080A9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Pelo</w:t>
            </w:r>
          </w:p>
          <w:p w14:paraId="2B8B992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Sexo</w:t>
            </w:r>
          </w:p>
          <w:p w14:paraId="257F338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Pasaporte animal</w:t>
            </w:r>
          </w:p>
          <w:p w14:paraId="1BE88B0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Aptitud</w:t>
            </w:r>
          </w:p>
          <w:p w14:paraId="432A3BDF"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Última vacunación antirrábica</w:t>
            </w:r>
          </w:p>
          <w:p w14:paraId="4647B9E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Fecha de la última revisión</w:t>
            </w:r>
          </w:p>
          <w:p w14:paraId="48B4596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 última revisión</w:t>
            </w:r>
          </w:p>
          <w:p w14:paraId="49D6362E"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 xml:space="preserve">Cicatrices </w:t>
            </w:r>
          </w:p>
          <w:p w14:paraId="39E96F48"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Numero de certificado</w:t>
            </w:r>
          </w:p>
        </w:tc>
      </w:tr>
      <w:tr w:rsidR="00B6528B" w:rsidRPr="005134D4" w14:paraId="43118626"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658B940"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64C7850B"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5547EB0F"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5178EC60"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25448A2"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467326BF"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AA25A8F"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C61EB90" w14:textId="77777777" w:rsidTr="00710444">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711033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52B4C40C"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7BD1D83F"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2279EA8" w14:textId="77777777" w:rsidTr="00710444">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396C4C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A073154"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20FC17BE"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C6BC6C1" w14:textId="77777777" w:rsidTr="00710444">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4FE4336"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9654097"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9DA41AA"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DB4DB83"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E56251B"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127CE425"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516142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6B1151D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7AAED4E" w14:textId="77777777" w:rsidTr="00710444">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4926D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D6430A4"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628FB92" w14:textId="77777777" w:rsidTr="00710444">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5E8833"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1C9BF594"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D47CA7D" w14:textId="48B55222" w:rsidR="00B6528B" w:rsidRPr="005134D4" w:rsidRDefault="00710444" w:rsidP="00710444">
      <w:pPr>
        <w:pStyle w:val="Descripcin"/>
        <w:spacing w:before="120" w:after="120"/>
        <w:jc w:val="center"/>
        <w:rPr>
          <w:lang w:val="es-ES_tradnl"/>
        </w:rPr>
      </w:pPr>
      <w:bookmarkStart w:id="291" w:name="_Toc16891882"/>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19</w:t>
      </w:r>
      <w:r w:rsidR="00577A60" w:rsidRPr="005134D4">
        <w:rPr>
          <w:lang w:val="es-ES_tradnl"/>
        </w:rPr>
        <w:fldChar w:fldCharType="end"/>
      </w:r>
      <w:r w:rsidRPr="005134D4">
        <w:rPr>
          <w:lang w:val="es-ES_tradnl"/>
        </w:rPr>
        <w:t>: Requisitos de información de mascotas</w:t>
      </w:r>
      <w:bookmarkEnd w:id="291"/>
    </w:p>
    <w:p w14:paraId="19098C47"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p w14:paraId="1E5748DA" w14:textId="77777777" w:rsidR="00B6528B" w:rsidRPr="005134D4" w:rsidRDefault="00B6528B" w:rsidP="00B6528B">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41A85E58"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5928A7F"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IRQ-0003</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1D7DF90"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Datos del dueño</w:t>
            </w:r>
          </w:p>
        </w:tc>
      </w:tr>
      <w:tr w:rsidR="00B6528B" w:rsidRPr="005134D4" w14:paraId="1230469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338374C"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4EAE5CF0"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27B8FEB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111F6A9"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09309461"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721C1D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F0FA1A4"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7E1651A3" w14:textId="7777777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15B90C83" w14:textId="3946DED7" w:rsidR="00B6528B" w:rsidRPr="005134D4" w:rsidRDefault="00B6528B"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B6528B" w:rsidRPr="005134D4" w14:paraId="1BF9E619"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5168DE0"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2D4DC7E2"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7739F43D"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FCFB03"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70368930" w14:textId="5E73B75E"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almacenar la información correspondiente al dueño de la mascota. En concreto: </w:t>
            </w:r>
          </w:p>
        </w:tc>
      </w:tr>
      <w:tr w:rsidR="00B6528B" w:rsidRPr="005134D4" w14:paraId="1ABBCC75" w14:textId="77777777" w:rsidTr="00B6528B">
        <w:trPr>
          <w:trHeight w:val="11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55BC778"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2CFFEB16"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Nombre</w:t>
            </w:r>
          </w:p>
          <w:p w14:paraId="70EA7013"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Apellidos</w:t>
            </w:r>
          </w:p>
          <w:p w14:paraId="6CDA74DF" w14:textId="4B7256D6"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documento</w:t>
            </w:r>
          </w:p>
          <w:p w14:paraId="13C2857A"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Teléfono</w:t>
            </w:r>
          </w:p>
          <w:p w14:paraId="2887538B"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Provincia</w:t>
            </w:r>
          </w:p>
          <w:p w14:paraId="6A9CB424"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Municipio</w:t>
            </w:r>
          </w:p>
          <w:p w14:paraId="18B7AF3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Código Postal</w:t>
            </w:r>
          </w:p>
          <w:p w14:paraId="59C94DD5"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País</w:t>
            </w:r>
          </w:p>
        </w:tc>
      </w:tr>
      <w:tr w:rsidR="00B6528B" w:rsidRPr="005134D4" w14:paraId="0B82FA87"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319F6372"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4AB6D611"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633F3938"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2507333C"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AD1D713"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F34B910"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4AC6764"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87C552C"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045385A"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1A8F86FA"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F39D3BB"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00B1213"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14DC4138"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60BEB8B7"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0FC1273D"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8353830"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3C11E3F"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62B22B55"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44AD5EE3"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CB9813F"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53A038BC"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AEF8C4F"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A1DF518"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7A507042"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34CBDED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2E6A81C"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75CC2C49"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71FB417B"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C317EF5"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61E039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4F0BFDE0" w14:textId="39E081AE" w:rsidR="00B6528B" w:rsidRPr="005134D4" w:rsidRDefault="00710444" w:rsidP="00710444">
      <w:pPr>
        <w:pStyle w:val="Descripcin"/>
        <w:spacing w:before="120" w:after="120"/>
        <w:jc w:val="center"/>
        <w:rPr>
          <w:lang w:val="es-ES_tradnl"/>
        </w:rPr>
      </w:pPr>
      <w:bookmarkStart w:id="292" w:name="_Toc16891883"/>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20</w:t>
      </w:r>
      <w:r w:rsidR="00577A60" w:rsidRPr="005134D4">
        <w:rPr>
          <w:lang w:val="es-ES_tradnl"/>
        </w:rPr>
        <w:fldChar w:fldCharType="end"/>
      </w:r>
      <w:r w:rsidRPr="005134D4">
        <w:rPr>
          <w:lang w:val="es-ES_tradnl"/>
        </w:rPr>
        <w:t>: Requisitos de información de propietarios.</w:t>
      </w:r>
      <w:bookmarkEnd w:id="292"/>
    </w:p>
    <w:p w14:paraId="60550605" w14:textId="77777777" w:rsidR="00B6528B" w:rsidRPr="005134D4" w:rsidRDefault="00B6528B" w:rsidP="00B6528B">
      <w:pPr>
        <w:spacing w:after="3" w:line="232" w:lineRule="auto"/>
        <w:ind w:left="10" w:hanging="10"/>
        <w:rPr>
          <w:rFonts w:eastAsia="Times New Roman"/>
          <w:shd w:val="clear" w:color="auto" w:fill="auto"/>
          <w:lang w:val="es-ES_tradnl" w:eastAsia="es-ES"/>
        </w:rPr>
      </w:pPr>
    </w:p>
    <w:tbl>
      <w:tblPr>
        <w:tblStyle w:val="TableNormal12"/>
        <w:tblW w:w="0"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57" w:type="dxa"/>
          <w:left w:w="57" w:type="dxa"/>
          <w:bottom w:w="57" w:type="dxa"/>
          <w:right w:w="57" w:type="dxa"/>
        </w:tblCellMar>
        <w:tblLook w:val="01E0" w:firstRow="1" w:lastRow="1" w:firstColumn="1" w:lastColumn="1" w:noHBand="0" w:noVBand="0"/>
      </w:tblPr>
      <w:tblGrid>
        <w:gridCol w:w="3051"/>
        <w:gridCol w:w="1923"/>
        <w:gridCol w:w="3885"/>
      </w:tblGrid>
      <w:tr w:rsidR="00B6528B" w:rsidRPr="005134D4" w14:paraId="05A4E369"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8D4CAA7"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IRQ-0004</w:t>
            </w:r>
          </w:p>
        </w:tc>
        <w:tc>
          <w:tcPr>
            <w:tcW w:w="5808"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66F4487" w14:textId="77777777" w:rsidR="00B6528B" w:rsidRPr="005134D4" w:rsidRDefault="00B6528B" w:rsidP="00B6528B">
            <w:pPr>
              <w:spacing w:before="1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Saldo</w:t>
            </w:r>
          </w:p>
        </w:tc>
      </w:tr>
      <w:tr w:rsidR="00B6528B" w:rsidRPr="005134D4" w14:paraId="69229FC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B4E9FF"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34818D9D" w14:textId="77777777" w:rsidR="00B6528B" w:rsidRPr="005134D4" w:rsidRDefault="00B6528B" w:rsidP="00B6528B">
            <w:pPr>
              <w:spacing w:before="2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B6528B" w:rsidRPr="005134D4" w14:paraId="443DFCFE"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0590DD4"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5808" w:type="dxa"/>
            <w:gridSpan w:val="2"/>
            <w:tcBorders>
              <w:top w:val="single" w:sz="4" w:space="0" w:color="auto"/>
              <w:left w:val="single" w:sz="4" w:space="0" w:color="auto"/>
              <w:bottom w:val="single" w:sz="4" w:space="0" w:color="auto"/>
              <w:right w:val="single" w:sz="4" w:space="0" w:color="auto"/>
            </w:tcBorders>
            <w:hideMark/>
          </w:tcPr>
          <w:p w14:paraId="23746B1D" w14:textId="77777777" w:rsidR="00B6528B" w:rsidRPr="005134D4" w:rsidRDefault="00B6528B" w:rsidP="00DD2112">
            <w:pPr>
              <w:numPr>
                <w:ilvl w:val="0"/>
                <w:numId w:val="12"/>
              </w:numPr>
              <w:spacing w:before="18" w:after="3" w:line="232" w:lineRule="auto"/>
              <w:ind w:left="36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7A015B52"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191F84BA"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5808" w:type="dxa"/>
            <w:gridSpan w:val="2"/>
            <w:tcBorders>
              <w:top w:val="single" w:sz="4" w:space="0" w:color="auto"/>
              <w:left w:val="single" w:sz="4" w:space="0" w:color="auto"/>
              <w:bottom w:val="single" w:sz="4" w:space="0" w:color="auto"/>
              <w:right w:val="single" w:sz="4" w:space="0" w:color="auto"/>
            </w:tcBorders>
            <w:hideMark/>
          </w:tcPr>
          <w:p w14:paraId="69338EFC" w14:textId="2E2908F5" w:rsidR="00B6528B" w:rsidRPr="005134D4" w:rsidRDefault="00710444" w:rsidP="00DD2112">
            <w:pPr>
              <w:numPr>
                <w:ilvl w:val="0"/>
                <w:numId w:val="12"/>
              </w:numPr>
              <w:spacing w:before="18" w:after="3" w:line="232" w:lineRule="auto"/>
              <w:ind w:left="368"/>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B6528B" w:rsidRPr="005134D4" w14:paraId="04D7707C"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211949B5" w14:textId="77777777" w:rsidR="00B6528B" w:rsidRPr="005134D4" w:rsidRDefault="00B6528B" w:rsidP="00B6528B">
            <w:pPr>
              <w:spacing w:before="15"/>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5808" w:type="dxa"/>
            <w:gridSpan w:val="2"/>
            <w:tcBorders>
              <w:top w:val="single" w:sz="4" w:space="0" w:color="auto"/>
              <w:left w:val="single" w:sz="4" w:space="0" w:color="auto"/>
              <w:bottom w:val="single" w:sz="4" w:space="0" w:color="auto"/>
              <w:right w:val="single" w:sz="4" w:space="0" w:color="auto"/>
            </w:tcBorders>
            <w:hideMark/>
          </w:tcPr>
          <w:p w14:paraId="622D7467" w14:textId="77777777" w:rsidR="00B6528B" w:rsidRPr="005134D4" w:rsidRDefault="00B6528B" w:rsidP="00B6528B">
            <w:pPr>
              <w:spacing w:before="15"/>
              <w:ind w:left="10" w:hanging="10"/>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B6528B" w:rsidRPr="005134D4" w14:paraId="6EF5669B" w14:textId="77777777" w:rsidTr="00B6528B">
        <w:trPr>
          <w:trHeight w:val="49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802E916" w14:textId="77777777" w:rsidR="00B6528B" w:rsidRPr="005134D4" w:rsidRDefault="00B6528B" w:rsidP="00B6528B">
            <w:pPr>
              <w:spacing w:before="13"/>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5808" w:type="dxa"/>
            <w:gridSpan w:val="2"/>
            <w:tcBorders>
              <w:top w:val="single" w:sz="4" w:space="0" w:color="auto"/>
              <w:left w:val="single" w:sz="4" w:space="0" w:color="auto"/>
              <w:bottom w:val="single" w:sz="4" w:space="0" w:color="auto"/>
              <w:right w:val="single" w:sz="4" w:space="0" w:color="auto"/>
            </w:tcBorders>
            <w:hideMark/>
          </w:tcPr>
          <w:p w14:paraId="02B4D8FF" w14:textId="77777777" w:rsidR="00B6528B" w:rsidRPr="005134D4" w:rsidRDefault="00B6528B" w:rsidP="00B6528B">
            <w:pPr>
              <w:spacing w:before="19"/>
              <w:ind w:left="34" w:right="281"/>
              <w:rPr>
                <w:rFonts w:eastAsia="Arial"/>
                <w:color w:val="auto"/>
                <w:shd w:val="clear" w:color="auto" w:fill="auto"/>
                <w:lang w:val="es-ES_tradnl" w:bidi="es-ES"/>
              </w:rPr>
            </w:pPr>
            <w:r w:rsidRPr="005134D4">
              <w:rPr>
                <w:rFonts w:eastAsia="Times New Roman"/>
                <w:shd w:val="clear" w:color="auto" w:fill="auto"/>
                <w:lang w:val="es-ES_tradnl"/>
              </w:rPr>
              <w:t>El sistema deberá almacenar la información correspondiente a al saldo en ethers o weis correspondiente a los usuarios veterinarios que usen el sistema. En concreto:</w:t>
            </w:r>
          </w:p>
        </w:tc>
      </w:tr>
      <w:tr w:rsidR="00B6528B" w:rsidRPr="005134D4" w14:paraId="471342B1" w14:textId="77777777" w:rsidTr="00235039">
        <w:trPr>
          <w:trHeight w:val="80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576E3C73" w14:textId="77777777" w:rsidR="00B6528B" w:rsidRPr="005134D4" w:rsidRDefault="00B6528B" w:rsidP="00B6528B">
            <w:pPr>
              <w:spacing w:before="15"/>
              <w:ind w:left="22" w:right="256"/>
              <w:rPr>
                <w:rFonts w:eastAsia="Arial"/>
                <w:b/>
                <w:color w:val="auto"/>
                <w:shd w:val="clear" w:color="auto" w:fill="auto"/>
                <w:lang w:val="es-ES_tradnl" w:bidi="es-ES"/>
              </w:rPr>
            </w:pPr>
            <w:r w:rsidRPr="005134D4">
              <w:rPr>
                <w:rFonts w:eastAsia="Arial"/>
                <w:b/>
                <w:color w:val="auto"/>
                <w:shd w:val="clear" w:color="auto" w:fill="auto"/>
                <w:lang w:val="es-ES_tradnl" w:bidi="es-ES"/>
              </w:rPr>
              <w:t>Datos específicos</w:t>
            </w:r>
          </w:p>
        </w:tc>
        <w:tc>
          <w:tcPr>
            <w:tcW w:w="5808" w:type="dxa"/>
            <w:gridSpan w:val="2"/>
            <w:tcBorders>
              <w:top w:val="single" w:sz="4" w:space="0" w:color="auto"/>
              <w:left w:val="single" w:sz="4" w:space="0" w:color="auto"/>
              <w:bottom w:val="single" w:sz="4" w:space="0" w:color="auto"/>
              <w:right w:val="single" w:sz="4" w:space="0" w:color="auto"/>
            </w:tcBorders>
            <w:hideMark/>
          </w:tcPr>
          <w:p w14:paraId="3B11E729"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Cuenta Ethereum</w:t>
            </w:r>
          </w:p>
          <w:p w14:paraId="38DDF280"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Times New Roman"/>
                <w:shd w:val="clear" w:color="auto" w:fill="auto"/>
                <w:lang w:val="es-ES_tradnl"/>
              </w:rPr>
              <w:t>Saldo en weis</w:t>
            </w:r>
          </w:p>
          <w:p w14:paraId="35ACF3D7" w14:textId="77777777" w:rsidR="00B6528B" w:rsidRPr="005134D4" w:rsidRDefault="00B6528B" w:rsidP="00DD2112">
            <w:pPr>
              <w:numPr>
                <w:ilvl w:val="0"/>
                <w:numId w:val="14"/>
              </w:numPr>
              <w:spacing w:after="3" w:line="232" w:lineRule="auto"/>
              <w:ind w:left="368"/>
              <w:rPr>
                <w:rFonts w:eastAsia="Arial"/>
                <w:color w:val="auto"/>
                <w:shd w:val="clear" w:color="auto" w:fill="auto"/>
                <w:lang w:val="es-ES_tradnl" w:bidi="es-ES"/>
              </w:rPr>
            </w:pPr>
            <w:r w:rsidRPr="005134D4">
              <w:rPr>
                <w:rFonts w:eastAsia="Arial"/>
                <w:color w:val="auto"/>
                <w:shd w:val="clear" w:color="auto" w:fill="auto"/>
                <w:lang w:val="es-ES_tradnl" w:bidi="es-ES"/>
              </w:rPr>
              <w:t>Número de colegiado</w:t>
            </w:r>
          </w:p>
        </w:tc>
      </w:tr>
      <w:tr w:rsidR="00B6528B" w:rsidRPr="005134D4" w14:paraId="068F6DAE"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8F253FF" w14:textId="77777777" w:rsidR="00B6528B" w:rsidRPr="005134D4" w:rsidRDefault="00B6528B" w:rsidP="00B6528B">
            <w:pPr>
              <w:spacing w:before="22"/>
              <w:ind w:left="22" w:right="345"/>
              <w:rPr>
                <w:rFonts w:eastAsia="Arial"/>
                <w:b/>
                <w:color w:val="auto"/>
                <w:shd w:val="clear" w:color="auto" w:fill="auto"/>
                <w:lang w:val="es-ES_tradnl" w:bidi="es-ES"/>
              </w:rPr>
            </w:pPr>
            <w:r w:rsidRPr="005134D4">
              <w:rPr>
                <w:rFonts w:eastAsia="Arial"/>
                <w:b/>
                <w:color w:val="auto"/>
                <w:shd w:val="clear" w:color="auto" w:fill="auto"/>
                <w:lang w:val="es-ES_tradnl" w:bidi="es-ES"/>
              </w:rPr>
              <w:t>Tiempo de vida</w:t>
            </w:r>
          </w:p>
        </w:tc>
        <w:tc>
          <w:tcPr>
            <w:tcW w:w="1923" w:type="dxa"/>
            <w:tcBorders>
              <w:top w:val="single" w:sz="4" w:space="0" w:color="auto"/>
              <w:left w:val="single" w:sz="4" w:space="0" w:color="auto"/>
              <w:bottom w:val="single" w:sz="4" w:space="0" w:color="auto"/>
              <w:right w:val="single" w:sz="4" w:space="0" w:color="auto"/>
            </w:tcBorders>
            <w:hideMark/>
          </w:tcPr>
          <w:p w14:paraId="138D335C" w14:textId="77777777" w:rsidR="00B6528B" w:rsidRPr="005134D4" w:rsidRDefault="00B6528B" w:rsidP="00B6528B">
            <w:pPr>
              <w:spacing w:before="16"/>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2AF7FC1B" w14:textId="77777777" w:rsidR="00B6528B" w:rsidRPr="005134D4" w:rsidRDefault="00B6528B" w:rsidP="00B6528B">
            <w:pPr>
              <w:spacing w:before="16"/>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6A9D4AAA"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476F65D5"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17A26A02" w14:textId="77777777" w:rsidR="00B6528B" w:rsidRPr="005134D4" w:rsidRDefault="00B6528B" w:rsidP="00B6528B">
            <w:pPr>
              <w:spacing w:before="14"/>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4CC98918" w14:textId="77777777" w:rsidR="00B6528B" w:rsidRPr="005134D4" w:rsidRDefault="00B6528B" w:rsidP="00B6528B">
            <w:pPr>
              <w:spacing w:before="14"/>
              <w:ind w:left="26"/>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279FBA8A" w14:textId="77777777" w:rsidTr="00B6528B">
        <w:trPr>
          <w:trHeight w:val="270"/>
        </w:trPr>
        <w:tc>
          <w:tcPr>
            <w:tcW w:w="30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4639A5" w14:textId="77777777" w:rsidR="00B6528B" w:rsidRPr="005134D4" w:rsidRDefault="00B6528B" w:rsidP="00B6528B">
            <w:pPr>
              <w:spacing w:before="18"/>
              <w:ind w:left="22" w:right="178"/>
              <w:rPr>
                <w:rFonts w:eastAsia="Arial"/>
                <w:b/>
                <w:color w:val="auto"/>
                <w:shd w:val="clear" w:color="auto" w:fill="auto"/>
                <w:lang w:val="es-ES_tradnl" w:bidi="es-ES"/>
              </w:rPr>
            </w:pPr>
            <w:r w:rsidRPr="005134D4">
              <w:rPr>
                <w:rFonts w:eastAsia="Arial"/>
                <w:b/>
                <w:color w:val="auto"/>
                <w:shd w:val="clear" w:color="auto" w:fill="auto"/>
                <w:lang w:val="es-ES_tradnl" w:bidi="es-ES"/>
              </w:rPr>
              <w:t>Ocurrencias simultáneas</w:t>
            </w:r>
          </w:p>
        </w:tc>
        <w:tc>
          <w:tcPr>
            <w:tcW w:w="1923" w:type="dxa"/>
            <w:tcBorders>
              <w:top w:val="single" w:sz="4" w:space="0" w:color="auto"/>
              <w:left w:val="single" w:sz="4" w:space="0" w:color="auto"/>
              <w:bottom w:val="single" w:sz="4" w:space="0" w:color="auto"/>
              <w:right w:val="single" w:sz="4" w:space="0" w:color="auto"/>
            </w:tcBorders>
            <w:hideMark/>
          </w:tcPr>
          <w:p w14:paraId="341E3945" w14:textId="77777777" w:rsidR="00B6528B" w:rsidRPr="005134D4" w:rsidRDefault="00B6528B" w:rsidP="00B6528B">
            <w:pPr>
              <w:spacing w:before="13"/>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Medio</w:t>
            </w:r>
          </w:p>
        </w:tc>
        <w:tc>
          <w:tcPr>
            <w:tcW w:w="3885" w:type="dxa"/>
            <w:tcBorders>
              <w:top w:val="single" w:sz="4" w:space="0" w:color="auto"/>
              <w:left w:val="single" w:sz="4" w:space="0" w:color="auto"/>
              <w:bottom w:val="single" w:sz="4" w:space="0" w:color="auto"/>
              <w:right w:val="single" w:sz="4" w:space="0" w:color="auto"/>
            </w:tcBorders>
            <w:hideMark/>
          </w:tcPr>
          <w:p w14:paraId="0687ED1A" w14:textId="77777777" w:rsidR="00B6528B" w:rsidRPr="005134D4" w:rsidRDefault="00B6528B" w:rsidP="00B6528B">
            <w:pPr>
              <w:spacing w:before="13"/>
              <w:ind w:left="26"/>
              <w:rPr>
                <w:rFonts w:eastAsia="Arial"/>
                <w:b/>
                <w:color w:val="auto"/>
                <w:shd w:val="clear" w:color="auto" w:fill="auto"/>
                <w:lang w:val="es-ES_tradnl" w:bidi="es-ES"/>
              </w:rPr>
            </w:pPr>
            <w:r w:rsidRPr="005134D4">
              <w:rPr>
                <w:rFonts w:eastAsia="Arial"/>
                <w:b/>
                <w:color w:val="auto"/>
                <w:shd w:val="clear" w:color="auto" w:fill="auto"/>
                <w:lang w:val="es-ES_tradnl" w:bidi="es-ES"/>
              </w:rPr>
              <w:t>Máximo</w:t>
            </w:r>
          </w:p>
        </w:tc>
      </w:tr>
      <w:tr w:rsidR="00B6528B" w:rsidRPr="005134D4" w14:paraId="080B43CF" w14:textId="77777777" w:rsidTr="00B6528B">
        <w:trPr>
          <w:trHeight w:val="270"/>
        </w:trPr>
        <w:tc>
          <w:tcPr>
            <w:tcW w:w="3051" w:type="dxa"/>
            <w:vMerge/>
            <w:tcBorders>
              <w:top w:val="single" w:sz="4" w:space="0" w:color="auto"/>
              <w:left w:val="single" w:sz="4" w:space="0" w:color="auto"/>
              <w:bottom w:val="single" w:sz="4" w:space="0" w:color="auto"/>
              <w:right w:val="single" w:sz="4" w:space="0" w:color="auto"/>
            </w:tcBorders>
            <w:vAlign w:val="center"/>
            <w:hideMark/>
          </w:tcPr>
          <w:p w14:paraId="35C40D89" w14:textId="77777777" w:rsidR="00B6528B" w:rsidRPr="005134D4" w:rsidRDefault="00B6528B" w:rsidP="00B6528B">
            <w:pPr>
              <w:jc w:val="left"/>
              <w:rPr>
                <w:rFonts w:eastAsia="Arial"/>
                <w:b/>
                <w:color w:val="auto"/>
                <w:shd w:val="clear" w:color="auto" w:fill="auto"/>
                <w:lang w:val="es-ES_tradnl" w:bidi="es-ES"/>
              </w:rPr>
            </w:pPr>
          </w:p>
        </w:tc>
        <w:tc>
          <w:tcPr>
            <w:tcW w:w="1923" w:type="dxa"/>
            <w:tcBorders>
              <w:top w:val="single" w:sz="4" w:space="0" w:color="auto"/>
              <w:left w:val="single" w:sz="4" w:space="0" w:color="auto"/>
              <w:bottom w:val="single" w:sz="4" w:space="0" w:color="auto"/>
              <w:right w:val="single" w:sz="4" w:space="0" w:color="auto"/>
            </w:tcBorders>
            <w:hideMark/>
          </w:tcPr>
          <w:p w14:paraId="3D480C99" w14:textId="77777777" w:rsidR="00B6528B" w:rsidRPr="005134D4" w:rsidRDefault="00B6528B" w:rsidP="00B6528B">
            <w:pPr>
              <w:spacing w:before="1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c>
          <w:tcPr>
            <w:tcW w:w="3885" w:type="dxa"/>
            <w:tcBorders>
              <w:top w:val="single" w:sz="4" w:space="0" w:color="auto"/>
              <w:left w:val="single" w:sz="4" w:space="0" w:color="auto"/>
              <w:bottom w:val="single" w:sz="4" w:space="0" w:color="auto"/>
              <w:right w:val="single" w:sz="4" w:space="0" w:color="auto"/>
            </w:tcBorders>
            <w:hideMark/>
          </w:tcPr>
          <w:p w14:paraId="10181C88" w14:textId="77777777" w:rsidR="00B6528B" w:rsidRPr="005134D4" w:rsidRDefault="00B6528B" w:rsidP="00B6528B">
            <w:pPr>
              <w:spacing w:before="11"/>
              <w:ind w:left="26"/>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BFC47EC" w14:textId="77777777" w:rsidTr="00B6528B">
        <w:trPr>
          <w:trHeight w:val="255"/>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33350ABB" w14:textId="77777777" w:rsidR="00B6528B" w:rsidRPr="005134D4" w:rsidRDefault="00B6528B" w:rsidP="00B6528B">
            <w:pPr>
              <w:spacing w:before="9"/>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4E97A0F" w14:textId="77777777" w:rsidR="00B6528B" w:rsidRPr="005134D4" w:rsidRDefault="00B6528B" w:rsidP="00B6528B">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B6528B" w:rsidRPr="005134D4" w14:paraId="2737446B"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78600498" w14:textId="77777777" w:rsidR="00B6528B" w:rsidRPr="005134D4" w:rsidRDefault="00B6528B" w:rsidP="00B6528B">
            <w:pPr>
              <w:spacing w:before="22"/>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5808" w:type="dxa"/>
            <w:gridSpan w:val="2"/>
            <w:tcBorders>
              <w:top w:val="single" w:sz="4" w:space="0" w:color="auto"/>
              <w:left w:val="single" w:sz="4" w:space="0" w:color="auto"/>
              <w:bottom w:val="single" w:sz="4" w:space="0" w:color="auto"/>
              <w:right w:val="single" w:sz="4" w:space="0" w:color="auto"/>
            </w:tcBorders>
            <w:hideMark/>
          </w:tcPr>
          <w:p w14:paraId="169D2F96"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0921A9C6"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0E4875D2" w14:textId="77777777" w:rsidR="00B6528B" w:rsidRPr="005134D4" w:rsidRDefault="00B6528B" w:rsidP="00B6528B">
            <w:pPr>
              <w:spacing w:before="20"/>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5808" w:type="dxa"/>
            <w:gridSpan w:val="2"/>
            <w:tcBorders>
              <w:top w:val="single" w:sz="4" w:space="0" w:color="auto"/>
              <w:left w:val="single" w:sz="4" w:space="0" w:color="auto"/>
              <w:bottom w:val="single" w:sz="4" w:space="0" w:color="auto"/>
              <w:right w:val="single" w:sz="4" w:space="0" w:color="auto"/>
            </w:tcBorders>
            <w:hideMark/>
          </w:tcPr>
          <w:p w14:paraId="0CDCAE91" w14:textId="77777777" w:rsidR="00B6528B" w:rsidRPr="005134D4" w:rsidRDefault="00B6528B" w:rsidP="00B6528B">
            <w:pPr>
              <w:spacing w:before="22"/>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63946791" w14:textId="77777777" w:rsidTr="00B6528B">
        <w:trPr>
          <w:trHeight w:val="270"/>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6B7AD423" w14:textId="77777777" w:rsidR="00B6528B" w:rsidRPr="005134D4" w:rsidRDefault="00B6528B" w:rsidP="00B6528B">
            <w:pPr>
              <w:spacing w:before="18"/>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5808" w:type="dxa"/>
            <w:gridSpan w:val="2"/>
            <w:tcBorders>
              <w:top w:val="single" w:sz="4" w:space="0" w:color="auto"/>
              <w:left w:val="single" w:sz="4" w:space="0" w:color="auto"/>
              <w:bottom w:val="single" w:sz="4" w:space="0" w:color="auto"/>
              <w:right w:val="single" w:sz="4" w:space="0" w:color="auto"/>
            </w:tcBorders>
            <w:hideMark/>
          </w:tcPr>
          <w:p w14:paraId="6229404B" w14:textId="77777777" w:rsidR="00B6528B" w:rsidRPr="005134D4" w:rsidRDefault="00B6528B" w:rsidP="00B6528B">
            <w:pPr>
              <w:spacing w:before="18"/>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B6528B" w:rsidRPr="005134D4" w14:paraId="50D30BA3" w14:textId="77777777" w:rsidTr="00B6528B">
        <w:trPr>
          <w:trHeight w:val="262"/>
        </w:trPr>
        <w:tc>
          <w:tcPr>
            <w:tcW w:w="3051" w:type="dxa"/>
            <w:tcBorders>
              <w:top w:val="single" w:sz="4" w:space="0" w:color="auto"/>
              <w:left w:val="single" w:sz="4" w:space="0" w:color="auto"/>
              <w:bottom w:val="single" w:sz="4" w:space="0" w:color="auto"/>
              <w:right w:val="single" w:sz="4" w:space="0" w:color="auto"/>
            </w:tcBorders>
            <w:shd w:val="clear" w:color="auto" w:fill="D9D9D9"/>
            <w:hideMark/>
          </w:tcPr>
          <w:p w14:paraId="4F561C36" w14:textId="77777777" w:rsidR="00B6528B" w:rsidRPr="005134D4" w:rsidRDefault="00B6528B" w:rsidP="00B6528B">
            <w:pPr>
              <w:spacing w:before="17"/>
              <w:ind w:left="22"/>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5808" w:type="dxa"/>
            <w:gridSpan w:val="2"/>
            <w:tcBorders>
              <w:top w:val="single" w:sz="4" w:space="0" w:color="auto"/>
              <w:left w:val="single" w:sz="4" w:space="0" w:color="auto"/>
              <w:bottom w:val="single" w:sz="4" w:space="0" w:color="auto"/>
              <w:right w:val="single" w:sz="4" w:space="0" w:color="auto"/>
            </w:tcBorders>
            <w:hideMark/>
          </w:tcPr>
          <w:p w14:paraId="35852B18" w14:textId="77777777" w:rsidR="00B6528B" w:rsidRPr="005134D4" w:rsidRDefault="00B6528B" w:rsidP="00710444">
            <w:pPr>
              <w:keepNext/>
              <w:spacing w:before="17"/>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2C8DC46" w14:textId="37634766" w:rsidR="00136CD9" w:rsidRPr="005134D4" w:rsidRDefault="00710444" w:rsidP="00710444">
      <w:pPr>
        <w:pStyle w:val="Descripcin"/>
        <w:spacing w:before="120" w:after="120"/>
        <w:jc w:val="center"/>
        <w:rPr>
          <w:lang w:val="es-ES_tradnl"/>
        </w:rPr>
      </w:pPr>
      <w:bookmarkStart w:id="293" w:name="_Toc16891884"/>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21</w:t>
      </w:r>
      <w:r w:rsidR="00577A60" w:rsidRPr="005134D4">
        <w:rPr>
          <w:lang w:val="es-ES_tradnl"/>
        </w:rPr>
        <w:fldChar w:fldCharType="end"/>
      </w:r>
      <w:r w:rsidRPr="005134D4">
        <w:rPr>
          <w:lang w:val="es-ES_tradnl"/>
        </w:rPr>
        <w:t>: Requisitos de información  del saldo en ETH</w:t>
      </w:r>
      <w:bookmarkEnd w:id="293"/>
    </w:p>
    <w:p w14:paraId="581077D3" w14:textId="4295F2E8" w:rsidR="00AF0ADA" w:rsidRPr="005134D4" w:rsidRDefault="00AF0ADA" w:rsidP="005F12FE">
      <w:pPr>
        <w:pStyle w:val="Ttulo3"/>
      </w:pPr>
      <w:bookmarkStart w:id="294" w:name="_Toc16891790"/>
      <w:r w:rsidRPr="005134D4">
        <w:t>Requisitos funcionales</w:t>
      </w:r>
      <w:bookmarkEnd w:id="294"/>
    </w:p>
    <w:p w14:paraId="2E354887" w14:textId="74DE63DC" w:rsidR="00AF0ADA" w:rsidRPr="005134D4" w:rsidRDefault="003842D3" w:rsidP="003842D3">
      <w:pPr>
        <w:autoSpaceDE w:val="0"/>
        <w:autoSpaceDN w:val="0"/>
        <w:adjustRightInd w:val="0"/>
        <w:spacing w:line="360" w:lineRule="auto"/>
        <w:ind w:firstLine="284"/>
        <w:rPr>
          <w:lang w:val="es-ES_tradnl"/>
        </w:rPr>
      </w:pPr>
      <w:r w:rsidRPr="005134D4">
        <w:rPr>
          <w:lang w:val="es-ES_tradnl"/>
        </w:rPr>
        <w:t>Ian Sommerville en su libro “Ingeniería de Software 9” define los requisitos funcionales como: “</w:t>
      </w:r>
      <w:r w:rsidRPr="005134D4">
        <w:rPr>
          <w:i/>
          <w:color w:val="auto"/>
          <w:shd w:val="clear" w:color="auto" w:fill="auto"/>
          <w:lang w:val="es-ES_tradnl" w:eastAsia="es-ES"/>
        </w:rPr>
        <w:t>servicios que el sistema debe proveer, de cómo debería reaccionar el sistema a entradas particulares y de cómo debería comportarse el sistema en situaciones específicas. En algunos casos, los requerimientos funcionales también explican lo que no debe hacer el sistema</w:t>
      </w:r>
      <w:r w:rsidRPr="005134D4">
        <w:rPr>
          <w:lang w:val="es-ES_tradnl"/>
        </w:rPr>
        <w:t>” (Pearson Education, 2011, pags 84 - 85)</w:t>
      </w:r>
      <w:r w:rsidR="00602303" w:rsidRPr="005134D4">
        <w:rPr>
          <w:lang w:val="es-ES_tradnl"/>
        </w:rPr>
        <w:t>.</w:t>
      </w:r>
    </w:p>
    <w:p w14:paraId="4BE0F6A1" w14:textId="72D4484B" w:rsidR="00574BCA" w:rsidRPr="005134D4" w:rsidRDefault="00992042" w:rsidP="003842D3">
      <w:pPr>
        <w:autoSpaceDE w:val="0"/>
        <w:autoSpaceDN w:val="0"/>
        <w:adjustRightInd w:val="0"/>
        <w:spacing w:line="360" w:lineRule="auto"/>
        <w:ind w:firstLine="284"/>
        <w:rPr>
          <w:lang w:val="es-ES_tradnl"/>
        </w:rPr>
      </w:pPr>
      <w:r w:rsidRPr="005134D4">
        <w:rPr>
          <w:lang w:val="es-ES_tradnl"/>
        </w:rPr>
        <w:t xml:space="preserve">Estos requisitos nos darán una visión concreta de cuáles son los objetivos de funcionamiento de </w:t>
      </w:r>
      <w:r w:rsidR="00002D96" w:rsidRPr="005134D4">
        <w:rPr>
          <w:lang w:val="es-ES_tradnl"/>
        </w:rPr>
        <w:t>Petchain</w:t>
      </w:r>
      <w:r w:rsidRPr="005134D4">
        <w:rPr>
          <w:lang w:val="es-ES_tradnl"/>
        </w:rPr>
        <w:t>, y que además tienen su correspondencia con los</w:t>
      </w:r>
      <w:r w:rsidR="00574BCA" w:rsidRPr="005134D4">
        <w:rPr>
          <w:lang w:val="es-ES_tradnl"/>
        </w:rPr>
        <w:t xml:space="preserve"> Casos de uso</w:t>
      </w:r>
      <w:r w:rsidRPr="005134D4">
        <w:rPr>
          <w:lang w:val="es-ES_tradnl"/>
        </w:rPr>
        <w:t xml:space="preserve"> descritos</w:t>
      </w:r>
      <w:r w:rsidR="00574BCA" w:rsidRPr="005134D4">
        <w:rPr>
          <w:lang w:val="es-ES_tradnl"/>
        </w:rPr>
        <w:t xml:space="preserve"> en la sección </w:t>
      </w:r>
      <w:r w:rsidR="001156CD" w:rsidRPr="005134D4">
        <w:rPr>
          <w:lang w:val="es-ES_tradnl"/>
        </w:rPr>
        <w:t>5.10</w:t>
      </w:r>
      <w:r w:rsidR="00574BCA" w:rsidRPr="005134D4">
        <w:rPr>
          <w:lang w:val="es-ES_tradnl"/>
        </w:rPr>
        <w:t>.</w:t>
      </w:r>
    </w:p>
    <w:p w14:paraId="4FA9790E"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395F244"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0C62737"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7BEEED"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1F89B3DF"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Acceso al sistema</w:t>
            </w:r>
          </w:p>
        </w:tc>
      </w:tr>
      <w:tr w:rsidR="00705D55" w:rsidRPr="005134D4" w14:paraId="3537DF2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DB1B1B"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0CABC88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B0C7407"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B795A73"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398FC1D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2B1AA7B"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CC145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357213"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0C661148"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25E1805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E61AC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A9E4C49"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E5DA58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7061C5E"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207B1EE9" w14:textId="0C06D201"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permitir el acceso a los usuarios a través de un formulario en el que se debe introducir un nombre de usuario y una contraseña. Si los datos introducidos no son correctos, el sistema deberá </w:t>
            </w:r>
            <w:r w:rsidR="00AA4FC8" w:rsidRPr="005134D4">
              <w:rPr>
                <w:rFonts w:eastAsia="Times New Roman"/>
                <w:shd w:val="clear" w:color="auto" w:fill="auto"/>
                <w:lang w:val="es-ES_tradnl"/>
              </w:rPr>
              <w:t>mostrar</w:t>
            </w:r>
            <w:r w:rsidRPr="005134D4">
              <w:rPr>
                <w:rFonts w:eastAsia="Times New Roman"/>
                <w:shd w:val="clear" w:color="auto" w:fill="auto"/>
                <w:lang w:val="es-ES_tradnl"/>
              </w:rPr>
              <w:t xml:space="preserve"> en la pantalla un mensaje de error.</w:t>
            </w:r>
          </w:p>
        </w:tc>
      </w:tr>
      <w:tr w:rsidR="00705D55" w:rsidRPr="005134D4" w14:paraId="65B9C2A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A47141"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499A77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748FE42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6CDB9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53099F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7CC33B9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30D8A7"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1FF45DE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64EC51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D1CD12"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53B514D0"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65507E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F69882"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745A84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71D0288" w14:textId="1266165E" w:rsidR="00705D55" w:rsidRPr="005134D4" w:rsidRDefault="00AA4FC8" w:rsidP="00AA4FC8">
      <w:pPr>
        <w:pStyle w:val="Descripcin"/>
        <w:spacing w:before="120" w:after="120"/>
        <w:jc w:val="center"/>
        <w:rPr>
          <w:lang w:val="es-ES_tradnl"/>
        </w:rPr>
      </w:pPr>
      <w:bookmarkStart w:id="295" w:name="_Toc16891885"/>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22</w:t>
      </w:r>
      <w:r w:rsidR="00577A60" w:rsidRPr="005134D4">
        <w:rPr>
          <w:lang w:val="es-ES_tradnl"/>
        </w:rPr>
        <w:fldChar w:fldCharType="end"/>
      </w:r>
      <w:r w:rsidRPr="005134D4">
        <w:rPr>
          <w:lang w:val="es-ES_tradnl"/>
        </w:rPr>
        <w:t>: Requisito funcional de acceso al sistema</w:t>
      </w:r>
      <w:bookmarkEnd w:id="295"/>
    </w:p>
    <w:p w14:paraId="0EF6FE8A"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348FB386"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9E731E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E6E8C9"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FRQ-0002</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07D16F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Identificación de veterinarios</w:t>
            </w:r>
          </w:p>
        </w:tc>
      </w:tr>
      <w:tr w:rsidR="00705D55" w:rsidRPr="005134D4" w14:paraId="5BF87F0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71ACBA"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Versión</w:t>
            </w:r>
          </w:p>
        </w:tc>
        <w:tc>
          <w:tcPr>
            <w:tcW w:w="6942" w:type="dxa"/>
            <w:tcBorders>
              <w:top w:val="single" w:sz="4" w:space="0" w:color="auto"/>
              <w:left w:val="single" w:sz="4" w:space="0" w:color="auto"/>
              <w:bottom w:val="single" w:sz="4" w:space="0" w:color="auto"/>
              <w:right w:val="single" w:sz="4" w:space="0" w:color="auto"/>
            </w:tcBorders>
            <w:hideMark/>
          </w:tcPr>
          <w:p w14:paraId="04FC3E8E"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DFFCB71"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2E77F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CBD8763"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05AC887" w14:textId="77777777" w:rsidTr="00F96C66">
        <w:trPr>
          <w:trHeight w:val="31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2C65E0"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274D0237" w14:textId="77777777" w:rsidR="00705D55" w:rsidRPr="005134D4" w:rsidRDefault="00705D55" w:rsidP="00DD2112">
            <w:pPr>
              <w:numPr>
                <w:ilvl w:val="0"/>
                <w:numId w:val="15"/>
              </w:numPr>
              <w:spacing w:before="27" w:after="3" w:line="232" w:lineRule="auto"/>
              <w:ind w:left="442" w:right="3118"/>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0AFE8B9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CBC6FF"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359E0A5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0B39129B" w14:textId="77777777" w:rsidTr="00F96C66">
        <w:trPr>
          <w:trHeight w:val="56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3CC763"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50BA0405" w14:textId="5926F8F9"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mostrar el nombre del veterinario y el colegio en donde está inscrito, con solo introducir el número de Colegiado</w:t>
            </w:r>
          </w:p>
        </w:tc>
      </w:tr>
      <w:tr w:rsidR="00705D55" w:rsidRPr="005134D4" w14:paraId="1C1A6D4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8B6F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B349A91"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1F67D8"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DE933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1C2395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03F8772A"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6DFB91C"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FCD59BC"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2D6F10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002F1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181B8556"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2F0C1B14"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E8BF7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E069EF0"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E77A973" w14:textId="64B38C53" w:rsidR="00705D55" w:rsidRPr="005134D4" w:rsidRDefault="00AA4FC8" w:rsidP="00AA4FC8">
      <w:pPr>
        <w:pStyle w:val="Descripcin"/>
        <w:spacing w:before="120" w:after="120"/>
        <w:jc w:val="center"/>
        <w:rPr>
          <w:rFonts w:ascii="Times New Roman" w:eastAsia="Times New Roman" w:hAnsi="Times New Roman" w:cs="Times New Roman"/>
          <w:shd w:val="clear" w:color="auto" w:fill="auto"/>
          <w:lang w:val="es-ES_tradnl" w:eastAsia="es-ES"/>
        </w:rPr>
      </w:pPr>
      <w:bookmarkStart w:id="296" w:name="_Toc16891886"/>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23</w:t>
      </w:r>
      <w:r w:rsidR="00577A60" w:rsidRPr="005134D4">
        <w:rPr>
          <w:lang w:val="es-ES_tradnl"/>
        </w:rPr>
        <w:fldChar w:fldCharType="end"/>
      </w:r>
      <w:r w:rsidRPr="005134D4">
        <w:rPr>
          <w:lang w:val="es-ES_tradnl"/>
        </w:rPr>
        <w:t>: rquisito funcional de identificación de verinarios.</w:t>
      </w:r>
      <w:bookmarkEnd w:id="296"/>
    </w:p>
    <w:p w14:paraId="4FACA327"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14D68E6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BEB1B" w14:textId="77777777" w:rsidR="00705D55" w:rsidRPr="005134D4" w:rsidRDefault="00705D55" w:rsidP="00705D55">
            <w:pPr>
              <w:spacing w:before="5"/>
              <w:ind w:left="22"/>
              <w:jc w:val="left"/>
              <w:rPr>
                <w:rFonts w:eastAsia="Arial"/>
                <w:b/>
                <w:color w:val="auto"/>
                <w:shd w:val="clear" w:color="auto" w:fill="auto"/>
                <w:lang w:val="es-ES_tradnl" w:bidi="es-ES"/>
              </w:rPr>
            </w:pPr>
            <w:bookmarkStart w:id="297" w:name="_Hlk10319665"/>
            <w:r w:rsidRPr="005134D4">
              <w:rPr>
                <w:rFonts w:eastAsia="Arial"/>
                <w:b/>
                <w:color w:val="auto"/>
                <w:shd w:val="clear" w:color="auto" w:fill="auto"/>
                <w:lang w:val="es-ES_tradnl" w:bidi="es-ES"/>
              </w:rPr>
              <w:t>FRQ-0003</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7773FC7"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Traspaso de weis</w:t>
            </w:r>
          </w:p>
        </w:tc>
      </w:tr>
      <w:tr w:rsidR="00705D55" w:rsidRPr="005134D4" w14:paraId="4E3B753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211E52"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3F94E5A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EED210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D6DC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038D2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B3E6B85" w14:textId="77777777" w:rsidTr="00AA4FC8">
        <w:trPr>
          <w:trHeight w:val="28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18A7F6"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7EF07ED3"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73C0DC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AFCBB8"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77273C2A"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6E084A87"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EA0C6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EE97A5E"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traspasar weis cuando se haga una modificación de los datos de una mascota, desde el veterinario modificador hasta el veterinario que dio de alta a la mascota, que estarán almacenados en el balance del SmartContract.</w:t>
            </w:r>
          </w:p>
        </w:tc>
      </w:tr>
      <w:tr w:rsidR="00705D55" w:rsidRPr="005134D4" w14:paraId="2766E4A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2009D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1B264D0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53ED9B8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15EE151"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FF6A390"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6FD4D3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D75AB64"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63D117E"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B1DA527"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BF254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0A070A2A"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00DEBB3D"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55B657"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3240F409"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BC1CEF3" w14:textId="1D27574F" w:rsidR="00705D55" w:rsidRPr="005134D4" w:rsidRDefault="00AA4FC8" w:rsidP="00AA4FC8">
      <w:pPr>
        <w:pStyle w:val="Descripcin"/>
        <w:spacing w:before="120" w:after="120"/>
        <w:jc w:val="center"/>
        <w:rPr>
          <w:lang w:val="es-ES_tradnl"/>
        </w:rPr>
      </w:pPr>
      <w:bookmarkStart w:id="298" w:name="_Toc16891887"/>
      <w:bookmarkEnd w:id="297"/>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24</w:t>
      </w:r>
      <w:r w:rsidR="00577A60" w:rsidRPr="005134D4">
        <w:rPr>
          <w:lang w:val="es-ES_tradnl"/>
        </w:rPr>
        <w:fldChar w:fldCharType="end"/>
      </w:r>
      <w:r w:rsidRPr="005134D4">
        <w:rPr>
          <w:lang w:val="es-ES_tradnl"/>
        </w:rPr>
        <w:t>: Requisito funcional de traspaso de weis</w:t>
      </w:r>
      <w:bookmarkEnd w:id="298"/>
    </w:p>
    <w:p w14:paraId="552D3E88"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2B28DC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3C4CF5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FRQ-0004</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7052C73E"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Navegación</w:t>
            </w:r>
          </w:p>
        </w:tc>
      </w:tr>
      <w:tr w:rsidR="00705D55" w:rsidRPr="005134D4" w14:paraId="099EACA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F6200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377560"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C5B79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75184A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D5A4D7C"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5C101BE6" w14:textId="77777777" w:rsidTr="00AA4FC8">
        <w:trPr>
          <w:trHeight w:val="336"/>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6201F8"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46F264C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60A082B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0B33F3"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D4D29C"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DA7A54B"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36A5F"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4BD4615A" w14:textId="77777777" w:rsidR="00705D55" w:rsidRPr="005134D4" w:rsidRDefault="00705D55" w:rsidP="00705D55">
            <w:pPr>
              <w:spacing w:before="22"/>
              <w:ind w:left="34" w:right="112"/>
              <w:rPr>
                <w:rFonts w:eastAsia="Arial"/>
                <w:color w:val="auto"/>
                <w:shd w:val="clear" w:color="auto" w:fill="auto"/>
                <w:lang w:val="es-ES_tradnl" w:bidi="es-ES"/>
              </w:rPr>
            </w:pPr>
            <w:r w:rsidRPr="005134D4">
              <w:rPr>
                <w:rFonts w:eastAsia="Times New Roman"/>
                <w:shd w:val="clear" w:color="auto" w:fill="auto"/>
                <w:lang w:val="es-ES_tradnl"/>
              </w:rPr>
              <w:t>El sistema deberá permitir en todo momento la navegación por el sistema a través de las opciones que se muestren en la pantalla de inicio o en un menú situado en la cabecera de la aplicación.</w:t>
            </w:r>
          </w:p>
        </w:tc>
      </w:tr>
      <w:tr w:rsidR="00705D55" w:rsidRPr="005134D4" w14:paraId="39476555"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7D01C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3DBA9087"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0D72A53D"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07430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8A217AA"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Imediatamente</w:t>
            </w:r>
          </w:p>
        </w:tc>
      </w:tr>
      <w:tr w:rsidR="00705D55" w:rsidRPr="005134D4" w14:paraId="681AFFA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239BC6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7BFE5BF7"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3197347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ECF84CF"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A26E7CC"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2B38A91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0C5357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789FF2F5"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7BB1259" w14:textId="24D3B7E9" w:rsidR="00705D55" w:rsidRPr="005134D4" w:rsidRDefault="00AA4FC8" w:rsidP="00AA4FC8">
      <w:pPr>
        <w:pStyle w:val="Descripcin"/>
        <w:spacing w:before="120" w:after="120"/>
        <w:jc w:val="center"/>
        <w:rPr>
          <w:lang w:val="es-ES_tradnl"/>
        </w:rPr>
      </w:pPr>
      <w:bookmarkStart w:id="299" w:name="_Toc16891888"/>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25</w:t>
      </w:r>
      <w:r w:rsidR="00577A60" w:rsidRPr="005134D4">
        <w:rPr>
          <w:lang w:val="es-ES_tradnl"/>
        </w:rPr>
        <w:fldChar w:fldCharType="end"/>
      </w:r>
      <w:r w:rsidRPr="005134D4">
        <w:rPr>
          <w:lang w:val="es-ES_tradnl"/>
        </w:rPr>
        <w:t>: Requisito funcional de navegación en el sistema.</w:t>
      </w:r>
      <w:bookmarkEnd w:id="299"/>
    </w:p>
    <w:p w14:paraId="4042AEAE" w14:textId="77777777" w:rsidR="00705D55" w:rsidRPr="005134D4" w:rsidRDefault="00705D55" w:rsidP="00705D55">
      <w:pPr>
        <w:spacing w:after="104" w:line="232" w:lineRule="auto"/>
        <w:ind w:left="-5"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66A3A3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341F87"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FRQ-0005</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3FAA6179" w14:textId="77777777" w:rsidR="00705D55" w:rsidRPr="005134D4" w:rsidRDefault="00705D55" w:rsidP="00705D55">
            <w:pPr>
              <w:spacing w:before="5"/>
              <w:rPr>
                <w:rFonts w:eastAsia="Arial"/>
                <w:b/>
                <w:color w:val="auto"/>
                <w:shd w:val="clear" w:color="auto" w:fill="auto"/>
                <w:lang w:val="es-ES_tradnl" w:bidi="es-ES"/>
              </w:rPr>
            </w:pPr>
            <w:r w:rsidRPr="005134D4">
              <w:rPr>
                <w:rFonts w:eastAsia="Arial"/>
                <w:b/>
                <w:color w:val="auto"/>
                <w:shd w:val="clear" w:color="auto" w:fill="auto"/>
                <w:lang w:val="es-ES_tradnl" w:bidi="es-ES"/>
              </w:rPr>
              <w:t>Modificación de datos de una mascota</w:t>
            </w:r>
          </w:p>
        </w:tc>
      </w:tr>
      <w:tr w:rsidR="00705D55" w:rsidRPr="005134D4" w14:paraId="116DAB7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48595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6979CF8"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EDE971A"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56BD42"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5A7511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0C95D52" w14:textId="77777777" w:rsidTr="00F96C66">
        <w:trPr>
          <w:trHeight w:val="401"/>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579FAE"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5895AAE1"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tc>
      </w:tr>
      <w:tr w:rsidR="00705D55" w:rsidRPr="005134D4" w14:paraId="2324435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80DD5A0" w14:textId="77777777" w:rsidR="00705D55" w:rsidRPr="005134D4" w:rsidRDefault="00705D55" w:rsidP="00705D55">
            <w:pPr>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55C935DD" w14:textId="77777777" w:rsidR="00705D55" w:rsidRPr="005134D4" w:rsidRDefault="00705D55" w:rsidP="00705D55">
            <w:pPr>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C9E1204"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13740B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7FBA4820" w14:textId="730CD47A"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w:t>
            </w:r>
            <w:r w:rsidR="00F96C66" w:rsidRPr="005134D4">
              <w:rPr>
                <w:rFonts w:eastAsia="Times New Roman"/>
                <w:shd w:val="clear" w:color="auto" w:fill="auto"/>
                <w:lang w:val="es-ES_tradnl"/>
              </w:rPr>
              <w:t>veterinario</w:t>
            </w:r>
            <w:r w:rsidRPr="005134D4">
              <w:rPr>
                <w:rFonts w:eastAsia="Times New Roman"/>
                <w:shd w:val="clear" w:color="auto" w:fill="auto"/>
                <w:lang w:val="es-ES_tradnl"/>
              </w:rPr>
              <w:t xml:space="preserve"> quiero poder modificar los datos sanitarios de una mascota, en concreto: </w:t>
            </w:r>
          </w:p>
          <w:p w14:paraId="286DF4C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D553C0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69EBE2E7"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Aptitud. </w:t>
            </w:r>
          </w:p>
          <w:p w14:paraId="196CB161"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revisión. </w:t>
            </w:r>
          </w:p>
          <w:p w14:paraId="79DD9A92"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Estado. </w:t>
            </w:r>
          </w:p>
          <w:p w14:paraId="457FC60E"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Cicatrices. </w:t>
            </w:r>
          </w:p>
          <w:p w14:paraId="51DDDA08"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Vacunas. </w:t>
            </w:r>
          </w:p>
          <w:p w14:paraId="470241AB"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Observaciones</w:t>
            </w:r>
          </w:p>
        </w:tc>
      </w:tr>
      <w:tr w:rsidR="00705D55" w:rsidRPr="005134D4" w14:paraId="22493106"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25F59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264AE53E"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Vital</w:t>
            </w:r>
          </w:p>
        </w:tc>
      </w:tr>
      <w:tr w:rsidR="00705D55" w:rsidRPr="005134D4" w14:paraId="445F9C13"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EA812D"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7B6A9EEB"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4F9F4D4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F364BD"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6E6C6659"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239D855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5959C"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2D294735"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885BCBA"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10055B"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AAA7636" w14:textId="77777777" w:rsidR="00705D55" w:rsidRPr="005134D4" w:rsidRDefault="00705D55" w:rsidP="00AA4FC8">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5DA5ED81" w14:textId="4C78EB5B" w:rsidR="00705D55" w:rsidRPr="005134D4" w:rsidRDefault="00AA4FC8" w:rsidP="00AA4FC8">
      <w:pPr>
        <w:pStyle w:val="Descripcin"/>
        <w:spacing w:before="120" w:after="120"/>
        <w:jc w:val="center"/>
        <w:rPr>
          <w:lang w:val="es-ES_tradnl"/>
        </w:rPr>
      </w:pPr>
      <w:bookmarkStart w:id="300" w:name="_Toc16891889"/>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26</w:t>
      </w:r>
      <w:r w:rsidR="00577A60" w:rsidRPr="005134D4">
        <w:rPr>
          <w:lang w:val="es-ES_tradnl"/>
        </w:rPr>
        <w:fldChar w:fldCharType="end"/>
      </w:r>
      <w:r w:rsidRPr="005134D4">
        <w:rPr>
          <w:lang w:val="es-ES_tradnl"/>
        </w:rPr>
        <w:t>: Requisito funcional de modificación de datos de una mascota</w:t>
      </w:r>
      <w:bookmarkEnd w:id="300"/>
    </w:p>
    <w:p w14:paraId="41956812" w14:textId="77777777" w:rsidR="00705D55" w:rsidRPr="005134D4" w:rsidRDefault="00705D55" w:rsidP="00705D55">
      <w:pPr>
        <w:spacing w:after="3" w:line="232" w:lineRule="auto"/>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583F99B6"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C65E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FRQ-0006</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4186DF8"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shd w:val="clear" w:color="auto" w:fill="auto"/>
                <w:lang w:val="es-ES_tradnl"/>
              </w:rPr>
              <w:t>Baja de una mascota</w:t>
            </w:r>
          </w:p>
        </w:tc>
      </w:tr>
      <w:tr w:rsidR="00705D55" w:rsidRPr="005134D4" w14:paraId="41318B8D"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F8B40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52206E3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93A44F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C369F4"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7C48549"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098258B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B73C27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02F845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9C1AC0C"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8923301"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BBBABFB"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411DED4A"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5F24FD5"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0BED6171"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quiero poder marcar una mascota como fallecida. En concreto indicar: </w:t>
            </w:r>
          </w:p>
          <w:p w14:paraId="2CBFF555"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Causa del fallecimiento. </w:t>
            </w:r>
          </w:p>
          <w:p w14:paraId="5B338A14"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del veterinario. </w:t>
            </w:r>
          </w:p>
          <w:p w14:paraId="6345170D" w14:textId="77777777" w:rsidR="00705D55" w:rsidRPr="005134D4" w:rsidRDefault="00705D55" w:rsidP="00DD2112">
            <w:pPr>
              <w:numPr>
                <w:ilvl w:val="0"/>
                <w:numId w:val="10"/>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Nombre del veterinario. </w:t>
            </w:r>
          </w:p>
          <w:p w14:paraId="6C923C3D" w14:textId="77777777" w:rsidR="00705D55" w:rsidRPr="005134D4" w:rsidRDefault="00705D55" w:rsidP="00DD2112">
            <w:pPr>
              <w:numPr>
                <w:ilvl w:val="0"/>
                <w:numId w:val="10"/>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Apellidos del veterinario.</w:t>
            </w:r>
          </w:p>
        </w:tc>
      </w:tr>
      <w:tr w:rsidR="00705D55" w:rsidRPr="005134D4" w14:paraId="4D8690E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2516E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DECB91F"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31D5D0CF"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7117E7"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13AEBEAE"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Puede esperar</w:t>
            </w:r>
          </w:p>
        </w:tc>
      </w:tr>
      <w:tr w:rsidR="00705D55" w:rsidRPr="005134D4" w14:paraId="01B8F632"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2B8667E"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740F30D"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48E864E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C97FAE"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03413CC"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1D58E303"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74E6EA"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1DCB5A6E"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7609B4A4" w14:textId="7833DEED" w:rsidR="00705D55" w:rsidRPr="005134D4" w:rsidRDefault="00C300E1" w:rsidP="00C300E1">
      <w:pPr>
        <w:pStyle w:val="Descripcin"/>
        <w:spacing w:before="120" w:after="120"/>
        <w:jc w:val="center"/>
        <w:rPr>
          <w:lang w:val="es-ES_tradnl"/>
        </w:rPr>
      </w:pPr>
      <w:bookmarkStart w:id="301" w:name="_Toc16891890"/>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27</w:t>
      </w:r>
      <w:r w:rsidR="00577A60" w:rsidRPr="005134D4">
        <w:rPr>
          <w:lang w:val="es-ES_tradnl"/>
        </w:rPr>
        <w:fldChar w:fldCharType="end"/>
      </w:r>
      <w:r w:rsidRPr="005134D4">
        <w:rPr>
          <w:lang w:val="es-ES_tradnl"/>
        </w:rPr>
        <w:t>: Requisito funcional para la baja de una mascota</w:t>
      </w:r>
      <w:bookmarkEnd w:id="301"/>
    </w:p>
    <w:p w14:paraId="55F45B1F" w14:textId="77777777" w:rsidR="00C300E1" w:rsidRPr="005134D4" w:rsidRDefault="00C300E1" w:rsidP="00C300E1">
      <w:pPr>
        <w:rPr>
          <w:lang w:val="es-ES_tradnl"/>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45461A61"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9BB73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FRQ-0007</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49CFD5B3"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Consultar weis disponibles</w:t>
            </w:r>
          </w:p>
        </w:tc>
      </w:tr>
      <w:tr w:rsidR="00705D55" w:rsidRPr="005134D4" w14:paraId="682342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6ED9B9"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10A369EC"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41CE1CB8"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C67190"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76FF78E7"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6AFB4D77" w14:textId="77777777" w:rsidTr="00C300E1">
        <w:trPr>
          <w:trHeight w:val="218"/>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30A0C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394B548"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A900CE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5D7C4E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01AA3A6D"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733F09C"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4C3206"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1D27B413" w14:textId="0FAE3181" w:rsidR="00705D55" w:rsidRPr="005134D4" w:rsidRDefault="00705D55" w:rsidP="00F96C66">
            <w:pPr>
              <w:spacing w:before="22"/>
              <w:ind w:left="10" w:right="112" w:hanging="10"/>
              <w:rPr>
                <w:rFonts w:eastAsia="Arial"/>
                <w:color w:val="auto"/>
                <w:shd w:val="clear" w:color="auto" w:fill="auto"/>
                <w:lang w:val="es-ES_tradnl" w:bidi="es-ES"/>
              </w:rPr>
            </w:pPr>
            <w:r w:rsidRPr="005134D4">
              <w:rPr>
                <w:rFonts w:eastAsia="Times New Roman"/>
                <w:shd w:val="clear" w:color="auto" w:fill="auto"/>
                <w:lang w:val="es-ES_tradnl"/>
              </w:rPr>
              <w:t xml:space="preserve">El sistema deberá mostrar un listado con las transacciones recibidas de otros veterinarios por haber modificado los datos de una mascota dada de alta por él y el saldo total en </w:t>
            </w:r>
            <w:r w:rsidR="00F96C66" w:rsidRPr="005134D4">
              <w:rPr>
                <w:rFonts w:eastAsia="Times New Roman"/>
                <w:shd w:val="clear" w:color="auto" w:fill="auto"/>
                <w:lang w:val="es-ES_tradnl"/>
              </w:rPr>
              <w:t>ETH</w:t>
            </w:r>
            <w:r w:rsidRPr="005134D4">
              <w:rPr>
                <w:rFonts w:eastAsia="Times New Roman"/>
                <w:shd w:val="clear" w:color="auto" w:fill="auto"/>
                <w:lang w:val="es-ES_tradnl"/>
              </w:rPr>
              <w:t xml:space="preserve"> de su cuenta. ,</w:t>
            </w:r>
          </w:p>
        </w:tc>
      </w:tr>
      <w:tr w:rsidR="00705D55" w:rsidRPr="005134D4" w14:paraId="5245A289"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A24187"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71B89C00"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7206A23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4794965"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4C01898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42E6CB3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38AEAF6"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036488F5"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78960C55"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B0EB6E7"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6E8B7F0D"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68B50109"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640766"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B7CAA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F59B0D" w14:textId="3374533D" w:rsidR="00705D55" w:rsidRPr="005134D4" w:rsidRDefault="00C300E1" w:rsidP="00C300E1">
      <w:pPr>
        <w:pStyle w:val="Descripcin"/>
        <w:spacing w:before="120" w:after="120"/>
        <w:jc w:val="center"/>
        <w:rPr>
          <w:lang w:val="es-ES_tradnl"/>
        </w:rPr>
      </w:pPr>
      <w:bookmarkStart w:id="302" w:name="_Toc16891891"/>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28</w:t>
      </w:r>
      <w:r w:rsidR="00577A60" w:rsidRPr="005134D4">
        <w:rPr>
          <w:lang w:val="es-ES_tradnl"/>
        </w:rPr>
        <w:fldChar w:fldCharType="end"/>
      </w:r>
      <w:r w:rsidRPr="005134D4">
        <w:rPr>
          <w:lang w:val="es-ES_tradnl"/>
        </w:rPr>
        <w:t>: Requisito funcional para la visualización de weis disponibles</w:t>
      </w:r>
      <w:bookmarkEnd w:id="302"/>
    </w:p>
    <w:p w14:paraId="234A00F7"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085213B4"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8C0C1"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FRQ-0009</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547785BA"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Arial"/>
                <w:b/>
                <w:color w:val="auto"/>
                <w:shd w:val="clear" w:color="auto" w:fill="auto"/>
                <w:lang w:val="es-ES_tradnl" w:bidi="es-ES"/>
              </w:rPr>
              <w:t>Alta de una mascota</w:t>
            </w:r>
          </w:p>
        </w:tc>
      </w:tr>
      <w:tr w:rsidR="00705D55" w:rsidRPr="005134D4" w14:paraId="316B50C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CA9FC8"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2B6088C2"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56E56FCD"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075F2C"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1EDB1C9D"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7BAE6D4C" w14:textId="77777777" w:rsidTr="00C300E1">
        <w:trPr>
          <w:trHeight w:val="3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AFEF13A"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61790B2B"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4FA36E23"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A4066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89678C1"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2B859667" w14:textId="77777777" w:rsidTr="00C300E1">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BC50F6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1EBCDD5" w14:textId="77777777"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El sistema deberá Como veterinario quisiera dar de alta una mascota en el sistema, mediante un formulario en la pantalla de "Alta de Mascotas", que contenga los campos imprescindibles para identificar a un animal, en concreto sería necesarios: </w:t>
            </w:r>
          </w:p>
          <w:p w14:paraId="2E445D2A"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Nombre del animal. </w:t>
            </w:r>
          </w:p>
          <w:p w14:paraId="0FB6E69B"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Fecha de implantación del chip. </w:t>
            </w:r>
          </w:p>
          <w:p w14:paraId="76B993AF"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Alta en la base de datos. </w:t>
            </w:r>
          </w:p>
          <w:p w14:paraId="48639670"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Número de identificación. </w:t>
            </w:r>
          </w:p>
          <w:p w14:paraId="2F8F15E3"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Raza. </w:t>
            </w:r>
          </w:p>
          <w:p w14:paraId="1F477F1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Peligrosidad. </w:t>
            </w:r>
          </w:p>
          <w:p w14:paraId="14E30566"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Fecha de nacimiento. </w:t>
            </w:r>
          </w:p>
          <w:p w14:paraId="6452D971"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Capa. </w:t>
            </w:r>
          </w:p>
          <w:p w14:paraId="596CB784"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Pelo. </w:t>
            </w:r>
          </w:p>
          <w:p w14:paraId="3AC91945" w14:textId="77777777" w:rsidR="00705D55" w:rsidRPr="005134D4" w:rsidRDefault="00705D55" w:rsidP="00DD2112">
            <w:pPr>
              <w:numPr>
                <w:ilvl w:val="0"/>
                <w:numId w:val="16"/>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Nº de pasaporte. </w:t>
            </w:r>
          </w:p>
          <w:p w14:paraId="4FDB4F7F" w14:textId="77777777" w:rsidR="00705D55" w:rsidRPr="005134D4" w:rsidRDefault="00705D55" w:rsidP="00DD2112">
            <w:pPr>
              <w:numPr>
                <w:ilvl w:val="0"/>
                <w:numId w:val="16"/>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Aptitud.</w:t>
            </w:r>
          </w:p>
        </w:tc>
      </w:tr>
      <w:tr w:rsidR="00705D55" w:rsidRPr="005134D4" w14:paraId="4CE46856"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E7AA09"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5872F316"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555F7AC" w14:textId="77777777" w:rsidTr="00C300E1">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8380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5CF16FAC"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7A6FFFC"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E0B415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50D5DDB3"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27BDC450" w14:textId="77777777" w:rsidTr="00C300E1">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CB725DD"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34556B"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4F2CBFC7" w14:textId="77777777" w:rsidTr="00C300E1">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620EDC1"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284DE3E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02C60B3D" w14:textId="66247960" w:rsidR="00705D55" w:rsidRPr="005134D4" w:rsidRDefault="00C300E1" w:rsidP="00C300E1">
      <w:pPr>
        <w:pStyle w:val="Descripcin"/>
        <w:spacing w:before="120" w:after="120"/>
        <w:jc w:val="center"/>
        <w:rPr>
          <w:rFonts w:ascii="Times New Roman" w:eastAsia="Times New Roman" w:hAnsi="Times New Roman" w:cs="Times New Roman"/>
          <w:shd w:val="clear" w:color="auto" w:fill="auto"/>
          <w:lang w:val="es-ES_tradnl" w:eastAsia="es-ES"/>
        </w:rPr>
      </w:pPr>
      <w:bookmarkStart w:id="303" w:name="_Toc16891892"/>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29</w:t>
      </w:r>
      <w:r w:rsidR="00577A60" w:rsidRPr="005134D4">
        <w:rPr>
          <w:lang w:val="es-ES_tradnl"/>
        </w:rPr>
        <w:fldChar w:fldCharType="end"/>
      </w:r>
      <w:r w:rsidRPr="005134D4">
        <w:rPr>
          <w:lang w:val="es-ES_tradnl"/>
        </w:rPr>
        <w:t>: Requisito funcional para el alta de una mascota.</w:t>
      </w:r>
      <w:bookmarkEnd w:id="303"/>
    </w:p>
    <w:p w14:paraId="02A9E3C1"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6423E28F"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A930642"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FRQ-0010</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0563E3B9"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bidi="es-ES"/>
              </w:rPr>
              <w:t>Alta de propietario</w:t>
            </w:r>
          </w:p>
        </w:tc>
      </w:tr>
      <w:tr w:rsidR="00705D55" w:rsidRPr="005134D4" w14:paraId="0085B2FB"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B7642F"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98B4FEA"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24063D86"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2FFB09"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FBE566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352B8E90"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E72F607"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B5534C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ED7502C"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7309DF3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08F756"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6A0593F4"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1EC12F89"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CC435B0"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6E4C8783" w14:textId="197F7265" w:rsidR="00705D55" w:rsidRPr="005134D4" w:rsidRDefault="00705D55" w:rsidP="00705D55">
            <w:pPr>
              <w:spacing w:before="22"/>
              <w:ind w:left="10" w:right="112" w:hanging="10"/>
              <w:rPr>
                <w:rFonts w:eastAsia="Times New Roman"/>
                <w:shd w:val="clear" w:color="auto" w:fill="auto"/>
                <w:lang w:val="es-ES_tradnl"/>
              </w:rPr>
            </w:pPr>
            <w:r w:rsidRPr="005134D4">
              <w:rPr>
                <w:rFonts w:eastAsia="Times New Roman"/>
                <w:shd w:val="clear" w:color="auto" w:fill="auto"/>
                <w:lang w:val="es-ES_tradnl"/>
              </w:rPr>
              <w:t>El sistema deberá permitir al veterinario dar de alta al dueño de una mascota, en la página de "Alta de Mascotas", que contenga los campos imprescindibles para identificar al dueño de un animal, en concreto sería necesarios:</w:t>
            </w:r>
          </w:p>
          <w:p w14:paraId="08F79FFC"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Colegio del veterinario.</w:t>
            </w:r>
          </w:p>
        </w:tc>
      </w:tr>
      <w:tr w:rsidR="00705D55" w:rsidRPr="005134D4" w14:paraId="327E3168"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4495BF4"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Importancia</w:t>
            </w:r>
          </w:p>
        </w:tc>
        <w:tc>
          <w:tcPr>
            <w:tcW w:w="6942" w:type="dxa"/>
            <w:tcBorders>
              <w:top w:val="single" w:sz="4" w:space="0" w:color="auto"/>
              <w:left w:val="single" w:sz="4" w:space="0" w:color="auto"/>
              <w:bottom w:val="single" w:sz="4" w:space="0" w:color="auto"/>
              <w:right w:val="single" w:sz="4" w:space="0" w:color="auto"/>
            </w:tcBorders>
            <w:hideMark/>
          </w:tcPr>
          <w:p w14:paraId="3D59A0E4"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CE7CD69"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E3A2FCF"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0948E78D"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248E2734"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3C01008"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2A33E969"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320A8D1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82C95B"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4073B599"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5875B24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D2A0E3"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00730AE5"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36454BC0" w14:textId="250AD5D5" w:rsidR="00705D55" w:rsidRPr="005134D4" w:rsidRDefault="00C300E1" w:rsidP="00C300E1">
      <w:pPr>
        <w:pStyle w:val="Descripcin"/>
        <w:spacing w:before="120" w:after="120"/>
        <w:jc w:val="center"/>
        <w:rPr>
          <w:lang w:val="es-ES_tradnl"/>
        </w:rPr>
      </w:pPr>
      <w:bookmarkStart w:id="304" w:name="_Toc16891893"/>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30</w:t>
      </w:r>
      <w:r w:rsidR="00577A60" w:rsidRPr="005134D4">
        <w:rPr>
          <w:lang w:val="es-ES_tradnl"/>
        </w:rPr>
        <w:fldChar w:fldCharType="end"/>
      </w:r>
      <w:r w:rsidRPr="005134D4">
        <w:rPr>
          <w:lang w:val="es-ES_tradnl"/>
        </w:rPr>
        <w:t>: Requisito funcional para el alta de un propietario.</w:t>
      </w:r>
      <w:bookmarkEnd w:id="304"/>
    </w:p>
    <w:p w14:paraId="1B77D0A8"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p w14:paraId="5E8C7095" w14:textId="77777777" w:rsidR="00705D55" w:rsidRPr="005134D4" w:rsidRDefault="00705D55" w:rsidP="00705D55">
      <w:pPr>
        <w:spacing w:after="3" w:line="232" w:lineRule="auto"/>
        <w:ind w:left="10" w:hanging="10"/>
        <w:rPr>
          <w:rFonts w:ascii="Times New Roman" w:eastAsia="Times New Roman" w:hAnsi="Times New Roman" w:cs="Times New Roman"/>
          <w:sz w:val="18"/>
          <w:shd w:val="clear" w:color="auto" w:fill="auto"/>
          <w:lang w:val="es-ES_tradnl" w:eastAsia="es-ES"/>
        </w:rPr>
      </w:pPr>
    </w:p>
    <w:tbl>
      <w:tblPr>
        <w:tblStyle w:val="TableNormal2"/>
        <w:tblW w:w="0"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705D55" w:rsidRPr="005134D4" w14:paraId="3D434E58"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CC7DCC5" w14:textId="77777777" w:rsidR="00705D55" w:rsidRPr="005134D4" w:rsidRDefault="00705D55" w:rsidP="00705D55">
            <w:pPr>
              <w:spacing w:before="5"/>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FRQ-0011</w:t>
            </w:r>
          </w:p>
        </w:tc>
        <w:tc>
          <w:tcPr>
            <w:tcW w:w="6942" w:type="dxa"/>
            <w:tcBorders>
              <w:top w:val="single" w:sz="4" w:space="0" w:color="auto"/>
              <w:left w:val="single" w:sz="4" w:space="0" w:color="auto"/>
              <w:bottom w:val="single" w:sz="4" w:space="0" w:color="auto"/>
              <w:right w:val="single" w:sz="4" w:space="0" w:color="auto"/>
            </w:tcBorders>
            <w:shd w:val="clear" w:color="auto" w:fill="D9D9D9"/>
            <w:hideMark/>
          </w:tcPr>
          <w:p w14:paraId="2A6D46D6" w14:textId="77777777" w:rsidR="00705D55" w:rsidRPr="005134D4" w:rsidRDefault="00705D55" w:rsidP="00705D55">
            <w:pPr>
              <w:spacing w:before="5"/>
              <w:ind w:left="34"/>
              <w:rPr>
                <w:rFonts w:eastAsia="Arial"/>
                <w:b/>
                <w:color w:val="auto"/>
                <w:shd w:val="clear" w:color="auto" w:fill="auto"/>
                <w:lang w:val="es-ES_tradnl" w:bidi="es-ES"/>
              </w:rPr>
            </w:pPr>
            <w:r w:rsidRPr="005134D4">
              <w:rPr>
                <w:rFonts w:eastAsia="Times New Roman"/>
                <w:b/>
                <w:shd w:val="clear" w:color="auto" w:fill="auto"/>
                <w:lang w:val="es-ES_tradnl"/>
              </w:rPr>
              <w:t>Modificación de los datos de un propietario</w:t>
            </w:r>
          </w:p>
        </w:tc>
      </w:tr>
      <w:tr w:rsidR="00705D55" w:rsidRPr="005134D4" w14:paraId="09926519"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214E33" w14:textId="77777777" w:rsidR="00705D55" w:rsidRPr="005134D4" w:rsidRDefault="00705D55" w:rsidP="00705D55">
            <w:pPr>
              <w:spacing w:before="10"/>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Versión</w:t>
            </w:r>
          </w:p>
        </w:tc>
        <w:tc>
          <w:tcPr>
            <w:tcW w:w="6942" w:type="dxa"/>
            <w:tcBorders>
              <w:top w:val="single" w:sz="4" w:space="0" w:color="auto"/>
              <w:left w:val="single" w:sz="4" w:space="0" w:color="auto"/>
              <w:bottom w:val="single" w:sz="4" w:space="0" w:color="auto"/>
              <w:right w:val="single" w:sz="4" w:space="0" w:color="auto"/>
            </w:tcBorders>
            <w:hideMark/>
          </w:tcPr>
          <w:p w14:paraId="4AC1D843" w14:textId="77777777" w:rsidR="00705D55" w:rsidRPr="005134D4" w:rsidRDefault="00705D55" w:rsidP="00705D55">
            <w:pPr>
              <w:spacing w:before="10"/>
              <w:ind w:left="34"/>
              <w:rPr>
                <w:rFonts w:eastAsia="Arial"/>
                <w:color w:val="auto"/>
                <w:shd w:val="clear" w:color="auto" w:fill="auto"/>
                <w:lang w:val="es-ES_tradnl" w:bidi="es-ES"/>
              </w:rPr>
            </w:pPr>
            <w:r w:rsidRPr="005134D4">
              <w:rPr>
                <w:rFonts w:eastAsia="Arial"/>
                <w:color w:val="auto"/>
                <w:shd w:val="clear" w:color="auto" w:fill="auto"/>
                <w:lang w:val="es-ES_tradnl" w:bidi="es-ES"/>
              </w:rPr>
              <w:t>1.0 (05/05/2019)</w:t>
            </w:r>
          </w:p>
        </w:tc>
      </w:tr>
      <w:tr w:rsidR="00705D55" w:rsidRPr="005134D4" w14:paraId="087040A2"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03D32FE" w14:textId="77777777" w:rsidR="00705D55" w:rsidRPr="005134D4" w:rsidRDefault="00705D55" w:rsidP="00705D55">
            <w:pPr>
              <w:spacing w:before="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Autores</w:t>
            </w:r>
          </w:p>
        </w:tc>
        <w:tc>
          <w:tcPr>
            <w:tcW w:w="6942" w:type="dxa"/>
            <w:tcBorders>
              <w:top w:val="single" w:sz="4" w:space="0" w:color="auto"/>
              <w:left w:val="single" w:sz="4" w:space="0" w:color="auto"/>
              <w:bottom w:val="single" w:sz="4" w:space="0" w:color="auto"/>
              <w:right w:val="single" w:sz="4" w:space="0" w:color="auto"/>
            </w:tcBorders>
            <w:hideMark/>
          </w:tcPr>
          <w:p w14:paraId="56DA1BFB" w14:textId="77777777" w:rsidR="00705D55" w:rsidRPr="005134D4" w:rsidRDefault="00705D55" w:rsidP="00DD2112">
            <w:pPr>
              <w:numPr>
                <w:ilvl w:val="0"/>
                <w:numId w:val="15"/>
              </w:numPr>
              <w:spacing w:before="8" w:after="3" w:line="232" w:lineRule="auto"/>
              <w:ind w:left="442"/>
              <w:rPr>
                <w:rFonts w:eastAsia="Arial"/>
                <w:color w:val="auto"/>
                <w:shd w:val="clear" w:color="auto" w:fill="auto"/>
                <w:lang w:val="es-ES_tradnl" w:bidi="es-ES"/>
              </w:rPr>
            </w:pPr>
            <w:r w:rsidRPr="005134D4">
              <w:rPr>
                <w:rFonts w:eastAsia="Arial"/>
                <w:color w:val="0066CC"/>
                <w:u w:val="single" w:color="0066CC"/>
                <w:shd w:val="clear" w:color="auto" w:fill="auto"/>
                <w:lang w:val="es-ES_tradnl" w:bidi="es-ES"/>
              </w:rPr>
              <w:t>Carlos Escario Bajo</w:t>
            </w:r>
          </w:p>
        </w:tc>
      </w:tr>
      <w:tr w:rsidR="00705D55" w:rsidRPr="005134D4" w14:paraId="26AD5108" w14:textId="77777777" w:rsidTr="00705D55">
        <w:trPr>
          <w:trHeight w:val="49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56C2F29" w14:textId="77777777" w:rsidR="00705D55" w:rsidRPr="005134D4" w:rsidRDefault="00705D55" w:rsidP="00705D55">
            <w:pPr>
              <w:spacing w:before="22"/>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Fuentes</w:t>
            </w:r>
          </w:p>
        </w:tc>
        <w:tc>
          <w:tcPr>
            <w:tcW w:w="6942" w:type="dxa"/>
            <w:tcBorders>
              <w:top w:val="single" w:sz="4" w:space="0" w:color="auto"/>
              <w:left w:val="single" w:sz="4" w:space="0" w:color="auto"/>
              <w:bottom w:val="single" w:sz="4" w:space="0" w:color="auto"/>
              <w:right w:val="single" w:sz="4" w:space="0" w:color="auto"/>
            </w:tcBorders>
            <w:hideMark/>
          </w:tcPr>
          <w:p w14:paraId="325A2D75"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Iciar García-Ochoa</w:t>
            </w:r>
          </w:p>
          <w:p w14:paraId="488EBB1E" w14:textId="77777777" w:rsidR="00705D55" w:rsidRPr="005134D4" w:rsidRDefault="00705D55" w:rsidP="00DD2112">
            <w:pPr>
              <w:numPr>
                <w:ilvl w:val="0"/>
                <w:numId w:val="15"/>
              </w:numPr>
              <w:spacing w:after="3" w:line="232" w:lineRule="auto"/>
              <w:ind w:left="442"/>
              <w:rPr>
                <w:rFonts w:eastAsia="Arial"/>
                <w:color w:val="0066CC"/>
                <w:u w:val="single" w:color="0066CC"/>
                <w:shd w:val="clear" w:color="auto" w:fill="auto"/>
                <w:lang w:val="es-ES_tradnl" w:bidi="es-ES"/>
              </w:rPr>
            </w:pPr>
            <w:r w:rsidRPr="005134D4">
              <w:rPr>
                <w:rFonts w:eastAsia="Arial"/>
                <w:color w:val="0066CC"/>
                <w:u w:val="single" w:color="0066CC"/>
                <w:shd w:val="clear" w:color="auto" w:fill="auto"/>
                <w:lang w:val="es-ES_tradnl" w:bidi="es-ES"/>
              </w:rPr>
              <w:t>Pedro Escario Bajo</w:t>
            </w:r>
          </w:p>
        </w:tc>
      </w:tr>
      <w:tr w:rsidR="00705D55" w:rsidRPr="005134D4" w14:paraId="0D592370"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0A5F4B" w14:textId="77777777" w:rsidR="00705D55" w:rsidRPr="005134D4" w:rsidRDefault="00705D55" w:rsidP="00705D55">
            <w:pPr>
              <w:spacing w:before="18"/>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Dependencias</w:t>
            </w:r>
          </w:p>
        </w:tc>
        <w:tc>
          <w:tcPr>
            <w:tcW w:w="6942" w:type="dxa"/>
            <w:tcBorders>
              <w:top w:val="single" w:sz="4" w:space="0" w:color="auto"/>
              <w:left w:val="single" w:sz="4" w:space="0" w:color="auto"/>
              <w:bottom w:val="single" w:sz="4" w:space="0" w:color="auto"/>
              <w:right w:val="single" w:sz="4" w:space="0" w:color="auto"/>
            </w:tcBorders>
            <w:hideMark/>
          </w:tcPr>
          <w:p w14:paraId="42F6B3B6" w14:textId="77777777" w:rsidR="00705D55" w:rsidRPr="005134D4" w:rsidRDefault="00705D55" w:rsidP="00705D55">
            <w:pPr>
              <w:spacing w:before="18"/>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r w:rsidR="00705D55" w:rsidRPr="005134D4" w14:paraId="376035E6" w14:textId="77777777" w:rsidTr="00705D55">
        <w:trPr>
          <w:trHeight w:val="72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B13CC1" w14:textId="77777777" w:rsidR="00705D55" w:rsidRPr="005134D4" w:rsidRDefault="00705D55" w:rsidP="00705D55">
            <w:pPr>
              <w:spacing w:before="16"/>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Descripción</w:t>
            </w:r>
          </w:p>
        </w:tc>
        <w:tc>
          <w:tcPr>
            <w:tcW w:w="6942" w:type="dxa"/>
            <w:tcBorders>
              <w:top w:val="single" w:sz="4" w:space="0" w:color="auto"/>
              <w:left w:val="single" w:sz="4" w:space="0" w:color="auto"/>
              <w:bottom w:val="single" w:sz="4" w:space="0" w:color="auto"/>
              <w:right w:val="single" w:sz="4" w:space="0" w:color="auto"/>
            </w:tcBorders>
            <w:hideMark/>
          </w:tcPr>
          <w:p w14:paraId="3D749360" w14:textId="4954597E" w:rsidR="00705D55" w:rsidRPr="005134D4" w:rsidRDefault="00705D55" w:rsidP="00705D55">
            <w:pPr>
              <w:spacing w:after="16" w:line="230" w:lineRule="auto"/>
              <w:jc w:val="left"/>
              <w:rPr>
                <w:rFonts w:eastAsia="Times New Roman"/>
                <w:shd w:val="clear" w:color="auto" w:fill="auto"/>
                <w:lang w:val="es-ES_tradnl"/>
              </w:rPr>
            </w:pPr>
            <w:r w:rsidRPr="005134D4">
              <w:rPr>
                <w:rFonts w:eastAsia="Times New Roman"/>
                <w:shd w:val="clear" w:color="auto" w:fill="auto"/>
                <w:lang w:val="es-ES_tradnl"/>
              </w:rPr>
              <w:t xml:space="preserve">Como veterinario quisiera poder modificar los datos del dueño de una mascota, en la página de "Modificación de Mascotas", que contenga los campos imprescindibles para identificar al dueño de un animal, en concreto sería necesarios: </w:t>
            </w:r>
          </w:p>
          <w:p w14:paraId="3C46ACDB"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lastRenderedPageBreak/>
              <w:t xml:space="preserve">Nombre. </w:t>
            </w:r>
          </w:p>
          <w:p w14:paraId="7E62255F"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Apellidos. </w:t>
            </w:r>
          </w:p>
          <w:p w14:paraId="1640A939"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Dirección: Calle, Ciudad, CP y País. </w:t>
            </w:r>
          </w:p>
          <w:p w14:paraId="49A89EFD" w14:textId="77777777" w:rsidR="00705D55" w:rsidRPr="005134D4" w:rsidRDefault="00705D55" w:rsidP="00DD2112">
            <w:pPr>
              <w:numPr>
                <w:ilvl w:val="0"/>
                <w:numId w:val="17"/>
              </w:numPr>
              <w:spacing w:after="3" w:line="256" w:lineRule="auto"/>
              <w:contextualSpacing/>
              <w:jc w:val="left"/>
              <w:rPr>
                <w:rFonts w:eastAsia="Times New Roman"/>
                <w:shd w:val="clear" w:color="auto" w:fill="auto"/>
                <w:lang w:val="es-ES_tradnl"/>
              </w:rPr>
            </w:pPr>
            <w:r w:rsidRPr="005134D4">
              <w:rPr>
                <w:rFonts w:eastAsia="Times New Roman"/>
                <w:shd w:val="clear" w:color="auto" w:fill="auto"/>
                <w:lang w:val="es-ES_tradnl"/>
              </w:rPr>
              <w:t xml:space="preserve">Id del documento de identificación. </w:t>
            </w:r>
          </w:p>
          <w:p w14:paraId="64E81AFD" w14:textId="77777777" w:rsidR="00705D55" w:rsidRPr="005134D4" w:rsidRDefault="00705D55" w:rsidP="00DD2112">
            <w:pPr>
              <w:numPr>
                <w:ilvl w:val="0"/>
                <w:numId w:val="17"/>
              </w:numPr>
              <w:spacing w:before="22" w:after="3" w:line="232" w:lineRule="auto"/>
              <w:ind w:right="112"/>
              <w:contextualSpacing/>
              <w:rPr>
                <w:rFonts w:eastAsia="Arial"/>
                <w:color w:val="auto"/>
                <w:shd w:val="clear" w:color="auto" w:fill="auto"/>
                <w:lang w:val="es-ES_tradnl" w:bidi="es-ES"/>
              </w:rPr>
            </w:pPr>
            <w:r w:rsidRPr="005134D4">
              <w:rPr>
                <w:rFonts w:eastAsia="Times New Roman"/>
                <w:shd w:val="clear" w:color="auto" w:fill="auto"/>
                <w:lang w:val="es-ES_tradnl"/>
              </w:rPr>
              <w:t>Teléfono.</w:t>
            </w:r>
          </w:p>
        </w:tc>
      </w:tr>
      <w:tr w:rsidR="00705D55" w:rsidRPr="005134D4" w14:paraId="68E4E8C1"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100982B" w14:textId="77777777" w:rsidR="00705D55" w:rsidRPr="005134D4" w:rsidRDefault="00705D55" w:rsidP="00705D55">
            <w:pPr>
              <w:spacing w:before="1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lastRenderedPageBreak/>
              <w:t>Importancia</w:t>
            </w:r>
          </w:p>
        </w:tc>
        <w:tc>
          <w:tcPr>
            <w:tcW w:w="6942" w:type="dxa"/>
            <w:tcBorders>
              <w:top w:val="single" w:sz="4" w:space="0" w:color="auto"/>
              <w:left w:val="single" w:sz="4" w:space="0" w:color="auto"/>
              <w:bottom w:val="single" w:sz="4" w:space="0" w:color="auto"/>
              <w:right w:val="single" w:sz="4" w:space="0" w:color="auto"/>
            </w:tcBorders>
            <w:hideMark/>
          </w:tcPr>
          <w:p w14:paraId="0EDA5469" w14:textId="77777777" w:rsidR="00705D55" w:rsidRPr="005134D4" w:rsidRDefault="00705D55" w:rsidP="00705D55">
            <w:pPr>
              <w:spacing w:before="11"/>
              <w:ind w:left="34"/>
              <w:rPr>
                <w:rFonts w:eastAsia="Arial"/>
                <w:color w:val="auto"/>
                <w:shd w:val="clear" w:color="auto" w:fill="auto"/>
                <w:lang w:val="es-ES_tradnl" w:bidi="es-ES"/>
              </w:rPr>
            </w:pPr>
            <w:r w:rsidRPr="005134D4">
              <w:rPr>
                <w:rFonts w:eastAsia="Arial"/>
                <w:color w:val="auto"/>
                <w:shd w:val="clear" w:color="auto" w:fill="auto"/>
                <w:lang w:val="es-ES_tradnl" w:bidi="es-ES"/>
              </w:rPr>
              <w:t>Importante</w:t>
            </w:r>
          </w:p>
        </w:tc>
      </w:tr>
      <w:tr w:rsidR="00705D55" w:rsidRPr="005134D4" w14:paraId="4207B675" w14:textId="77777777" w:rsidTr="00705D55">
        <w:trPr>
          <w:trHeight w:val="255"/>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C22AB0" w14:textId="77777777" w:rsidR="00705D55" w:rsidRPr="005134D4" w:rsidRDefault="00705D55" w:rsidP="00705D55">
            <w:pPr>
              <w:spacing w:before="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Urgencia</w:t>
            </w:r>
          </w:p>
        </w:tc>
        <w:tc>
          <w:tcPr>
            <w:tcW w:w="6942" w:type="dxa"/>
            <w:tcBorders>
              <w:top w:val="single" w:sz="4" w:space="0" w:color="auto"/>
              <w:left w:val="single" w:sz="4" w:space="0" w:color="auto"/>
              <w:bottom w:val="single" w:sz="4" w:space="0" w:color="auto"/>
              <w:right w:val="single" w:sz="4" w:space="0" w:color="auto"/>
            </w:tcBorders>
            <w:hideMark/>
          </w:tcPr>
          <w:p w14:paraId="23EC79C1" w14:textId="77777777" w:rsidR="00705D55" w:rsidRPr="005134D4" w:rsidRDefault="00705D55" w:rsidP="00705D55">
            <w:pPr>
              <w:spacing w:before="9"/>
              <w:ind w:left="34"/>
              <w:rPr>
                <w:rFonts w:eastAsia="Arial"/>
                <w:color w:val="auto"/>
                <w:shd w:val="clear" w:color="auto" w:fill="auto"/>
                <w:lang w:val="es-ES_tradnl" w:bidi="es-ES"/>
              </w:rPr>
            </w:pPr>
            <w:r w:rsidRPr="005134D4">
              <w:rPr>
                <w:rFonts w:eastAsia="Arial"/>
                <w:color w:val="auto"/>
                <w:shd w:val="clear" w:color="auto" w:fill="auto"/>
                <w:lang w:val="es-ES_tradnl" w:bidi="es-ES"/>
              </w:rPr>
              <w:t>Inmediatamente</w:t>
            </w:r>
          </w:p>
        </w:tc>
      </w:tr>
      <w:tr w:rsidR="00705D55" w:rsidRPr="005134D4" w14:paraId="6B9BB633"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F7C13" w14:textId="77777777" w:rsidR="00705D55" w:rsidRPr="005134D4" w:rsidRDefault="00705D55" w:rsidP="00705D55">
            <w:pPr>
              <w:spacing w:before="23"/>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Estado</w:t>
            </w:r>
          </w:p>
        </w:tc>
        <w:tc>
          <w:tcPr>
            <w:tcW w:w="6942" w:type="dxa"/>
            <w:tcBorders>
              <w:top w:val="single" w:sz="4" w:space="0" w:color="auto"/>
              <w:left w:val="single" w:sz="4" w:space="0" w:color="auto"/>
              <w:bottom w:val="single" w:sz="4" w:space="0" w:color="auto"/>
              <w:right w:val="single" w:sz="4" w:space="0" w:color="auto"/>
            </w:tcBorders>
            <w:hideMark/>
          </w:tcPr>
          <w:p w14:paraId="4A77A903" w14:textId="77777777" w:rsidR="00705D55" w:rsidRPr="005134D4" w:rsidRDefault="00705D55" w:rsidP="00705D55">
            <w:pPr>
              <w:spacing w:before="23"/>
              <w:ind w:left="34"/>
              <w:rPr>
                <w:rFonts w:eastAsia="Arial"/>
                <w:color w:val="auto"/>
                <w:shd w:val="clear" w:color="auto" w:fill="auto"/>
                <w:lang w:val="es-ES_tradnl" w:bidi="es-ES"/>
              </w:rPr>
            </w:pPr>
            <w:r w:rsidRPr="005134D4">
              <w:rPr>
                <w:rFonts w:eastAsia="Arial"/>
                <w:color w:val="auto"/>
                <w:shd w:val="clear" w:color="auto" w:fill="auto"/>
                <w:lang w:val="es-ES_tradnl" w:bidi="es-ES"/>
              </w:rPr>
              <w:t>En construcción</w:t>
            </w:r>
          </w:p>
        </w:tc>
      </w:tr>
      <w:tr w:rsidR="00705D55" w:rsidRPr="005134D4" w14:paraId="1E6460AE" w14:textId="77777777" w:rsidTr="00705D55">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FA9A1C3" w14:textId="77777777" w:rsidR="00705D55" w:rsidRPr="005134D4" w:rsidRDefault="00705D55" w:rsidP="00705D55">
            <w:pPr>
              <w:spacing w:before="21"/>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Estabilidad</w:t>
            </w:r>
          </w:p>
        </w:tc>
        <w:tc>
          <w:tcPr>
            <w:tcW w:w="6942" w:type="dxa"/>
            <w:tcBorders>
              <w:top w:val="single" w:sz="4" w:space="0" w:color="auto"/>
              <w:left w:val="single" w:sz="4" w:space="0" w:color="auto"/>
              <w:bottom w:val="single" w:sz="4" w:space="0" w:color="auto"/>
              <w:right w:val="single" w:sz="4" w:space="0" w:color="auto"/>
            </w:tcBorders>
            <w:hideMark/>
          </w:tcPr>
          <w:p w14:paraId="39AF8A96" w14:textId="77777777" w:rsidR="00705D55" w:rsidRPr="005134D4" w:rsidRDefault="00705D55" w:rsidP="00705D55">
            <w:pPr>
              <w:spacing w:before="21"/>
              <w:ind w:left="34"/>
              <w:rPr>
                <w:rFonts w:eastAsia="Arial"/>
                <w:b/>
                <w:color w:val="auto"/>
                <w:shd w:val="clear" w:color="auto" w:fill="auto"/>
                <w:lang w:val="es-ES_tradnl" w:bidi="es-ES"/>
              </w:rPr>
            </w:pPr>
            <w:r w:rsidRPr="005134D4">
              <w:rPr>
                <w:rFonts w:eastAsia="Arial"/>
                <w:color w:val="auto"/>
                <w:shd w:val="clear" w:color="auto" w:fill="auto"/>
                <w:lang w:val="es-ES_tradnl" w:bidi="es-ES"/>
              </w:rPr>
              <w:t>Por definir</w:t>
            </w:r>
          </w:p>
        </w:tc>
      </w:tr>
      <w:tr w:rsidR="00705D55" w:rsidRPr="005134D4" w14:paraId="357E68A9" w14:textId="77777777" w:rsidTr="00705D55">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BDDB1EE" w14:textId="77777777" w:rsidR="00705D55" w:rsidRPr="005134D4" w:rsidRDefault="00705D55" w:rsidP="00705D55">
            <w:pPr>
              <w:spacing w:before="19"/>
              <w:ind w:left="22"/>
              <w:jc w:val="left"/>
              <w:rPr>
                <w:rFonts w:eastAsia="Arial"/>
                <w:b/>
                <w:color w:val="auto"/>
                <w:shd w:val="clear" w:color="auto" w:fill="auto"/>
                <w:lang w:val="es-ES_tradnl" w:bidi="es-ES"/>
              </w:rPr>
            </w:pPr>
            <w:r w:rsidRPr="005134D4">
              <w:rPr>
                <w:rFonts w:eastAsia="Arial"/>
                <w:b/>
                <w:color w:val="auto"/>
                <w:shd w:val="clear" w:color="auto" w:fill="auto"/>
                <w:lang w:val="es-ES_tradnl" w:bidi="es-ES"/>
              </w:rPr>
              <w:t>Comentarios</w:t>
            </w:r>
          </w:p>
        </w:tc>
        <w:tc>
          <w:tcPr>
            <w:tcW w:w="6942" w:type="dxa"/>
            <w:tcBorders>
              <w:top w:val="single" w:sz="4" w:space="0" w:color="auto"/>
              <w:left w:val="single" w:sz="4" w:space="0" w:color="auto"/>
              <w:bottom w:val="single" w:sz="4" w:space="0" w:color="auto"/>
              <w:right w:val="single" w:sz="4" w:space="0" w:color="auto"/>
            </w:tcBorders>
            <w:hideMark/>
          </w:tcPr>
          <w:p w14:paraId="52FFAC36" w14:textId="77777777" w:rsidR="00705D55" w:rsidRPr="005134D4" w:rsidRDefault="00705D55" w:rsidP="00C300E1">
            <w:pPr>
              <w:keepNext/>
              <w:spacing w:before="19"/>
              <w:ind w:left="34"/>
              <w:rPr>
                <w:rFonts w:eastAsia="Arial"/>
                <w:color w:val="auto"/>
                <w:shd w:val="clear" w:color="auto" w:fill="auto"/>
                <w:lang w:val="es-ES_tradnl" w:bidi="es-ES"/>
              </w:rPr>
            </w:pPr>
            <w:r w:rsidRPr="005134D4">
              <w:rPr>
                <w:rFonts w:eastAsia="Arial"/>
                <w:color w:val="auto"/>
                <w:shd w:val="clear" w:color="auto" w:fill="auto"/>
                <w:lang w:val="es-ES_tradnl" w:bidi="es-ES"/>
              </w:rPr>
              <w:t>Ninguno</w:t>
            </w:r>
          </w:p>
        </w:tc>
      </w:tr>
    </w:tbl>
    <w:p w14:paraId="652801E3" w14:textId="390EC68C" w:rsidR="00705D55" w:rsidRPr="005134D4" w:rsidRDefault="00C300E1" w:rsidP="00C300E1">
      <w:pPr>
        <w:pStyle w:val="Descripcin"/>
        <w:spacing w:before="120" w:after="120"/>
        <w:jc w:val="center"/>
        <w:rPr>
          <w:lang w:val="es-ES_tradnl"/>
        </w:rPr>
      </w:pPr>
      <w:bookmarkStart w:id="305" w:name="_Toc16891894"/>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31</w:t>
      </w:r>
      <w:r w:rsidR="00577A60" w:rsidRPr="005134D4">
        <w:rPr>
          <w:lang w:val="es-ES_tradnl"/>
        </w:rPr>
        <w:fldChar w:fldCharType="end"/>
      </w:r>
      <w:r w:rsidRPr="005134D4">
        <w:rPr>
          <w:lang w:val="es-ES_tradnl"/>
        </w:rPr>
        <w:t>: Requisito funcional para la modificación de un propietario.</w:t>
      </w:r>
      <w:bookmarkEnd w:id="305"/>
    </w:p>
    <w:p w14:paraId="20BDFD2E" w14:textId="3D7637A8" w:rsidR="00AF0ADA" w:rsidRPr="005134D4" w:rsidRDefault="00E76075" w:rsidP="005F12FE">
      <w:pPr>
        <w:pStyle w:val="Ttulo3"/>
      </w:pPr>
      <w:bookmarkStart w:id="306" w:name="_Toc16891791"/>
      <w:r w:rsidRPr="005134D4">
        <w:t>Requisitos no funcionales</w:t>
      </w:r>
      <w:bookmarkEnd w:id="306"/>
    </w:p>
    <w:p w14:paraId="129FE299" w14:textId="053B0905" w:rsidR="00432AB1" w:rsidRPr="005134D4" w:rsidRDefault="00432AB1" w:rsidP="00432AB1">
      <w:pPr>
        <w:autoSpaceDE w:val="0"/>
        <w:autoSpaceDN w:val="0"/>
        <w:adjustRightInd w:val="0"/>
        <w:spacing w:after="120" w:line="360" w:lineRule="auto"/>
        <w:rPr>
          <w:color w:val="auto"/>
          <w:shd w:val="clear" w:color="auto" w:fill="auto"/>
          <w:lang w:val="es-ES_tradnl" w:eastAsia="es-ES"/>
        </w:rPr>
      </w:pPr>
      <w:r w:rsidRPr="005134D4">
        <w:rPr>
          <w:color w:val="auto"/>
          <w:shd w:val="clear" w:color="auto" w:fill="auto"/>
          <w:lang w:val="es-ES_tradnl" w:eastAsia="es-ES"/>
        </w:rPr>
        <w:t>La descripción más exacta que podemos obtener de los requisitos no funcionales es la expresada en el libro Ingeniería de Software, Ian Sommerville (2009):</w:t>
      </w:r>
    </w:p>
    <w:p w14:paraId="16213B54" w14:textId="0A3BBB41" w:rsidR="00AF0ADA" w:rsidRPr="005134D4" w:rsidRDefault="00432AB1" w:rsidP="00235039">
      <w:pPr>
        <w:autoSpaceDE w:val="0"/>
        <w:autoSpaceDN w:val="0"/>
        <w:adjustRightInd w:val="0"/>
        <w:spacing w:after="120" w:line="280" w:lineRule="exact"/>
        <w:ind w:left="567" w:right="565"/>
        <w:rPr>
          <w:lang w:val="es-ES_tradnl"/>
        </w:rPr>
      </w:pPr>
      <w:r w:rsidRPr="005134D4">
        <w:rPr>
          <w:i/>
          <w:color w:val="auto"/>
          <w:shd w:val="clear" w:color="auto" w:fill="auto"/>
          <w:lang w:val="es-ES_tradnl" w:eastAsia="es-ES"/>
        </w:rPr>
        <w:t>Son requerimientos que no se relacionan directamente con los servicios específicos que el sistema entrega a sus usuarios. Pueden relacionarse con propiedades emergentes del sistema, como fiabilidad, tiempo de respuesta y uso de almacenamiento. De forma alternativa, pueden definir restricciones sobre la implementación del sistema, como las capacidades de los dispositivos I/O o las representaciones de datos usados en las interfaces con otros sistemas</w:t>
      </w:r>
      <w:r w:rsidR="00235039" w:rsidRPr="005134D4">
        <w:rPr>
          <w:color w:val="auto"/>
          <w:shd w:val="clear" w:color="auto" w:fill="auto"/>
          <w:lang w:val="es-ES_tradnl" w:eastAsia="es-ES"/>
        </w:rPr>
        <w:t xml:space="preserve"> (pag. 87).</w:t>
      </w:r>
    </w:p>
    <w:p w14:paraId="13EDB985" w14:textId="77777777" w:rsidR="00AF0ADA" w:rsidRPr="005134D4" w:rsidRDefault="00AF0ADA" w:rsidP="00AF0ADA">
      <w:pPr>
        <w:pStyle w:val="Textoindependiente"/>
        <w:spacing w:before="6"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2"/>
      </w:tblGrid>
      <w:tr w:rsidR="00AF0ADA" w:rsidRPr="005134D4" w14:paraId="6AC879FA" w14:textId="77777777" w:rsidTr="00E76075">
        <w:trPr>
          <w:trHeight w:val="262"/>
        </w:trPr>
        <w:tc>
          <w:tcPr>
            <w:tcW w:w="1917" w:type="dxa"/>
            <w:shd w:val="clear" w:color="auto" w:fill="D9D9D9" w:themeFill="background1" w:themeFillShade="D9"/>
            <w:vAlign w:val="center"/>
          </w:tcPr>
          <w:p w14:paraId="21F2D90B" w14:textId="77777777" w:rsidR="00AF0ADA" w:rsidRPr="005134D4" w:rsidRDefault="00AF0ADA" w:rsidP="00E76075">
            <w:pPr>
              <w:pStyle w:val="TableParagraph"/>
              <w:spacing w:before="6"/>
              <w:rPr>
                <w:b/>
                <w:lang w:val="es-ES_tradnl"/>
              </w:rPr>
            </w:pPr>
            <w:r w:rsidRPr="005134D4">
              <w:rPr>
                <w:b/>
                <w:lang w:val="es-ES_tradnl"/>
              </w:rPr>
              <w:t>NFR-0001</w:t>
            </w:r>
          </w:p>
        </w:tc>
        <w:tc>
          <w:tcPr>
            <w:tcW w:w="6942" w:type="dxa"/>
            <w:shd w:val="clear" w:color="auto" w:fill="D9D9D9" w:themeFill="background1" w:themeFillShade="D9"/>
            <w:vAlign w:val="center"/>
          </w:tcPr>
          <w:p w14:paraId="7C7D3789" w14:textId="77777777" w:rsidR="00AF0ADA" w:rsidRPr="005134D4" w:rsidRDefault="00AF0ADA" w:rsidP="00E76075">
            <w:pPr>
              <w:pStyle w:val="TableParagraph"/>
              <w:spacing w:before="6"/>
              <w:ind w:left="34"/>
              <w:rPr>
                <w:b/>
                <w:lang w:val="es-ES_tradnl"/>
              </w:rPr>
            </w:pPr>
            <w:r w:rsidRPr="005134D4">
              <w:rPr>
                <w:b/>
                <w:lang w:val="es-ES_tradnl"/>
              </w:rPr>
              <w:t>Visualización</w:t>
            </w:r>
          </w:p>
        </w:tc>
      </w:tr>
      <w:tr w:rsidR="00AF0ADA" w:rsidRPr="005134D4" w14:paraId="142903E5" w14:textId="77777777" w:rsidTr="00E76075">
        <w:trPr>
          <w:trHeight w:val="270"/>
        </w:trPr>
        <w:tc>
          <w:tcPr>
            <w:tcW w:w="1917" w:type="dxa"/>
            <w:shd w:val="clear" w:color="auto" w:fill="D9D9D9" w:themeFill="background1" w:themeFillShade="D9"/>
            <w:vAlign w:val="center"/>
          </w:tcPr>
          <w:p w14:paraId="27FC6BBA" w14:textId="77777777" w:rsidR="00AF0ADA" w:rsidRPr="005134D4" w:rsidRDefault="00AF0ADA" w:rsidP="00E76075">
            <w:pPr>
              <w:pStyle w:val="TableParagraph"/>
              <w:spacing w:before="12"/>
              <w:rPr>
                <w:b/>
                <w:lang w:val="es-ES_tradnl"/>
              </w:rPr>
            </w:pPr>
            <w:r w:rsidRPr="005134D4">
              <w:rPr>
                <w:b/>
                <w:lang w:val="es-ES_tradnl"/>
              </w:rPr>
              <w:t>Versión</w:t>
            </w:r>
          </w:p>
        </w:tc>
        <w:tc>
          <w:tcPr>
            <w:tcW w:w="6942" w:type="dxa"/>
            <w:vAlign w:val="center"/>
          </w:tcPr>
          <w:p w14:paraId="19BD7472" w14:textId="77777777" w:rsidR="00AF0ADA" w:rsidRPr="005134D4" w:rsidRDefault="00AF0ADA" w:rsidP="00E76075">
            <w:pPr>
              <w:pStyle w:val="TableParagraph"/>
              <w:spacing w:before="12"/>
              <w:ind w:left="34"/>
              <w:rPr>
                <w:lang w:val="es-ES_tradnl"/>
              </w:rPr>
            </w:pPr>
            <w:r w:rsidRPr="005134D4">
              <w:rPr>
                <w:lang w:val="es-ES_tradnl"/>
              </w:rPr>
              <w:t>1.0 ( 05/05/2019 )</w:t>
            </w:r>
          </w:p>
        </w:tc>
      </w:tr>
      <w:tr w:rsidR="00AF0ADA" w:rsidRPr="005134D4" w14:paraId="187C2A4E" w14:textId="77777777" w:rsidTr="00E76075">
        <w:trPr>
          <w:trHeight w:val="270"/>
        </w:trPr>
        <w:tc>
          <w:tcPr>
            <w:tcW w:w="1917" w:type="dxa"/>
            <w:shd w:val="clear" w:color="auto" w:fill="D9D9D9" w:themeFill="background1" w:themeFillShade="D9"/>
            <w:vAlign w:val="center"/>
          </w:tcPr>
          <w:p w14:paraId="048730CD" w14:textId="77777777" w:rsidR="00AF0ADA" w:rsidRPr="005134D4" w:rsidRDefault="00AF0ADA" w:rsidP="00E76075">
            <w:pPr>
              <w:pStyle w:val="TableParagraph"/>
              <w:spacing w:before="10"/>
              <w:rPr>
                <w:b/>
                <w:lang w:val="es-ES_tradnl"/>
              </w:rPr>
            </w:pPr>
            <w:r w:rsidRPr="005134D4">
              <w:rPr>
                <w:b/>
                <w:lang w:val="es-ES_tradnl"/>
              </w:rPr>
              <w:t>Autores</w:t>
            </w:r>
          </w:p>
        </w:tc>
        <w:tc>
          <w:tcPr>
            <w:tcW w:w="6942" w:type="dxa"/>
            <w:vAlign w:val="center"/>
          </w:tcPr>
          <w:p w14:paraId="5167DC53" w14:textId="140945D3" w:rsidR="00AF0ADA" w:rsidRPr="005134D4" w:rsidRDefault="00AF0ADA" w:rsidP="00DD2112">
            <w:pPr>
              <w:pStyle w:val="TableParagraph"/>
              <w:numPr>
                <w:ilvl w:val="0"/>
                <w:numId w:val="8"/>
              </w:numPr>
              <w:spacing w:before="10"/>
              <w:ind w:left="368"/>
              <w:rPr>
                <w:lang w:val="es-ES_tradnl"/>
              </w:rPr>
            </w:pPr>
            <w:r w:rsidRPr="005134D4">
              <w:rPr>
                <w:color w:val="0066CC"/>
                <w:u w:val="single" w:color="0066CC"/>
                <w:lang w:val="es-ES_tradnl"/>
              </w:rPr>
              <w:t>Carlos Escario Bajo</w:t>
            </w:r>
          </w:p>
        </w:tc>
      </w:tr>
      <w:tr w:rsidR="00AF0ADA" w:rsidRPr="005134D4" w14:paraId="40A1DA01" w14:textId="77777777" w:rsidTr="00E76075">
        <w:trPr>
          <w:trHeight w:val="255"/>
        </w:trPr>
        <w:tc>
          <w:tcPr>
            <w:tcW w:w="1917" w:type="dxa"/>
            <w:shd w:val="clear" w:color="auto" w:fill="D9D9D9" w:themeFill="background1" w:themeFillShade="D9"/>
            <w:vAlign w:val="center"/>
          </w:tcPr>
          <w:p w14:paraId="6E6FB71E" w14:textId="77777777" w:rsidR="00AF0ADA" w:rsidRPr="005134D4" w:rsidRDefault="00AF0ADA" w:rsidP="00E76075">
            <w:pPr>
              <w:pStyle w:val="TableParagraph"/>
              <w:spacing w:before="8"/>
              <w:rPr>
                <w:b/>
                <w:lang w:val="es-ES_tradnl"/>
              </w:rPr>
            </w:pPr>
            <w:r w:rsidRPr="005134D4">
              <w:rPr>
                <w:b/>
                <w:lang w:val="es-ES_tradnl"/>
              </w:rPr>
              <w:t>Fuentes</w:t>
            </w:r>
          </w:p>
        </w:tc>
        <w:tc>
          <w:tcPr>
            <w:tcW w:w="6942" w:type="dxa"/>
            <w:vAlign w:val="center"/>
          </w:tcPr>
          <w:p w14:paraId="4ED0F05C" w14:textId="6EB73ECF" w:rsidR="00AF0ADA" w:rsidRPr="005134D4" w:rsidRDefault="00AF0ADA" w:rsidP="00DD2112">
            <w:pPr>
              <w:pStyle w:val="TableParagraph"/>
              <w:numPr>
                <w:ilvl w:val="0"/>
                <w:numId w:val="8"/>
              </w:numPr>
              <w:spacing w:before="8"/>
              <w:ind w:left="368"/>
              <w:rPr>
                <w:lang w:val="es-ES_tradnl"/>
              </w:rPr>
            </w:pPr>
            <w:r w:rsidRPr="005134D4">
              <w:rPr>
                <w:color w:val="0066CC"/>
                <w:u w:val="single" w:color="0066CC"/>
                <w:lang w:val="es-ES_tradnl"/>
              </w:rPr>
              <w:t>Carlos Escario Bajo</w:t>
            </w:r>
          </w:p>
        </w:tc>
      </w:tr>
      <w:tr w:rsidR="00AF0ADA" w:rsidRPr="005134D4" w14:paraId="736FE628" w14:textId="77777777" w:rsidTr="00E76075">
        <w:trPr>
          <w:trHeight w:val="270"/>
        </w:trPr>
        <w:tc>
          <w:tcPr>
            <w:tcW w:w="1917" w:type="dxa"/>
            <w:shd w:val="clear" w:color="auto" w:fill="D9D9D9" w:themeFill="background1" w:themeFillShade="D9"/>
            <w:vAlign w:val="center"/>
          </w:tcPr>
          <w:p w14:paraId="1C353760" w14:textId="77777777" w:rsidR="00AF0ADA" w:rsidRPr="005134D4" w:rsidRDefault="00AF0ADA" w:rsidP="00E76075">
            <w:pPr>
              <w:pStyle w:val="TableParagraph"/>
              <w:rPr>
                <w:b/>
                <w:lang w:val="es-ES_tradnl"/>
              </w:rPr>
            </w:pPr>
            <w:r w:rsidRPr="005134D4">
              <w:rPr>
                <w:b/>
                <w:lang w:val="es-ES_tradnl"/>
              </w:rPr>
              <w:t>Dependencias</w:t>
            </w:r>
          </w:p>
        </w:tc>
        <w:tc>
          <w:tcPr>
            <w:tcW w:w="6942" w:type="dxa"/>
            <w:vAlign w:val="center"/>
          </w:tcPr>
          <w:p w14:paraId="409A1DA4" w14:textId="77777777" w:rsidR="00AF0ADA" w:rsidRPr="005134D4" w:rsidRDefault="00AF0ADA" w:rsidP="00E76075">
            <w:pPr>
              <w:pStyle w:val="TableParagraph"/>
              <w:ind w:left="34"/>
              <w:rPr>
                <w:lang w:val="es-ES_tradnl"/>
              </w:rPr>
            </w:pPr>
            <w:r w:rsidRPr="005134D4">
              <w:rPr>
                <w:lang w:val="es-ES_tradnl"/>
              </w:rPr>
              <w:t>Ninguno</w:t>
            </w:r>
          </w:p>
        </w:tc>
      </w:tr>
      <w:tr w:rsidR="00AF0ADA" w:rsidRPr="005134D4" w14:paraId="6264878F" w14:textId="77777777" w:rsidTr="00E76075">
        <w:trPr>
          <w:trHeight w:val="720"/>
        </w:trPr>
        <w:tc>
          <w:tcPr>
            <w:tcW w:w="1917" w:type="dxa"/>
            <w:shd w:val="clear" w:color="auto" w:fill="D9D9D9" w:themeFill="background1" w:themeFillShade="D9"/>
            <w:vAlign w:val="center"/>
          </w:tcPr>
          <w:p w14:paraId="26DD749C" w14:textId="77777777" w:rsidR="00AF0ADA" w:rsidRPr="005134D4" w:rsidRDefault="00AF0ADA" w:rsidP="00E76075">
            <w:pPr>
              <w:pStyle w:val="TableParagraph"/>
              <w:spacing w:before="20"/>
              <w:rPr>
                <w:b/>
                <w:lang w:val="es-ES_tradnl"/>
              </w:rPr>
            </w:pPr>
            <w:r w:rsidRPr="005134D4">
              <w:rPr>
                <w:b/>
                <w:lang w:val="es-ES_tradnl"/>
              </w:rPr>
              <w:t>Descripción</w:t>
            </w:r>
          </w:p>
        </w:tc>
        <w:tc>
          <w:tcPr>
            <w:tcW w:w="6942" w:type="dxa"/>
            <w:vAlign w:val="center"/>
          </w:tcPr>
          <w:p w14:paraId="18CF43B0" w14:textId="707E6538" w:rsidR="00AF0ADA" w:rsidRPr="005134D4" w:rsidRDefault="00AF0ADA" w:rsidP="00E76075">
            <w:pPr>
              <w:pStyle w:val="TableParagraph"/>
              <w:spacing w:before="25"/>
              <w:ind w:left="34" w:right="98"/>
              <w:rPr>
                <w:lang w:val="es-ES_tradnl"/>
              </w:rPr>
            </w:pPr>
            <w:r w:rsidRPr="005134D4">
              <w:rPr>
                <w:lang w:val="es-ES_tradnl"/>
              </w:rPr>
              <w:t>El sistema deberá ajustar la visualización de las interfaces gráficas en función del modelo de desarrollo respo</w:t>
            </w:r>
            <w:r w:rsidR="00E76075" w:rsidRPr="005134D4">
              <w:rPr>
                <w:lang w:val="es-ES_tradnl"/>
              </w:rPr>
              <w:t xml:space="preserve">nsive. </w:t>
            </w:r>
            <w:r w:rsidRPr="005134D4">
              <w:rPr>
                <w:lang w:val="es-ES_tradnl"/>
              </w:rPr>
              <w:t>Es decir será el cliente quien detecte el tipo de dispositivo desde el que se está accediendo a la web.</w:t>
            </w:r>
          </w:p>
        </w:tc>
      </w:tr>
      <w:tr w:rsidR="00AF0ADA" w:rsidRPr="005134D4" w14:paraId="6599FE8B" w14:textId="77777777" w:rsidTr="00E76075">
        <w:trPr>
          <w:trHeight w:val="270"/>
        </w:trPr>
        <w:tc>
          <w:tcPr>
            <w:tcW w:w="1917" w:type="dxa"/>
            <w:shd w:val="clear" w:color="auto" w:fill="D9D9D9" w:themeFill="background1" w:themeFillShade="D9"/>
            <w:vAlign w:val="center"/>
          </w:tcPr>
          <w:p w14:paraId="45B163DF" w14:textId="77777777" w:rsidR="00AF0ADA" w:rsidRPr="005134D4" w:rsidRDefault="00AF0ADA" w:rsidP="00E76075">
            <w:pPr>
              <w:pStyle w:val="TableParagraph"/>
              <w:spacing w:before="15"/>
              <w:rPr>
                <w:b/>
                <w:lang w:val="es-ES_tradnl"/>
              </w:rPr>
            </w:pPr>
            <w:r w:rsidRPr="005134D4">
              <w:rPr>
                <w:b/>
                <w:lang w:val="es-ES_tradnl"/>
              </w:rPr>
              <w:t>Importancia</w:t>
            </w:r>
          </w:p>
        </w:tc>
        <w:tc>
          <w:tcPr>
            <w:tcW w:w="6942" w:type="dxa"/>
            <w:vAlign w:val="center"/>
          </w:tcPr>
          <w:p w14:paraId="41514392" w14:textId="1B29293B" w:rsidR="00AF0ADA" w:rsidRPr="005134D4" w:rsidRDefault="00E76075" w:rsidP="00E76075">
            <w:pPr>
              <w:pStyle w:val="TableParagraph"/>
              <w:spacing w:before="15"/>
              <w:ind w:left="34"/>
              <w:rPr>
                <w:lang w:val="es-ES_tradnl"/>
              </w:rPr>
            </w:pPr>
            <w:r w:rsidRPr="005134D4">
              <w:rPr>
                <w:lang w:val="es-ES_tradnl"/>
              </w:rPr>
              <w:t>Q</w:t>
            </w:r>
            <w:r w:rsidR="00AF0ADA" w:rsidRPr="005134D4">
              <w:rPr>
                <w:lang w:val="es-ES_tradnl"/>
              </w:rPr>
              <w:t>uedaría bien</w:t>
            </w:r>
          </w:p>
        </w:tc>
      </w:tr>
      <w:tr w:rsidR="00AF0ADA" w:rsidRPr="005134D4" w14:paraId="25B188AF" w14:textId="77777777" w:rsidTr="00E76075">
        <w:trPr>
          <w:trHeight w:val="270"/>
        </w:trPr>
        <w:tc>
          <w:tcPr>
            <w:tcW w:w="1917" w:type="dxa"/>
            <w:shd w:val="clear" w:color="auto" w:fill="D9D9D9" w:themeFill="background1" w:themeFillShade="D9"/>
            <w:vAlign w:val="center"/>
          </w:tcPr>
          <w:p w14:paraId="5FC717C6" w14:textId="77777777" w:rsidR="00AF0ADA" w:rsidRPr="005134D4" w:rsidRDefault="00AF0ADA" w:rsidP="00E76075">
            <w:pPr>
              <w:pStyle w:val="TableParagraph"/>
              <w:spacing w:before="13"/>
              <w:rPr>
                <w:b/>
                <w:lang w:val="es-ES_tradnl"/>
              </w:rPr>
            </w:pPr>
            <w:r w:rsidRPr="005134D4">
              <w:rPr>
                <w:b/>
                <w:lang w:val="es-ES_tradnl"/>
              </w:rPr>
              <w:t>Urgencia</w:t>
            </w:r>
          </w:p>
        </w:tc>
        <w:tc>
          <w:tcPr>
            <w:tcW w:w="6942" w:type="dxa"/>
            <w:vAlign w:val="center"/>
          </w:tcPr>
          <w:p w14:paraId="73E7FBBD" w14:textId="736B1FEC" w:rsidR="00AF0ADA" w:rsidRPr="005134D4" w:rsidRDefault="00E76075" w:rsidP="00E76075">
            <w:pPr>
              <w:pStyle w:val="TableParagraph"/>
              <w:spacing w:before="13"/>
              <w:ind w:left="34"/>
              <w:rPr>
                <w:lang w:val="es-ES_tradnl"/>
              </w:rPr>
            </w:pPr>
            <w:r w:rsidRPr="005134D4">
              <w:rPr>
                <w:lang w:val="es-ES_tradnl"/>
              </w:rPr>
              <w:t>P</w:t>
            </w:r>
            <w:r w:rsidR="00AF0ADA" w:rsidRPr="005134D4">
              <w:rPr>
                <w:lang w:val="es-ES_tradnl"/>
              </w:rPr>
              <w:t>uede esperar</w:t>
            </w:r>
          </w:p>
        </w:tc>
      </w:tr>
      <w:tr w:rsidR="00AF0ADA" w:rsidRPr="005134D4" w14:paraId="2DEDC327" w14:textId="77777777" w:rsidTr="00E76075">
        <w:trPr>
          <w:trHeight w:val="270"/>
        </w:trPr>
        <w:tc>
          <w:tcPr>
            <w:tcW w:w="1917" w:type="dxa"/>
            <w:shd w:val="clear" w:color="auto" w:fill="D9D9D9" w:themeFill="background1" w:themeFillShade="D9"/>
            <w:vAlign w:val="center"/>
          </w:tcPr>
          <w:p w14:paraId="26D56157" w14:textId="77777777" w:rsidR="00AF0ADA" w:rsidRPr="005134D4" w:rsidRDefault="00AF0ADA" w:rsidP="00E76075">
            <w:pPr>
              <w:pStyle w:val="TableParagraph"/>
              <w:spacing w:before="11"/>
              <w:rPr>
                <w:b/>
                <w:lang w:val="es-ES_tradnl"/>
              </w:rPr>
            </w:pPr>
            <w:r w:rsidRPr="005134D4">
              <w:rPr>
                <w:b/>
                <w:lang w:val="es-ES_tradnl"/>
              </w:rPr>
              <w:t>Estado</w:t>
            </w:r>
          </w:p>
        </w:tc>
        <w:tc>
          <w:tcPr>
            <w:tcW w:w="6942" w:type="dxa"/>
            <w:vAlign w:val="center"/>
          </w:tcPr>
          <w:p w14:paraId="6304102F" w14:textId="5B71BE99" w:rsidR="00AF0ADA" w:rsidRPr="005134D4" w:rsidRDefault="003E1765" w:rsidP="00E76075">
            <w:pPr>
              <w:pStyle w:val="TableParagraph"/>
              <w:spacing w:before="11"/>
              <w:ind w:left="34"/>
              <w:rPr>
                <w:lang w:val="es-ES_tradnl"/>
              </w:rPr>
            </w:pPr>
            <w:r w:rsidRPr="005134D4">
              <w:rPr>
                <w:lang w:val="es-ES_tradnl"/>
              </w:rPr>
              <w:t>En construcción</w:t>
            </w:r>
          </w:p>
        </w:tc>
      </w:tr>
      <w:tr w:rsidR="00AF0ADA" w:rsidRPr="005134D4" w14:paraId="78AA1AB1" w14:textId="77777777" w:rsidTr="00E76075">
        <w:trPr>
          <w:trHeight w:val="255"/>
        </w:trPr>
        <w:tc>
          <w:tcPr>
            <w:tcW w:w="1917" w:type="dxa"/>
            <w:shd w:val="clear" w:color="auto" w:fill="D9D9D9" w:themeFill="background1" w:themeFillShade="D9"/>
            <w:vAlign w:val="center"/>
          </w:tcPr>
          <w:p w14:paraId="15646E1C" w14:textId="77777777" w:rsidR="00AF0ADA" w:rsidRPr="005134D4" w:rsidRDefault="00AF0ADA" w:rsidP="00E76075">
            <w:pPr>
              <w:pStyle w:val="TableParagraph"/>
              <w:spacing w:before="9"/>
              <w:rPr>
                <w:b/>
                <w:lang w:val="es-ES_tradnl"/>
              </w:rPr>
            </w:pPr>
            <w:r w:rsidRPr="005134D4">
              <w:rPr>
                <w:b/>
                <w:lang w:val="es-ES_tradnl"/>
              </w:rPr>
              <w:t>Estabilidad</w:t>
            </w:r>
          </w:p>
        </w:tc>
        <w:tc>
          <w:tcPr>
            <w:tcW w:w="6942" w:type="dxa"/>
            <w:vAlign w:val="center"/>
          </w:tcPr>
          <w:p w14:paraId="48E0F1D3" w14:textId="5FF27EA3" w:rsidR="00AF0ADA" w:rsidRPr="005134D4" w:rsidRDefault="00BF1A8B" w:rsidP="00E76075">
            <w:pPr>
              <w:pStyle w:val="TableParagraph"/>
              <w:spacing w:before="9"/>
              <w:ind w:left="34"/>
              <w:rPr>
                <w:b/>
                <w:lang w:val="es-ES_tradnl"/>
              </w:rPr>
            </w:pPr>
            <w:r w:rsidRPr="005134D4">
              <w:rPr>
                <w:lang w:val="es-ES_tradnl"/>
              </w:rPr>
              <w:t>Por definir</w:t>
            </w:r>
          </w:p>
        </w:tc>
      </w:tr>
      <w:tr w:rsidR="00AF0ADA" w:rsidRPr="005134D4" w14:paraId="1A035051" w14:textId="77777777" w:rsidTr="00E76075">
        <w:trPr>
          <w:trHeight w:val="262"/>
        </w:trPr>
        <w:tc>
          <w:tcPr>
            <w:tcW w:w="1917" w:type="dxa"/>
            <w:shd w:val="clear" w:color="auto" w:fill="D9D9D9" w:themeFill="background1" w:themeFillShade="D9"/>
            <w:vAlign w:val="center"/>
          </w:tcPr>
          <w:p w14:paraId="30CEFFD9" w14:textId="77777777" w:rsidR="00AF0ADA" w:rsidRPr="005134D4" w:rsidRDefault="00AF0ADA" w:rsidP="00E76075">
            <w:pPr>
              <w:pStyle w:val="TableParagraph"/>
              <w:spacing w:before="22"/>
              <w:rPr>
                <w:b/>
                <w:lang w:val="es-ES_tradnl"/>
              </w:rPr>
            </w:pPr>
            <w:r w:rsidRPr="005134D4">
              <w:rPr>
                <w:b/>
                <w:lang w:val="es-ES_tradnl"/>
              </w:rPr>
              <w:t>Comentarios</w:t>
            </w:r>
          </w:p>
        </w:tc>
        <w:tc>
          <w:tcPr>
            <w:tcW w:w="6942" w:type="dxa"/>
            <w:vAlign w:val="center"/>
          </w:tcPr>
          <w:p w14:paraId="1039F1F0" w14:textId="77777777" w:rsidR="00AF0ADA" w:rsidRPr="005134D4" w:rsidRDefault="00AF0ADA" w:rsidP="00E83CFC">
            <w:pPr>
              <w:pStyle w:val="TableParagraph"/>
              <w:keepNext/>
              <w:spacing w:before="22"/>
              <w:ind w:left="34"/>
              <w:rPr>
                <w:lang w:val="es-ES_tradnl"/>
              </w:rPr>
            </w:pPr>
            <w:r w:rsidRPr="005134D4">
              <w:rPr>
                <w:lang w:val="es-ES_tradnl"/>
              </w:rPr>
              <w:t>Ninguno</w:t>
            </w:r>
          </w:p>
        </w:tc>
      </w:tr>
    </w:tbl>
    <w:p w14:paraId="34C7D961" w14:textId="16471470" w:rsidR="00AF0ADA" w:rsidRPr="005134D4" w:rsidRDefault="00E83CFC" w:rsidP="00E83CFC">
      <w:pPr>
        <w:pStyle w:val="Descripcin"/>
        <w:spacing w:before="120" w:after="120"/>
        <w:jc w:val="center"/>
        <w:rPr>
          <w:sz w:val="22"/>
          <w:szCs w:val="22"/>
          <w:lang w:val="es-ES_tradnl"/>
        </w:rPr>
      </w:pPr>
      <w:bookmarkStart w:id="307" w:name="_Toc16891895"/>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32</w:t>
      </w:r>
      <w:r w:rsidR="00577A60" w:rsidRPr="005134D4">
        <w:rPr>
          <w:lang w:val="es-ES_tradnl"/>
        </w:rPr>
        <w:fldChar w:fldCharType="end"/>
      </w:r>
      <w:r w:rsidRPr="005134D4">
        <w:rPr>
          <w:lang w:val="es-ES_tradnl"/>
        </w:rPr>
        <w:t>: Requisito no funcional de visualización de Petchain.</w:t>
      </w:r>
      <w:bookmarkEnd w:id="307"/>
    </w:p>
    <w:p w14:paraId="0B030CBA" w14:textId="77777777" w:rsidR="00B005AA" w:rsidRPr="005134D4" w:rsidRDefault="00B005AA" w:rsidP="00AF0ADA">
      <w:pPr>
        <w:pStyle w:val="Textoindependiente"/>
        <w:spacing w:before="5"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5A2F519B" w14:textId="77777777" w:rsidTr="00E76075">
        <w:trPr>
          <w:trHeight w:val="262"/>
        </w:trPr>
        <w:tc>
          <w:tcPr>
            <w:tcW w:w="1914" w:type="dxa"/>
            <w:shd w:val="clear" w:color="auto" w:fill="D9D9D9" w:themeFill="background1" w:themeFillShade="D9"/>
            <w:vAlign w:val="center"/>
          </w:tcPr>
          <w:p w14:paraId="71EB34A1" w14:textId="77777777" w:rsidR="00AF0ADA" w:rsidRPr="005134D4" w:rsidRDefault="00AF0ADA" w:rsidP="00E76075">
            <w:pPr>
              <w:pStyle w:val="TableParagraph"/>
              <w:spacing w:before="8"/>
              <w:rPr>
                <w:b/>
                <w:lang w:val="es-ES_tradnl"/>
              </w:rPr>
            </w:pPr>
            <w:r w:rsidRPr="005134D4">
              <w:rPr>
                <w:b/>
                <w:lang w:val="es-ES_tradnl"/>
              </w:rPr>
              <w:lastRenderedPageBreak/>
              <w:t>NFR-0002</w:t>
            </w:r>
          </w:p>
        </w:tc>
        <w:tc>
          <w:tcPr>
            <w:tcW w:w="6945" w:type="dxa"/>
            <w:shd w:val="clear" w:color="auto" w:fill="D9D9D9" w:themeFill="background1" w:themeFillShade="D9"/>
            <w:vAlign w:val="center"/>
          </w:tcPr>
          <w:p w14:paraId="674EEEE2" w14:textId="77777777" w:rsidR="00AF0ADA" w:rsidRPr="005134D4" w:rsidRDefault="00AF0ADA" w:rsidP="00E76075">
            <w:pPr>
              <w:pStyle w:val="TableParagraph"/>
              <w:spacing w:before="8"/>
              <w:ind w:left="34"/>
              <w:rPr>
                <w:b/>
                <w:lang w:val="es-ES_tradnl"/>
              </w:rPr>
            </w:pPr>
            <w:r w:rsidRPr="005134D4">
              <w:rPr>
                <w:b/>
                <w:lang w:val="es-ES_tradnl"/>
              </w:rPr>
              <w:t>Moneda de pago</w:t>
            </w:r>
          </w:p>
        </w:tc>
      </w:tr>
      <w:tr w:rsidR="00AF0ADA" w:rsidRPr="005134D4" w14:paraId="408589D3" w14:textId="77777777" w:rsidTr="00E76075">
        <w:trPr>
          <w:trHeight w:val="270"/>
        </w:trPr>
        <w:tc>
          <w:tcPr>
            <w:tcW w:w="1914" w:type="dxa"/>
            <w:shd w:val="clear" w:color="auto" w:fill="D9D9D9" w:themeFill="background1" w:themeFillShade="D9"/>
            <w:vAlign w:val="center"/>
          </w:tcPr>
          <w:p w14:paraId="645A8AA9" w14:textId="77777777" w:rsidR="00AF0ADA" w:rsidRPr="005134D4" w:rsidRDefault="00AF0ADA" w:rsidP="00E76075">
            <w:pPr>
              <w:pStyle w:val="TableParagraph"/>
              <w:spacing w:before="13"/>
              <w:rPr>
                <w:b/>
                <w:lang w:val="es-ES_tradnl"/>
              </w:rPr>
            </w:pPr>
            <w:r w:rsidRPr="005134D4">
              <w:rPr>
                <w:b/>
                <w:lang w:val="es-ES_tradnl"/>
              </w:rPr>
              <w:t>Versión</w:t>
            </w:r>
          </w:p>
        </w:tc>
        <w:tc>
          <w:tcPr>
            <w:tcW w:w="6945" w:type="dxa"/>
            <w:vAlign w:val="center"/>
          </w:tcPr>
          <w:p w14:paraId="0086700E" w14:textId="77777777" w:rsidR="00AF0ADA" w:rsidRPr="005134D4" w:rsidRDefault="00AF0ADA" w:rsidP="00E76075">
            <w:pPr>
              <w:pStyle w:val="TableParagraph"/>
              <w:spacing w:before="13"/>
              <w:ind w:left="34"/>
              <w:rPr>
                <w:lang w:val="es-ES_tradnl"/>
              </w:rPr>
            </w:pPr>
            <w:r w:rsidRPr="005134D4">
              <w:rPr>
                <w:lang w:val="es-ES_tradnl"/>
              </w:rPr>
              <w:t>1.0 ( 05/05/2019 )</w:t>
            </w:r>
          </w:p>
        </w:tc>
      </w:tr>
      <w:tr w:rsidR="00E76075" w:rsidRPr="005134D4" w14:paraId="16446A85" w14:textId="77777777" w:rsidTr="00E76075">
        <w:trPr>
          <w:trHeight w:val="229"/>
        </w:trPr>
        <w:tc>
          <w:tcPr>
            <w:tcW w:w="1914" w:type="dxa"/>
            <w:shd w:val="clear" w:color="auto" w:fill="D9D9D9" w:themeFill="background1" w:themeFillShade="D9"/>
            <w:vAlign w:val="center"/>
          </w:tcPr>
          <w:p w14:paraId="5E053B18" w14:textId="63AD9345" w:rsidR="00E76075" w:rsidRPr="005134D4" w:rsidRDefault="00E76075" w:rsidP="00E76075">
            <w:pPr>
              <w:pStyle w:val="TableParagraph"/>
              <w:spacing w:before="23"/>
              <w:rPr>
                <w:lang w:val="es-ES_tradnl"/>
              </w:rPr>
            </w:pPr>
            <w:r w:rsidRPr="005134D4">
              <w:rPr>
                <w:b/>
                <w:lang w:val="es-ES_tradnl"/>
              </w:rPr>
              <w:t>Autores</w:t>
            </w:r>
          </w:p>
        </w:tc>
        <w:tc>
          <w:tcPr>
            <w:tcW w:w="6945" w:type="dxa"/>
            <w:vAlign w:val="center"/>
          </w:tcPr>
          <w:p w14:paraId="09B8EC0D" w14:textId="56404D0A" w:rsidR="00E76075" w:rsidRPr="005134D4" w:rsidRDefault="00E76075" w:rsidP="00DD2112">
            <w:pPr>
              <w:pStyle w:val="TableParagraph"/>
              <w:numPr>
                <w:ilvl w:val="0"/>
                <w:numId w:val="8"/>
              </w:numPr>
              <w:spacing w:before="23"/>
              <w:ind w:left="371"/>
              <w:rPr>
                <w:lang w:val="es-ES_tradnl"/>
              </w:rPr>
            </w:pPr>
            <w:r w:rsidRPr="005134D4">
              <w:rPr>
                <w:color w:val="0066CC"/>
                <w:u w:val="single" w:color="0066CC"/>
                <w:lang w:val="es-ES_tradnl"/>
              </w:rPr>
              <w:t>Carlos Escario Bajo</w:t>
            </w:r>
          </w:p>
        </w:tc>
      </w:tr>
      <w:tr w:rsidR="00AF0ADA" w:rsidRPr="005134D4" w14:paraId="49C7DA57" w14:textId="77777777" w:rsidTr="00E76075">
        <w:trPr>
          <w:trHeight w:val="270"/>
        </w:trPr>
        <w:tc>
          <w:tcPr>
            <w:tcW w:w="1914" w:type="dxa"/>
            <w:shd w:val="clear" w:color="auto" w:fill="D9D9D9" w:themeFill="background1" w:themeFillShade="D9"/>
            <w:vAlign w:val="center"/>
          </w:tcPr>
          <w:p w14:paraId="7AD3C707" w14:textId="77777777" w:rsidR="00AF0ADA" w:rsidRPr="005134D4" w:rsidRDefault="00AF0ADA" w:rsidP="00E76075">
            <w:pPr>
              <w:pStyle w:val="TableParagraph"/>
              <w:spacing w:before="14"/>
              <w:rPr>
                <w:b/>
                <w:lang w:val="es-ES_tradnl"/>
              </w:rPr>
            </w:pPr>
            <w:r w:rsidRPr="005134D4">
              <w:rPr>
                <w:b/>
                <w:lang w:val="es-ES_tradnl"/>
              </w:rPr>
              <w:t>Fuentes</w:t>
            </w:r>
          </w:p>
        </w:tc>
        <w:tc>
          <w:tcPr>
            <w:tcW w:w="6945" w:type="dxa"/>
            <w:vAlign w:val="center"/>
          </w:tcPr>
          <w:p w14:paraId="29876203" w14:textId="64428BA3" w:rsidR="00AF0ADA" w:rsidRPr="005134D4" w:rsidRDefault="00E76075" w:rsidP="00DD2112">
            <w:pPr>
              <w:pStyle w:val="TableParagraph"/>
              <w:numPr>
                <w:ilvl w:val="0"/>
                <w:numId w:val="8"/>
              </w:numPr>
              <w:spacing w:before="14"/>
              <w:ind w:left="371"/>
              <w:rPr>
                <w:b/>
                <w:lang w:val="es-ES_tradnl"/>
              </w:rPr>
            </w:pPr>
            <w:r w:rsidRPr="005134D4">
              <w:rPr>
                <w:color w:val="0066CC"/>
                <w:u w:val="single" w:color="0066CC"/>
                <w:lang w:val="es-ES_tradnl"/>
              </w:rPr>
              <w:t>Carlos Escario Bajo</w:t>
            </w:r>
          </w:p>
        </w:tc>
      </w:tr>
      <w:tr w:rsidR="00AF0ADA" w:rsidRPr="005134D4" w14:paraId="47940C2F" w14:textId="77777777" w:rsidTr="00E76075">
        <w:trPr>
          <w:trHeight w:val="270"/>
        </w:trPr>
        <w:tc>
          <w:tcPr>
            <w:tcW w:w="1914" w:type="dxa"/>
            <w:shd w:val="clear" w:color="auto" w:fill="D9D9D9" w:themeFill="background1" w:themeFillShade="D9"/>
            <w:vAlign w:val="center"/>
          </w:tcPr>
          <w:p w14:paraId="13101FDD" w14:textId="77777777" w:rsidR="00AF0ADA" w:rsidRPr="005134D4" w:rsidRDefault="00AF0ADA" w:rsidP="00E76075">
            <w:pPr>
              <w:pStyle w:val="TableParagraph"/>
              <w:spacing w:before="12"/>
              <w:rPr>
                <w:b/>
                <w:lang w:val="es-ES_tradnl"/>
              </w:rPr>
            </w:pPr>
            <w:r w:rsidRPr="005134D4">
              <w:rPr>
                <w:b/>
                <w:lang w:val="es-ES_tradnl"/>
              </w:rPr>
              <w:t>Dependencias</w:t>
            </w:r>
          </w:p>
        </w:tc>
        <w:tc>
          <w:tcPr>
            <w:tcW w:w="6945" w:type="dxa"/>
            <w:vAlign w:val="center"/>
          </w:tcPr>
          <w:p w14:paraId="6CA3161B" w14:textId="77777777" w:rsidR="00AF0ADA" w:rsidRPr="005134D4" w:rsidRDefault="00AF0ADA" w:rsidP="00E76075">
            <w:pPr>
              <w:pStyle w:val="TableParagraph"/>
              <w:spacing w:before="12"/>
              <w:ind w:left="34"/>
              <w:rPr>
                <w:lang w:val="es-ES_tradnl"/>
              </w:rPr>
            </w:pPr>
            <w:r w:rsidRPr="005134D4">
              <w:rPr>
                <w:lang w:val="es-ES_tradnl"/>
              </w:rPr>
              <w:t>Ninguno</w:t>
            </w:r>
          </w:p>
        </w:tc>
      </w:tr>
      <w:tr w:rsidR="00AF0ADA" w:rsidRPr="005134D4" w14:paraId="2801DB8A" w14:textId="77777777" w:rsidTr="00E76075">
        <w:trPr>
          <w:trHeight w:val="480"/>
        </w:trPr>
        <w:tc>
          <w:tcPr>
            <w:tcW w:w="1914" w:type="dxa"/>
            <w:shd w:val="clear" w:color="auto" w:fill="D9D9D9" w:themeFill="background1" w:themeFillShade="D9"/>
            <w:vAlign w:val="center"/>
          </w:tcPr>
          <w:p w14:paraId="15A44304" w14:textId="77777777" w:rsidR="00AF0ADA" w:rsidRPr="005134D4" w:rsidRDefault="00AF0ADA" w:rsidP="00E76075">
            <w:pPr>
              <w:pStyle w:val="TableParagraph"/>
              <w:spacing w:before="10"/>
              <w:rPr>
                <w:b/>
                <w:lang w:val="es-ES_tradnl"/>
              </w:rPr>
            </w:pPr>
            <w:r w:rsidRPr="005134D4">
              <w:rPr>
                <w:b/>
                <w:lang w:val="es-ES_tradnl"/>
              </w:rPr>
              <w:t>Descripción</w:t>
            </w:r>
          </w:p>
        </w:tc>
        <w:tc>
          <w:tcPr>
            <w:tcW w:w="6945" w:type="dxa"/>
            <w:vAlign w:val="center"/>
          </w:tcPr>
          <w:p w14:paraId="59AB9F0F" w14:textId="3AEFF4BD" w:rsidR="00AF0ADA" w:rsidRPr="005134D4" w:rsidRDefault="00AF0ADA" w:rsidP="00E76075">
            <w:pPr>
              <w:pStyle w:val="TableParagraph"/>
              <w:spacing w:before="18"/>
              <w:ind w:left="34" w:right="337"/>
              <w:rPr>
                <w:lang w:val="es-ES_tradnl"/>
              </w:rPr>
            </w:pPr>
            <w:r w:rsidRPr="005134D4">
              <w:rPr>
                <w:lang w:val="es-ES_tradnl"/>
              </w:rPr>
              <w:t>El sistema deberá permitir el pago en weis, siendo la conver</w:t>
            </w:r>
            <w:r w:rsidR="00E76075" w:rsidRPr="005134D4">
              <w:rPr>
                <w:lang w:val="es-ES_tradnl"/>
              </w:rPr>
              <w:t>sión en ethers de 1 ether = 1 e</w:t>
            </w:r>
            <w:r w:rsidRPr="005134D4">
              <w:rPr>
                <w:vertAlign w:val="superscript"/>
                <w:lang w:val="es-ES_tradnl"/>
              </w:rPr>
              <w:t>-18</w:t>
            </w:r>
            <w:r w:rsidRPr="005134D4">
              <w:rPr>
                <w:lang w:val="es-ES_tradnl"/>
              </w:rPr>
              <w:t xml:space="preserve"> wei.</w:t>
            </w:r>
          </w:p>
        </w:tc>
      </w:tr>
      <w:tr w:rsidR="00AF0ADA" w:rsidRPr="005134D4" w14:paraId="7A533704" w14:textId="77777777" w:rsidTr="00E76075">
        <w:trPr>
          <w:trHeight w:val="270"/>
        </w:trPr>
        <w:tc>
          <w:tcPr>
            <w:tcW w:w="1914" w:type="dxa"/>
            <w:shd w:val="clear" w:color="auto" w:fill="D9D9D9" w:themeFill="background1" w:themeFillShade="D9"/>
            <w:vAlign w:val="center"/>
          </w:tcPr>
          <w:p w14:paraId="6A5015D8" w14:textId="77777777" w:rsidR="00AF0ADA" w:rsidRPr="005134D4" w:rsidRDefault="00AF0ADA" w:rsidP="00E76075">
            <w:pPr>
              <w:pStyle w:val="TableParagraph"/>
              <w:rPr>
                <w:b/>
                <w:lang w:val="es-ES_tradnl"/>
              </w:rPr>
            </w:pPr>
            <w:r w:rsidRPr="005134D4">
              <w:rPr>
                <w:b/>
                <w:lang w:val="es-ES_tradnl"/>
              </w:rPr>
              <w:t>Importancia</w:t>
            </w:r>
          </w:p>
        </w:tc>
        <w:tc>
          <w:tcPr>
            <w:tcW w:w="6945" w:type="dxa"/>
            <w:vAlign w:val="center"/>
          </w:tcPr>
          <w:p w14:paraId="1D630212" w14:textId="0F5AC93E" w:rsidR="00AF0ADA" w:rsidRPr="005134D4" w:rsidRDefault="00E76075" w:rsidP="00E76075">
            <w:pPr>
              <w:pStyle w:val="TableParagraph"/>
              <w:ind w:left="34"/>
              <w:rPr>
                <w:lang w:val="es-ES_tradnl"/>
              </w:rPr>
            </w:pPr>
            <w:r w:rsidRPr="005134D4">
              <w:rPr>
                <w:lang w:val="es-ES_tradnl"/>
              </w:rPr>
              <w:t>I</w:t>
            </w:r>
            <w:r w:rsidR="00AF0ADA" w:rsidRPr="005134D4">
              <w:rPr>
                <w:lang w:val="es-ES_tradnl"/>
              </w:rPr>
              <w:t>mportante</w:t>
            </w:r>
          </w:p>
        </w:tc>
      </w:tr>
      <w:tr w:rsidR="00AF0ADA" w:rsidRPr="005134D4" w14:paraId="32A309CD" w14:textId="77777777" w:rsidTr="00E76075">
        <w:trPr>
          <w:trHeight w:val="270"/>
        </w:trPr>
        <w:tc>
          <w:tcPr>
            <w:tcW w:w="1914" w:type="dxa"/>
            <w:shd w:val="clear" w:color="auto" w:fill="D9D9D9" w:themeFill="background1" w:themeFillShade="D9"/>
            <w:vAlign w:val="center"/>
          </w:tcPr>
          <w:p w14:paraId="6572836C" w14:textId="77777777" w:rsidR="00AF0ADA" w:rsidRPr="005134D4" w:rsidRDefault="00AF0ADA" w:rsidP="00E76075">
            <w:pPr>
              <w:pStyle w:val="TableParagraph"/>
              <w:spacing w:before="20"/>
              <w:rPr>
                <w:b/>
                <w:lang w:val="es-ES_tradnl"/>
              </w:rPr>
            </w:pPr>
            <w:r w:rsidRPr="005134D4">
              <w:rPr>
                <w:b/>
                <w:lang w:val="es-ES_tradnl"/>
              </w:rPr>
              <w:t>Urgencia</w:t>
            </w:r>
          </w:p>
        </w:tc>
        <w:tc>
          <w:tcPr>
            <w:tcW w:w="6945" w:type="dxa"/>
            <w:vAlign w:val="center"/>
          </w:tcPr>
          <w:p w14:paraId="7528A085" w14:textId="5F189D8C" w:rsidR="00AF0ADA" w:rsidRPr="005134D4" w:rsidRDefault="00BF1A8B" w:rsidP="00E76075">
            <w:pPr>
              <w:pStyle w:val="TableParagraph"/>
              <w:spacing w:before="20"/>
              <w:ind w:left="34"/>
              <w:rPr>
                <w:b/>
                <w:lang w:val="es-ES_tradnl"/>
              </w:rPr>
            </w:pPr>
            <w:r w:rsidRPr="005134D4">
              <w:rPr>
                <w:lang w:val="es-ES_tradnl"/>
              </w:rPr>
              <w:t>Por definir</w:t>
            </w:r>
          </w:p>
        </w:tc>
      </w:tr>
      <w:tr w:rsidR="00AF0ADA" w:rsidRPr="005134D4" w14:paraId="1A8BAF6D" w14:textId="77777777" w:rsidTr="00E76075">
        <w:trPr>
          <w:trHeight w:val="270"/>
        </w:trPr>
        <w:tc>
          <w:tcPr>
            <w:tcW w:w="1914" w:type="dxa"/>
            <w:shd w:val="clear" w:color="auto" w:fill="D9D9D9" w:themeFill="background1" w:themeFillShade="D9"/>
            <w:vAlign w:val="center"/>
          </w:tcPr>
          <w:p w14:paraId="33BBBE23" w14:textId="77777777" w:rsidR="00AF0ADA" w:rsidRPr="005134D4" w:rsidRDefault="00AF0ADA" w:rsidP="00E76075">
            <w:pPr>
              <w:pStyle w:val="TableParagraph"/>
              <w:spacing w:before="18"/>
              <w:rPr>
                <w:b/>
                <w:lang w:val="es-ES_tradnl"/>
              </w:rPr>
            </w:pPr>
            <w:r w:rsidRPr="005134D4">
              <w:rPr>
                <w:b/>
                <w:lang w:val="es-ES_tradnl"/>
              </w:rPr>
              <w:t>Estado</w:t>
            </w:r>
          </w:p>
        </w:tc>
        <w:tc>
          <w:tcPr>
            <w:tcW w:w="6945" w:type="dxa"/>
            <w:vAlign w:val="center"/>
          </w:tcPr>
          <w:p w14:paraId="447A1530" w14:textId="521A2D4A" w:rsidR="00AF0ADA" w:rsidRPr="005134D4" w:rsidRDefault="003E1765" w:rsidP="00E76075">
            <w:pPr>
              <w:pStyle w:val="TableParagraph"/>
              <w:spacing w:before="18"/>
              <w:ind w:left="34"/>
              <w:rPr>
                <w:lang w:val="es-ES_tradnl"/>
              </w:rPr>
            </w:pPr>
            <w:r w:rsidRPr="005134D4">
              <w:rPr>
                <w:lang w:val="es-ES_tradnl"/>
              </w:rPr>
              <w:t>En construcción</w:t>
            </w:r>
          </w:p>
        </w:tc>
      </w:tr>
      <w:tr w:rsidR="00AF0ADA" w:rsidRPr="005134D4" w14:paraId="56893994" w14:textId="77777777" w:rsidTr="00E76075">
        <w:trPr>
          <w:trHeight w:val="270"/>
        </w:trPr>
        <w:tc>
          <w:tcPr>
            <w:tcW w:w="1914" w:type="dxa"/>
            <w:shd w:val="clear" w:color="auto" w:fill="D9D9D9" w:themeFill="background1" w:themeFillShade="D9"/>
            <w:vAlign w:val="center"/>
          </w:tcPr>
          <w:p w14:paraId="7BD5AC08" w14:textId="77777777" w:rsidR="00AF0ADA" w:rsidRPr="005134D4" w:rsidRDefault="00AF0ADA" w:rsidP="00E76075">
            <w:pPr>
              <w:pStyle w:val="TableParagraph"/>
              <w:spacing w:before="16"/>
              <w:rPr>
                <w:b/>
                <w:lang w:val="es-ES_tradnl"/>
              </w:rPr>
            </w:pPr>
            <w:r w:rsidRPr="005134D4">
              <w:rPr>
                <w:b/>
                <w:lang w:val="es-ES_tradnl"/>
              </w:rPr>
              <w:t>Estabilidad</w:t>
            </w:r>
          </w:p>
        </w:tc>
        <w:tc>
          <w:tcPr>
            <w:tcW w:w="6945" w:type="dxa"/>
            <w:vAlign w:val="center"/>
          </w:tcPr>
          <w:p w14:paraId="4F359B07" w14:textId="79F43658" w:rsidR="00AF0ADA" w:rsidRPr="005134D4" w:rsidRDefault="00BF1A8B" w:rsidP="00E76075">
            <w:pPr>
              <w:pStyle w:val="TableParagraph"/>
              <w:spacing w:before="16"/>
              <w:ind w:left="34"/>
              <w:rPr>
                <w:b/>
                <w:lang w:val="es-ES_tradnl"/>
              </w:rPr>
            </w:pPr>
            <w:r w:rsidRPr="005134D4">
              <w:rPr>
                <w:lang w:val="es-ES_tradnl"/>
              </w:rPr>
              <w:t>Por definir</w:t>
            </w:r>
          </w:p>
        </w:tc>
      </w:tr>
      <w:tr w:rsidR="00AF0ADA" w:rsidRPr="005134D4" w14:paraId="090761DF" w14:textId="77777777" w:rsidTr="00E76075">
        <w:trPr>
          <w:trHeight w:val="262"/>
        </w:trPr>
        <w:tc>
          <w:tcPr>
            <w:tcW w:w="1914" w:type="dxa"/>
            <w:shd w:val="clear" w:color="auto" w:fill="D9D9D9" w:themeFill="background1" w:themeFillShade="D9"/>
            <w:vAlign w:val="center"/>
          </w:tcPr>
          <w:p w14:paraId="6972BB07" w14:textId="77777777" w:rsidR="00AF0ADA" w:rsidRPr="005134D4" w:rsidRDefault="00AF0ADA" w:rsidP="00E76075">
            <w:pPr>
              <w:pStyle w:val="TableParagraph"/>
              <w:spacing w:before="14"/>
              <w:rPr>
                <w:b/>
                <w:lang w:val="es-ES_tradnl"/>
              </w:rPr>
            </w:pPr>
            <w:r w:rsidRPr="005134D4">
              <w:rPr>
                <w:b/>
                <w:lang w:val="es-ES_tradnl"/>
              </w:rPr>
              <w:t>Comentarios</w:t>
            </w:r>
          </w:p>
        </w:tc>
        <w:tc>
          <w:tcPr>
            <w:tcW w:w="6945" w:type="dxa"/>
            <w:vAlign w:val="center"/>
          </w:tcPr>
          <w:p w14:paraId="717DFAB2" w14:textId="77777777" w:rsidR="00AF0ADA" w:rsidRPr="005134D4" w:rsidRDefault="00AF0ADA" w:rsidP="00745A6D">
            <w:pPr>
              <w:pStyle w:val="TableParagraph"/>
              <w:keepNext/>
              <w:spacing w:before="14"/>
              <w:ind w:left="34"/>
              <w:rPr>
                <w:lang w:val="es-ES_tradnl"/>
              </w:rPr>
            </w:pPr>
            <w:r w:rsidRPr="005134D4">
              <w:rPr>
                <w:lang w:val="es-ES_tradnl"/>
              </w:rPr>
              <w:t>Ninguno</w:t>
            </w:r>
          </w:p>
        </w:tc>
      </w:tr>
    </w:tbl>
    <w:p w14:paraId="7B426E5E" w14:textId="570A9A05" w:rsidR="00AF0ADA" w:rsidRPr="005134D4" w:rsidRDefault="00745A6D" w:rsidP="00745A6D">
      <w:pPr>
        <w:pStyle w:val="Descripcin"/>
        <w:spacing w:before="120" w:after="120"/>
        <w:jc w:val="center"/>
        <w:rPr>
          <w:lang w:val="es-ES_tradnl"/>
        </w:rPr>
      </w:pPr>
      <w:bookmarkStart w:id="308" w:name="_Toc16891896"/>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33</w:t>
      </w:r>
      <w:r w:rsidR="00577A60" w:rsidRPr="005134D4">
        <w:rPr>
          <w:lang w:val="es-ES_tradnl"/>
        </w:rPr>
        <w:fldChar w:fldCharType="end"/>
      </w:r>
      <w:r w:rsidR="00A64F69" w:rsidRPr="005134D4">
        <w:rPr>
          <w:lang w:val="es-ES_tradnl"/>
        </w:rPr>
        <w:t xml:space="preserve">: </w:t>
      </w:r>
      <w:r w:rsidRPr="005134D4">
        <w:rPr>
          <w:lang w:val="es-ES_tradnl"/>
        </w:rPr>
        <w:t>Requisito no funcional del pago en weis</w:t>
      </w:r>
      <w:bookmarkEnd w:id="308"/>
    </w:p>
    <w:p w14:paraId="3E90FB7E"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59"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4"/>
        <w:gridCol w:w="6945"/>
      </w:tblGrid>
      <w:tr w:rsidR="00AF0ADA" w:rsidRPr="005134D4" w14:paraId="3D511F84" w14:textId="77777777" w:rsidTr="008C01D3">
        <w:trPr>
          <w:trHeight w:val="262"/>
        </w:trPr>
        <w:tc>
          <w:tcPr>
            <w:tcW w:w="1914" w:type="dxa"/>
            <w:shd w:val="clear" w:color="auto" w:fill="D9D9D9" w:themeFill="background1" w:themeFillShade="D9"/>
            <w:vAlign w:val="center"/>
          </w:tcPr>
          <w:p w14:paraId="5B0CE79D" w14:textId="77777777" w:rsidR="00AF0ADA" w:rsidRPr="005134D4" w:rsidRDefault="00AF0ADA" w:rsidP="008C01D3">
            <w:pPr>
              <w:pStyle w:val="TableParagraph"/>
              <w:spacing w:before="14"/>
              <w:rPr>
                <w:b/>
                <w:lang w:val="es-ES_tradnl"/>
              </w:rPr>
            </w:pPr>
            <w:r w:rsidRPr="005134D4">
              <w:rPr>
                <w:b/>
                <w:lang w:val="es-ES_tradnl"/>
              </w:rPr>
              <w:t>NFR-0003</w:t>
            </w:r>
          </w:p>
        </w:tc>
        <w:tc>
          <w:tcPr>
            <w:tcW w:w="6945" w:type="dxa"/>
            <w:shd w:val="clear" w:color="auto" w:fill="D9D9D9" w:themeFill="background1" w:themeFillShade="D9"/>
            <w:vAlign w:val="center"/>
          </w:tcPr>
          <w:p w14:paraId="191E5FE2" w14:textId="77777777" w:rsidR="00AF0ADA" w:rsidRPr="005134D4" w:rsidRDefault="00AF0ADA" w:rsidP="008C01D3">
            <w:pPr>
              <w:pStyle w:val="TableParagraph"/>
              <w:spacing w:before="14"/>
              <w:ind w:left="34"/>
              <w:rPr>
                <w:b/>
                <w:lang w:val="es-ES_tradnl"/>
              </w:rPr>
            </w:pPr>
            <w:r w:rsidRPr="005134D4">
              <w:rPr>
                <w:b/>
                <w:lang w:val="es-ES_tradnl"/>
              </w:rPr>
              <w:t>Tiempo de sesión</w:t>
            </w:r>
          </w:p>
        </w:tc>
      </w:tr>
      <w:tr w:rsidR="00AF0ADA" w:rsidRPr="005134D4" w14:paraId="2858002C" w14:textId="77777777" w:rsidTr="008C01D3">
        <w:trPr>
          <w:trHeight w:val="270"/>
        </w:trPr>
        <w:tc>
          <w:tcPr>
            <w:tcW w:w="1914" w:type="dxa"/>
            <w:shd w:val="clear" w:color="auto" w:fill="D9D9D9" w:themeFill="background1" w:themeFillShade="D9"/>
            <w:vAlign w:val="center"/>
          </w:tcPr>
          <w:p w14:paraId="6C32F08E" w14:textId="77777777" w:rsidR="00AF0ADA" w:rsidRPr="005134D4" w:rsidRDefault="00AF0ADA" w:rsidP="008C01D3">
            <w:pPr>
              <w:pStyle w:val="TableParagraph"/>
              <w:spacing w:before="20"/>
              <w:rPr>
                <w:b/>
                <w:lang w:val="es-ES_tradnl"/>
              </w:rPr>
            </w:pPr>
            <w:r w:rsidRPr="005134D4">
              <w:rPr>
                <w:b/>
                <w:lang w:val="es-ES_tradnl"/>
              </w:rPr>
              <w:t>Versión</w:t>
            </w:r>
          </w:p>
        </w:tc>
        <w:tc>
          <w:tcPr>
            <w:tcW w:w="6945" w:type="dxa"/>
            <w:vAlign w:val="center"/>
          </w:tcPr>
          <w:p w14:paraId="79435D1C" w14:textId="77777777" w:rsidR="00AF0ADA" w:rsidRPr="005134D4" w:rsidRDefault="00AF0ADA" w:rsidP="008C01D3">
            <w:pPr>
              <w:pStyle w:val="TableParagraph"/>
              <w:spacing w:before="20"/>
              <w:ind w:left="34"/>
              <w:rPr>
                <w:lang w:val="es-ES_tradnl"/>
              </w:rPr>
            </w:pPr>
            <w:r w:rsidRPr="005134D4">
              <w:rPr>
                <w:lang w:val="es-ES_tradnl"/>
              </w:rPr>
              <w:t>1.0 ( 05/05/2019 )</w:t>
            </w:r>
          </w:p>
        </w:tc>
      </w:tr>
      <w:tr w:rsidR="00AF0ADA" w:rsidRPr="005134D4" w14:paraId="4DC29B58" w14:textId="77777777" w:rsidTr="008C01D3">
        <w:trPr>
          <w:trHeight w:val="270"/>
        </w:trPr>
        <w:tc>
          <w:tcPr>
            <w:tcW w:w="1914" w:type="dxa"/>
            <w:shd w:val="clear" w:color="auto" w:fill="D9D9D9" w:themeFill="background1" w:themeFillShade="D9"/>
            <w:vAlign w:val="center"/>
          </w:tcPr>
          <w:p w14:paraId="530B5B58" w14:textId="77777777" w:rsidR="00AF0ADA" w:rsidRPr="005134D4" w:rsidRDefault="00AF0ADA" w:rsidP="008C01D3">
            <w:pPr>
              <w:pStyle w:val="TableParagraph"/>
              <w:spacing w:before="18"/>
              <w:rPr>
                <w:b/>
                <w:lang w:val="es-ES_tradnl"/>
              </w:rPr>
            </w:pPr>
            <w:r w:rsidRPr="005134D4">
              <w:rPr>
                <w:b/>
                <w:lang w:val="es-ES_tradnl"/>
              </w:rPr>
              <w:t>Autores</w:t>
            </w:r>
          </w:p>
        </w:tc>
        <w:tc>
          <w:tcPr>
            <w:tcW w:w="6945" w:type="dxa"/>
            <w:vAlign w:val="center"/>
          </w:tcPr>
          <w:p w14:paraId="75BC241E" w14:textId="17E1D15C" w:rsidR="00AF0ADA" w:rsidRPr="005134D4" w:rsidRDefault="00AF0ADA" w:rsidP="00DD2112">
            <w:pPr>
              <w:pStyle w:val="TableParagraph"/>
              <w:numPr>
                <w:ilvl w:val="0"/>
                <w:numId w:val="8"/>
              </w:numPr>
              <w:spacing w:before="18"/>
              <w:ind w:left="371"/>
              <w:rPr>
                <w:lang w:val="es-ES_tradnl"/>
              </w:rPr>
            </w:pPr>
            <w:r w:rsidRPr="005134D4">
              <w:rPr>
                <w:color w:val="0066CC"/>
                <w:u w:val="single" w:color="0066CC"/>
                <w:lang w:val="es-ES_tradnl"/>
              </w:rPr>
              <w:t>Carlos Escario Bajo</w:t>
            </w:r>
          </w:p>
        </w:tc>
      </w:tr>
      <w:tr w:rsidR="00AF0ADA" w:rsidRPr="005134D4" w14:paraId="2D654B4E" w14:textId="77777777" w:rsidTr="008C01D3">
        <w:trPr>
          <w:trHeight w:val="270"/>
        </w:trPr>
        <w:tc>
          <w:tcPr>
            <w:tcW w:w="1914" w:type="dxa"/>
            <w:shd w:val="clear" w:color="auto" w:fill="D9D9D9" w:themeFill="background1" w:themeFillShade="D9"/>
            <w:vAlign w:val="center"/>
          </w:tcPr>
          <w:p w14:paraId="3DCE4FF7" w14:textId="77777777" w:rsidR="00AF0ADA" w:rsidRPr="005134D4" w:rsidRDefault="00AF0ADA" w:rsidP="008C01D3">
            <w:pPr>
              <w:pStyle w:val="TableParagraph"/>
              <w:spacing w:before="16"/>
              <w:rPr>
                <w:b/>
                <w:lang w:val="es-ES_tradnl"/>
              </w:rPr>
            </w:pPr>
            <w:r w:rsidRPr="005134D4">
              <w:rPr>
                <w:b/>
                <w:lang w:val="es-ES_tradnl"/>
              </w:rPr>
              <w:t>Fuentes</w:t>
            </w:r>
          </w:p>
        </w:tc>
        <w:tc>
          <w:tcPr>
            <w:tcW w:w="6945" w:type="dxa"/>
            <w:vAlign w:val="center"/>
          </w:tcPr>
          <w:p w14:paraId="2EDE9E22" w14:textId="48605345" w:rsidR="00AF0ADA" w:rsidRPr="005134D4" w:rsidRDefault="00AF0ADA" w:rsidP="00DD2112">
            <w:pPr>
              <w:pStyle w:val="TableParagraph"/>
              <w:numPr>
                <w:ilvl w:val="0"/>
                <w:numId w:val="8"/>
              </w:numPr>
              <w:spacing w:before="16"/>
              <w:ind w:left="371"/>
              <w:rPr>
                <w:lang w:val="es-ES_tradnl"/>
              </w:rPr>
            </w:pPr>
            <w:r w:rsidRPr="005134D4">
              <w:rPr>
                <w:color w:val="0066CC"/>
                <w:u w:val="single" w:color="0066CC"/>
                <w:lang w:val="es-ES_tradnl"/>
              </w:rPr>
              <w:t>Carlos Escario Bajo</w:t>
            </w:r>
          </w:p>
        </w:tc>
      </w:tr>
      <w:tr w:rsidR="00AF0ADA" w:rsidRPr="005134D4" w14:paraId="2B2B59AF" w14:textId="77777777" w:rsidTr="008C01D3">
        <w:trPr>
          <w:trHeight w:val="270"/>
        </w:trPr>
        <w:tc>
          <w:tcPr>
            <w:tcW w:w="1914" w:type="dxa"/>
            <w:shd w:val="clear" w:color="auto" w:fill="D9D9D9" w:themeFill="background1" w:themeFillShade="D9"/>
            <w:vAlign w:val="center"/>
          </w:tcPr>
          <w:p w14:paraId="2206B7B8" w14:textId="77777777" w:rsidR="00AF0ADA" w:rsidRPr="005134D4" w:rsidRDefault="00AF0ADA" w:rsidP="008C01D3">
            <w:pPr>
              <w:pStyle w:val="TableParagraph"/>
              <w:spacing w:before="15"/>
              <w:rPr>
                <w:b/>
                <w:lang w:val="es-ES_tradnl"/>
              </w:rPr>
            </w:pPr>
            <w:r w:rsidRPr="005134D4">
              <w:rPr>
                <w:b/>
                <w:lang w:val="es-ES_tradnl"/>
              </w:rPr>
              <w:t>Dependencias</w:t>
            </w:r>
          </w:p>
        </w:tc>
        <w:tc>
          <w:tcPr>
            <w:tcW w:w="6945" w:type="dxa"/>
            <w:vAlign w:val="center"/>
          </w:tcPr>
          <w:p w14:paraId="76C2D326" w14:textId="77777777" w:rsidR="00AF0ADA" w:rsidRPr="005134D4" w:rsidRDefault="00AF0ADA" w:rsidP="008C01D3">
            <w:pPr>
              <w:pStyle w:val="TableParagraph"/>
              <w:spacing w:before="15"/>
              <w:ind w:left="34"/>
              <w:rPr>
                <w:lang w:val="es-ES_tradnl"/>
              </w:rPr>
            </w:pPr>
            <w:r w:rsidRPr="005134D4">
              <w:rPr>
                <w:lang w:val="es-ES_tradnl"/>
              </w:rPr>
              <w:t>Ninguno</w:t>
            </w:r>
          </w:p>
        </w:tc>
      </w:tr>
      <w:tr w:rsidR="00AF0ADA" w:rsidRPr="005134D4" w14:paraId="1DE45A77" w14:textId="77777777" w:rsidTr="008C01D3">
        <w:trPr>
          <w:trHeight w:val="495"/>
        </w:trPr>
        <w:tc>
          <w:tcPr>
            <w:tcW w:w="1914" w:type="dxa"/>
            <w:shd w:val="clear" w:color="auto" w:fill="D9D9D9" w:themeFill="background1" w:themeFillShade="D9"/>
            <w:vAlign w:val="center"/>
          </w:tcPr>
          <w:p w14:paraId="391C523C" w14:textId="77777777" w:rsidR="00AF0ADA" w:rsidRPr="005134D4" w:rsidRDefault="00AF0ADA" w:rsidP="008C01D3">
            <w:pPr>
              <w:pStyle w:val="TableParagraph"/>
              <w:spacing w:before="13"/>
              <w:rPr>
                <w:b/>
                <w:lang w:val="es-ES_tradnl"/>
              </w:rPr>
            </w:pPr>
            <w:r w:rsidRPr="005134D4">
              <w:rPr>
                <w:b/>
                <w:lang w:val="es-ES_tradnl"/>
              </w:rPr>
              <w:t>Descripción</w:t>
            </w:r>
          </w:p>
        </w:tc>
        <w:tc>
          <w:tcPr>
            <w:tcW w:w="6945" w:type="dxa"/>
            <w:vAlign w:val="center"/>
          </w:tcPr>
          <w:p w14:paraId="0E8BA277" w14:textId="77777777" w:rsidR="00AF0ADA" w:rsidRPr="005134D4" w:rsidRDefault="00AF0ADA" w:rsidP="008C01D3">
            <w:pPr>
              <w:pStyle w:val="TableParagraph"/>
              <w:spacing w:before="18"/>
              <w:ind w:left="34" w:right="45"/>
              <w:rPr>
                <w:lang w:val="es-ES_tradnl"/>
              </w:rPr>
            </w:pPr>
            <w:r w:rsidRPr="005134D4">
              <w:rPr>
                <w:lang w:val="es-ES_tradnl"/>
              </w:rPr>
              <w:t>El sistema deberá controlar que el tiempo que puede estar una sesión inactiva, será como máximo de 15 minutos.</w:t>
            </w:r>
          </w:p>
        </w:tc>
      </w:tr>
      <w:tr w:rsidR="00AF0ADA" w:rsidRPr="005134D4" w14:paraId="45251AD5" w14:textId="77777777" w:rsidTr="008C01D3">
        <w:trPr>
          <w:trHeight w:val="255"/>
        </w:trPr>
        <w:tc>
          <w:tcPr>
            <w:tcW w:w="1914" w:type="dxa"/>
            <w:shd w:val="clear" w:color="auto" w:fill="D9D9D9" w:themeFill="background1" w:themeFillShade="D9"/>
            <w:vAlign w:val="center"/>
          </w:tcPr>
          <w:p w14:paraId="5C6F59A6" w14:textId="77777777" w:rsidR="00AF0ADA" w:rsidRPr="005134D4" w:rsidRDefault="00AF0ADA" w:rsidP="008C01D3">
            <w:pPr>
              <w:pStyle w:val="TableParagraph"/>
              <w:spacing w:before="9"/>
              <w:rPr>
                <w:b/>
                <w:lang w:val="es-ES_tradnl"/>
              </w:rPr>
            </w:pPr>
            <w:r w:rsidRPr="005134D4">
              <w:rPr>
                <w:b/>
                <w:lang w:val="es-ES_tradnl"/>
              </w:rPr>
              <w:t>Importancia</w:t>
            </w:r>
          </w:p>
        </w:tc>
        <w:tc>
          <w:tcPr>
            <w:tcW w:w="6945" w:type="dxa"/>
            <w:vAlign w:val="center"/>
          </w:tcPr>
          <w:p w14:paraId="36CF2E04" w14:textId="376487F7" w:rsidR="00AF0ADA" w:rsidRPr="005134D4" w:rsidRDefault="008C01D3" w:rsidP="008C01D3">
            <w:pPr>
              <w:pStyle w:val="TableParagraph"/>
              <w:spacing w:before="9"/>
              <w:ind w:left="34"/>
              <w:rPr>
                <w:lang w:val="es-ES_tradnl"/>
              </w:rPr>
            </w:pPr>
            <w:r w:rsidRPr="005134D4">
              <w:rPr>
                <w:lang w:val="es-ES_tradnl"/>
              </w:rPr>
              <w:t>I</w:t>
            </w:r>
            <w:r w:rsidR="00AF0ADA" w:rsidRPr="005134D4">
              <w:rPr>
                <w:lang w:val="es-ES_tradnl"/>
              </w:rPr>
              <w:t>mportante</w:t>
            </w:r>
          </w:p>
        </w:tc>
      </w:tr>
      <w:tr w:rsidR="00AF0ADA" w:rsidRPr="005134D4" w14:paraId="48722AEE" w14:textId="77777777" w:rsidTr="008C01D3">
        <w:trPr>
          <w:trHeight w:val="270"/>
        </w:trPr>
        <w:tc>
          <w:tcPr>
            <w:tcW w:w="1914" w:type="dxa"/>
            <w:shd w:val="clear" w:color="auto" w:fill="D9D9D9" w:themeFill="background1" w:themeFillShade="D9"/>
            <w:vAlign w:val="center"/>
          </w:tcPr>
          <w:p w14:paraId="3B832CE1" w14:textId="77777777" w:rsidR="00AF0ADA" w:rsidRPr="005134D4" w:rsidRDefault="00AF0ADA" w:rsidP="008C01D3">
            <w:pPr>
              <w:pStyle w:val="TableParagraph"/>
              <w:spacing w:before="22"/>
              <w:rPr>
                <w:b/>
                <w:lang w:val="es-ES_tradnl"/>
              </w:rPr>
            </w:pPr>
            <w:r w:rsidRPr="005134D4">
              <w:rPr>
                <w:b/>
                <w:lang w:val="es-ES_tradnl"/>
              </w:rPr>
              <w:t>Urgencia</w:t>
            </w:r>
          </w:p>
        </w:tc>
        <w:tc>
          <w:tcPr>
            <w:tcW w:w="6945" w:type="dxa"/>
            <w:vAlign w:val="center"/>
          </w:tcPr>
          <w:p w14:paraId="325D82DD" w14:textId="50CC848A" w:rsidR="00AF0ADA" w:rsidRPr="005134D4" w:rsidRDefault="008C01D3" w:rsidP="008C01D3">
            <w:pPr>
              <w:pStyle w:val="TableParagraph"/>
              <w:spacing w:before="22"/>
              <w:ind w:left="34"/>
              <w:rPr>
                <w:lang w:val="es-ES_tradnl"/>
              </w:rPr>
            </w:pPr>
            <w:r w:rsidRPr="005134D4">
              <w:rPr>
                <w:lang w:val="es-ES_tradnl"/>
              </w:rPr>
              <w:t>P</w:t>
            </w:r>
            <w:r w:rsidR="00AF0ADA" w:rsidRPr="005134D4">
              <w:rPr>
                <w:lang w:val="es-ES_tradnl"/>
              </w:rPr>
              <w:t>uede esperar</w:t>
            </w:r>
          </w:p>
        </w:tc>
      </w:tr>
      <w:tr w:rsidR="00AF0ADA" w:rsidRPr="005134D4" w14:paraId="0B5322C3" w14:textId="77777777" w:rsidTr="008C01D3">
        <w:trPr>
          <w:trHeight w:val="270"/>
        </w:trPr>
        <w:tc>
          <w:tcPr>
            <w:tcW w:w="1914" w:type="dxa"/>
            <w:shd w:val="clear" w:color="auto" w:fill="D9D9D9" w:themeFill="background1" w:themeFillShade="D9"/>
            <w:vAlign w:val="center"/>
          </w:tcPr>
          <w:p w14:paraId="5EE5D3B6" w14:textId="77777777" w:rsidR="00AF0ADA" w:rsidRPr="005134D4" w:rsidRDefault="00AF0ADA" w:rsidP="008C01D3">
            <w:pPr>
              <w:pStyle w:val="TableParagraph"/>
              <w:rPr>
                <w:b/>
                <w:lang w:val="es-ES_tradnl"/>
              </w:rPr>
            </w:pPr>
            <w:r w:rsidRPr="005134D4">
              <w:rPr>
                <w:b/>
                <w:lang w:val="es-ES_tradnl"/>
              </w:rPr>
              <w:t>Estado</w:t>
            </w:r>
          </w:p>
        </w:tc>
        <w:tc>
          <w:tcPr>
            <w:tcW w:w="6945" w:type="dxa"/>
            <w:vAlign w:val="center"/>
          </w:tcPr>
          <w:p w14:paraId="31F7D27F" w14:textId="5CD6B4AA" w:rsidR="00AF0ADA" w:rsidRPr="005134D4" w:rsidRDefault="003E1765" w:rsidP="008C01D3">
            <w:pPr>
              <w:pStyle w:val="TableParagraph"/>
              <w:ind w:left="34"/>
              <w:rPr>
                <w:lang w:val="es-ES_tradnl"/>
              </w:rPr>
            </w:pPr>
            <w:r w:rsidRPr="005134D4">
              <w:rPr>
                <w:lang w:val="es-ES_tradnl"/>
              </w:rPr>
              <w:t>En construcción</w:t>
            </w:r>
          </w:p>
        </w:tc>
      </w:tr>
      <w:tr w:rsidR="00AF0ADA" w:rsidRPr="005134D4" w14:paraId="6A8BDE8A" w14:textId="77777777" w:rsidTr="008C01D3">
        <w:trPr>
          <w:trHeight w:val="270"/>
        </w:trPr>
        <w:tc>
          <w:tcPr>
            <w:tcW w:w="1914" w:type="dxa"/>
            <w:shd w:val="clear" w:color="auto" w:fill="D9D9D9" w:themeFill="background1" w:themeFillShade="D9"/>
            <w:vAlign w:val="center"/>
          </w:tcPr>
          <w:p w14:paraId="0F695767" w14:textId="77777777" w:rsidR="00AF0ADA" w:rsidRPr="005134D4" w:rsidRDefault="00AF0ADA" w:rsidP="008C01D3">
            <w:pPr>
              <w:pStyle w:val="TableParagraph"/>
              <w:spacing w:before="19"/>
              <w:rPr>
                <w:b/>
                <w:lang w:val="es-ES_tradnl"/>
              </w:rPr>
            </w:pPr>
            <w:r w:rsidRPr="005134D4">
              <w:rPr>
                <w:b/>
                <w:lang w:val="es-ES_tradnl"/>
              </w:rPr>
              <w:t>Estabilidad</w:t>
            </w:r>
          </w:p>
        </w:tc>
        <w:tc>
          <w:tcPr>
            <w:tcW w:w="6945" w:type="dxa"/>
            <w:vAlign w:val="center"/>
          </w:tcPr>
          <w:p w14:paraId="574AC59C" w14:textId="2D647EF5" w:rsidR="00AF0ADA" w:rsidRPr="005134D4" w:rsidRDefault="00BF1A8B" w:rsidP="008C01D3">
            <w:pPr>
              <w:pStyle w:val="TableParagraph"/>
              <w:spacing w:before="19"/>
              <w:ind w:left="34"/>
              <w:rPr>
                <w:b/>
                <w:lang w:val="es-ES_tradnl"/>
              </w:rPr>
            </w:pPr>
            <w:r w:rsidRPr="005134D4">
              <w:rPr>
                <w:lang w:val="es-ES_tradnl"/>
              </w:rPr>
              <w:t>Por definir</w:t>
            </w:r>
          </w:p>
        </w:tc>
      </w:tr>
      <w:tr w:rsidR="00AF0ADA" w:rsidRPr="005134D4" w14:paraId="489720A9" w14:textId="77777777" w:rsidTr="008C01D3">
        <w:trPr>
          <w:trHeight w:val="262"/>
        </w:trPr>
        <w:tc>
          <w:tcPr>
            <w:tcW w:w="1914" w:type="dxa"/>
            <w:shd w:val="clear" w:color="auto" w:fill="D9D9D9" w:themeFill="background1" w:themeFillShade="D9"/>
            <w:vAlign w:val="center"/>
          </w:tcPr>
          <w:p w14:paraId="12E5516A" w14:textId="77777777" w:rsidR="00AF0ADA" w:rsidRPr="005134D4" w:rsidRDefault="00AF0ADA" w:rsidP="008C01D3">
            <w:pPr>
              <w:pStyle w:val="TableParagraph"/>
              <w:spacing w:before="17"/>
              <w:rPr>
                <w:b/>
                <w:lang w:val="es-ES_tradnl"/>
              </w:rPr>
            </w:pPr>
            <w:r w:rsidRPr="005134D4">
              <w:rPr>
                <w:b/>
                <w:lang w:val="es-ES_tradnl"/>
              </w:rPr>
              <w:t>Comentarios</w:t>
            </w:r>
          </w:p>
        </w:tc>
        <w:tc>
          <w:tcPr>
            <w:tcW w:w="6945" w:type="dxa"/>
            <w:vAlign w:val="center"/>
          </w:tcPr>
          <w:p w14:paraId="02711DF6" w14:textId="77777777" w:rsidR="00AF0ADA" w:rsidRPr="005134D4" w:rsidRDefault="00AF0ADA" w:rsidP="00745A6D">
            <w:pPr>
              <w:pStyle w:val="TableParagraph"/>
              <w:keepNext/>
              <w:spacing w:before="17"/>
              <w:ind w:left="34"/>
              <w:rPr>
                <w:lang w:val="es-ES_tradnl"/>
              </w:rPr>
            </w:pPr>
            <w:r w:rsidRPr="005134D4">
              <w:rPr>
                <w:lang w:val="es-ES_tradnl"/>
              </w:rPr>
              <w:t>Ninguno</w:t>
            </w:r>
          </w:p>
        </w:tc>
      </w:tr>
    </w:tbl>
    <w:p w14:paraId="68CCD95F" w14:textId="1A111184" w:rsidR="00AF0ADA" w:rsidRPr="005134D4" w:rsidRDefault="00745A6D" w:rsidP="00745A6D">
      <w:pPr>
        <w:pStyle w:val="Descripcin"/>
        <w:spacing w:before="120" w:after="120"/>
        <w:jc w:val="center"/>
        <w:rPr>
          <w:lang w:val="es-ES_tradnl"/>
        </w:rPr>
      </w:pPr>
      <w:bookmarkStart w:id="309" w:name="_Toc16891897"/>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34</w:t>
      </w:r>
      <w:r w:rsidR="00577A60" w:rsidRPr="005134D4">
        <w:rPr>
          <w:lang w:val="es-ES_tradnl"/>
        </w:rPr>
        <w:fldChar w:fldCharType="end"/>
      </w:r>
      <w:r w:rsidRPr="005134D4">
        <w:rPr>
          <w:lang w:val="es-ES_tradnl"/>
        </w:rPr>
        <w:t>: Requisito no funcional del tiempo de sesión.</w:t>
      </w:r>
      <w:bookmarkEnd w:id="309"/>
    </w:p>
    <w:p w14:paraId="15BC0A86"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E778B6" w14:textId="77777777" w:rsidTr="008C01D3">
        <w:trPr>
          <w:trHeight w:val="262"/>
        </w:trPr>
        <w:tc>
          <w:tcPr>
            <w:tcW w:w="1917" w:type="dxa"/>
            <w:shd w:val="clear" w:color="auto" w:fill="D9D9D9" w:themeFill="background1" w:themeFillShade="D9"/>
          </w:tcPr>
          <w:p w14:paraId="69EC7791" w14:textId="77777777" w:rsidR="00AF0ADA" w:rsidRPr="005134D4" w:rsidRDefault="00AF0ADA" w:rsidP="008C01D3">
            <w:pPr>
              <w:pStyle w:val="TableParagraph"/>
              <w:spacing w:before="2"/>
              <w:jc w:val="both"/>
              <w:rPr>
                <w:b/>
                <w:lang w:val="es-ES_tradnl"/>
              </w:rPr>
            </w:pPr>
            <w:r w:rsidRPr="005134D4">
              <w:rPr>
                <w:b/>
                <w:lang w:val="es-ES_tradnl"/>
              </w:rPr>
              <w:t>NFR-0004</w:t>
            </w:r>
          </w:p>
        </w:tc>
        <w:tc>
          <w:tcPr>
            <w:tcW w:w="6945" w:type="dxa"/>
            <w:shd w:val="clear" w:color="auto" w:fill="D9D9D9" w:themeFill="background1" w:themeFillShade="D9"/>
          </w:tcPr>
          <w:p w14:paraId="2FB3DB0E" w14:textId="77777777" w:rsidR="00AF0ADA" w:rsidRPr="005134D4" w:rsidRDefault="00AF0ADA" w:rsidP="008C01D3">
            <w:pPr>
              <w:pStyle w:val="TableParagraph"/>
              <w:spacing w:before="2"/>
              <w:ind w:left="34"/>
              <w:jc w:val="both"/>
              <w:rPr>
                <w:b/>
                <w:lang w:val="es-ES_tradnl"/>
              </w:rPr>
            </w:pPr>
            <w:r w:rsidRPr="005134D4">
              <w:rPr>
                <w:b/>
                <w:lang w:val="es-ES_tradnl"/>
              </w:rPr>
              <w:t>Usuarios autorizados</w:t>
            </w:r>
          </w:p>
        </w:tc>
      </w:tr>
      <w:tr w:rsidR="00AF0ADA" w:rsidRPr="005134D4" w14:paraId="79E06449" w14:textId="77777777" w:rsidTr="008C01D3">
        <w:trPr>
          <w:trHeight w:val="255"/>
        </w:trPr>
        <w:tc>
          <w:tcPr>
            <w:tcW w:w="1917" w:type="dxa"/>
            <w:shd w:val="clear" w:color="auto" w:fill="D9D9D9" w:themeFill="background1" w:themeFillShade="D9"/>
          </w:tcPr>
          <w:p w14:paraId="480EA2AD" w14:textId="77777777" w:rsidR="00AF0ADA" w:rsidRPr="005134D4" w:rsidRDefault="00AF0ADA" w:rsidP="008C01D3">
            <w:pPr>
              <w:pStyle w:val="TableParagraph"/>
              <w:spacing w:before="8"/>
              <w:jc w:val="both"/>
              <w:rPr>
                <w:b/>
                <w:lang w:val="es-ES_tradnl"/>
              </w:rPr>
            </w:pPr>
            <w:r w:rsidRPr="005134D4">
              <w:rPr>
                <w:b/>
                <w:lang w:val="es-ES_tradnl"/>
              </w:rPr>
              <w:t>Versión</w:t>
            </w:r>
          </w:p>
        </w:tc>
        <w:tc>
          <w:tcPr>
            <w:tcW w:w="6945" w:type="dxa"/>
          </w:tcPr>
          <w:p w14:paraId="7483A867" w14:textId="77777777" w:rsidR="00AF0ADA" w:rsidRPr="005134D4" w:rsidRDefault="00AF0ADA" w:rsidP="008C01D3">
            <w:pPr>
              <w:pStyle w:val="TableParagraph"/>
              <w:spacing w:before="8"/>
              <w:ind w:left="34"/>
              <w:jc w:val="both"/>
              <w:rPr>
                <w:lang w:val="es-ES_tradnl"/>
              </w:rPr>
            </w:pPr>
            <w:r w:rsidRPr="005134D4">
              <w:rPr>
                <w:lang w:val="es-ES_tradnl"/>
              </w:rPr>
              <w:t>1.0 ( 05/05/2019 )</w:t>
            </w:r>
          </w:p>
        </w:tc>
      </w:tr>
      <w:tr w:rsidR="00AF0ADA" w:rsidRPr="005134D4" w14:paraId="3C713F27" w14:textId="77777777" w:rsidTr="008C01D3">
        <w:trPr>
          <w:trHeight w:val="270"/>
        </w:trPr>
        <w:tc>
          <w:tcPr>
            <w:tcW w:w="1917" w:type="dxa"/>
            <w:shd w:val="clear" w:color="auto" w:fill="D9D9D9" w:themeFill="background1" w:themeFillShade="D9"/>
          </w:tcPr>
          <w:p w14:paraId="307441E0" w14:textId="77777777" w:rsidR="00AF0ADA" w:rsidRPr="005134D4" w:rsidRDefault="00AF0ADA" w:rsidP="008C01D3">
            <w:pPr>
              <w:pStyle w:val="TableParagraph"/>
              <w:jc w:val="both"/>
              <w:rPr>
                <w:b/>
                <w:lang w:val="es-ES_tradnl"/>
              </w:rPr>
            </w:pPr>
            <w:r w:rsidRPr="005134D4">
              <w:rPr>
                <w:b/>
                <w:lang w:val="es-ES_tradnl"/>
              </w:rPr>
              <w:t>Autores</w:t>
            </w:r>
          </w:p>
        </w:tc>
        <w:tc>
          <w:tcPr>
            <w:tcW w:w="6945" w:type="dxa"/>
          </w:tcPr>
          <w:p w14:paraId="771003DD" w14:textId="171E214E" w:rsidR="00AF0ADA" w:rsidRPr="005134D4" w:rsidRDefault="00AF0ADA" w:rsidP="00DD2112">
            <w:pPr>
              <w:pStyle w:val="TableParagraph"/>
              <w:numPr>
                <w:ilvl w:val="0"/>
                <w:numId w:val="8"/>
              </w:numPr>
              <w:ind w:left="368"/>
              <w:jc w:val="both"/>
              <w:rPr>
                <w:lang w:val="es-ES_tradnl"/>
              </w:rPr>
            </w:pPr>
            <w:r w:rsidRPr="005134D4">
              <w:rPr>
                <w:color w:val="0066CC"/>
                <w:u w:val="single" w:color="0066CC"/>
                <w:lang w:val="es-ES_tradnl"/>
              </w:rPr>
              <w:t>Carlos Escario Bajo</w:t>
            </w:r>
          </w:p>
        </w:tc>
      </w:tr>
      <w:tr w:rsidR="00AF0ADA" w:rsidRPr="005134D4" w14:paraId="11A85934" w14:textId="77777777" w:rsidTr="008C01D3">
        <w:trPr>
          <w:trHeight w:val="270"/>
        </w:trPr>
        <w:tc>
          <w:tcPr>
            <w:tcW w:w="1917" w:type="dxa"/>
            <w:shd w:val="clear" w:color="auto" w:fill="D9D9D9" w:themeFill="background1" w:themeFillShade="D9"/>
          </w:tcPr>
          <w:p w14:paraId="5F909D66" w14:textId="77777777" w:rsidR="00AF0ADA" w:rsidRPr="005134D4" w:rsidRDefault="00AF0ADA" w:rsidP="008C01D3">
            <w:pPr>
              <w:pStyle w:val="TableParagraph"/>
              <w:spacing w:before="19"/>
              <w:jc w:val="both"/>
              <w:rPr>
                <w:b/>
                <w:lang w:val="es-ES_tradnl"/>
              </w:rPr>
            </w:pPr>
            <w:r w:rsidRPr="005134D4">
              <w:rPr>
                <w:b/>
                <w:lang w:val="es-ES_tradnl"/>
              </w:rPr>
              <w:t>Fuentes</w:t>
            </w:r>
          </w:p>
        </w:tc>
        <w:tc>
          <w:tcPr>
            <w:tcW w:w="6945" w:type="dxa"/>
          </w:tcPr>
          <w:p w14:paraId="49F330EA" w14:textId="2E3354DF" w:rsidR="00AF0ADA" w:rsidRPr="005134D4" w:rsidRDefault="00AF0ADA" w:rsidP="00DD2112">
            <w:pPr>
              <w:pStyle w:val="TableParagraph"/>
              <w:numPr>
                <w:ilvl w:val="0"/>
                <w:numId w:val="8"/>
              </w:numPr>
              <w:spacing w:before="19"/>
              <w:ind w:left="368"/>
              <w:jc w:val="both"/>
              <w:rPr>
                <w:lang w:val="es-ES_tradnl"/>
              </w:rPr>
            </w:pPr>
            <w:r w:rsidRPr="005134D4">
              <w:rPr>
                <w:color w:val="0066CC"/>
                <w:u w:val="single" w:color="0066CC"/>
                <w:lang w:val="es-ES_tradnl"/>
              </w:rPr>
              <w:t>Carlos Escario Bajo</w:t>
            </w:r>
          </w:p>
        </w:tc>
      </w:tr>
      <w:tr w:rsidR="00AF0ADA" w:rsidRPr="005134D4" w14:paraId="79BCA560" w14:textId="77777777" w:rsidTr="008C01D3">
        <w:trPr>
          <w:trHeight w:val="270"/>
        </w:trPr>
        <w:tc>
          <w:tcPr>
            <w:tcW w:w="1917" w:type="dxa"/>
            <w:shd w:val="clear" w:color="auto" w:fill="D9D9D9" w:themeFill="background1" w:themeFillShade="D9"/>
          </w:tcPr>
          <w:p w14:paraId="0272CB5A" w14:textId="77777777" w:rsidR="00AF0ADA" w:rsidRPr="005134D4" w:rsidRDefault="00AF0ADA" w:rsidP="008C01D3">
            <w:pPr>
              <w:pStyle w:val="TableParagraph"/>
              <w:spacing w:before="17"/>
              <w:jc w:val="both"/>
              <w:rPr>
                <w:b/>
                <w:lang w:val="es-ES_tradnl"/>
              </w:rPr>
            </w:pPr>
            <w:r w:rsidRPr="005134D4">
              <w:rPr>
                <w:b/>
                <w:lang w:val="es-ES_tradnl"/>
              </w:rPr>
              <w:t>Dependencias</w:t>
            </w:r>
          </w:p>
        </w:tc>
        <w:tc>
          <w:tcPr>
            <w:tcW w:w="6945" w:type="dxa"/>
          </w:tcPr>
          <w:p w14:paraId="08EFFCA9" w14:textId="77777777" w:rsidR="00AF0ADA" w:rsidRPr="005134D4" w:rsidRDefault="00AF0ADA" w:rsidP="008C01D3">
            <w:pPr>
              <w:pStyle w:val="TableParagraph"/>
              <w:spacing w:before="17"/>
              <w:ind w:left="34"/>
              <w:jc w:val="both"/>
              <w:rPr>
                <w:lang w:val="es-ES_tradnl"/>
              </w:rPr>
            </w:pPr>
            <w:r w:rsidRPr="005134D4">
              <w:rPr>
                <w:lang w:val="es-ES_tradnl"/>
              </w:rPr>
              <w:t>Ninguno</w:t>
            </w:r>
          </w:p>
        </w:tc>
      </w:tr>
      <w:tr w:rsidR="00AF0ADA" w:rsidRPr="005134D4" w14:paraId="6AB58F06" w14:textId="77777777" w:rsidTr="008C01D3">
        <w:trPr>
          <w:trHeight w:val="720"/>
        </w:trPr>
        <w:tc>
          <w:tcPr>
            <w:tcW w:w="1917" w:type="dxa"/>
            <w:shd w:val="clear" w:color="auto" w:fill="D9D9D9" w:themeFill="background1" w:themeFillShade="D9"/>
          </w:tcPr>
          <w:p w14:paraId="55215DBC" w14:textId="77777777" w:rsidR="00AF0ADA" w:rsidRPr="005134D4" w:rsidRDefault="00AF0ADA" w:rsidP="008C01D3">
            <w:pPr>
              <w:pStyle w:val="TableParagraph"/>
              <w:spacing w:before="16"/>
              <w:jc w:val="both"/>
              <w:rPr>
                <w:b/>
                <w:lang w:val="es-ES_tradnl"/>
              </w:rPr>
            </w:pPr>
            <w:r w:rsidRPr="005134D4">
              <w:rPr>
                <w:b/>
                <w:lang w:val="es-ES_tradnl"/>
              </w:rPr>
              <w:t>Descripción</w:t>
            </w:r>
          </w:p>
        </w:tc>
        <w:tc>
          <w:tcPr>
            <w:tcW w:w="6945" w:type="dxa"/>
          </w:tcPr>
          <w:p w14:paraId="7C15C864" w14:textId="3A721BD9" w:rsidR="00AF0ADA" w:rsidRPr="005134D4" w:rsidRDefault="00AF0ADA" w:rsidP="008C01D3">
            <w:pPr>
              <w:pStyle w:val="TableParagraph"/>
              <w:ind w:left="34" w:right="634"/>
              <w:jc w:val="both"/>
              <w:rPr>
                <w:lang w:val="es-ES_tradnl"/>
              </w:rPr>
            </w:pPr>
            <w:r w:rsidRPr="005134D4">
              <w:rPr>
                <w:lang w:val="es-ES_tradnl"/>
              </w:rPr>
              <w:t xml:space="preserve">El sistema deberá tener almacenados los usuarios de la aplicación en un fichero en formato </w:t>
            </w:r>
            <w:r w:rsidRPr="005134D4">
              <w:rPr>
                <w:color w:val="0066CC"/>
                <w:u w:val="single" w:color="0066CC"/>
                <w:lang w:val="es-ES_tradnl"/>
              </w:rPr>
              <w:t>JSON</w:t>
            </w:r>
            <w:r w:rsidRPr="005134D4">
              <w:rPr>
                <w:lang w:val="es-ES_tradnl"/>
              </w:rPr>
              <w:t xml:space="preserve">, en donde se indique su </w:t>
            </w:r>
            <w:r w:rsidR="008C01D3" w:rsidRPr="005134D4">
              <w:rPr>
                <w:lang w:val="es-ES_tradnl"/>
              </w:rPr>
              <w:t>número</w:t>
            </w:r>
            <w:r w:rsidRPr="005134D4">
              <w:rPr>
                <w:lang w:val="es-ES_tradnl"/>
              </w:rPr>
              <w:t xml:space="preserve"> de colegiado, nombre de usuario, contraseña y </w:t>
            </w:r>
            <w:r w:rsidRPr="005134D4">
              <w:rPr>
                <w:lang w:val="es-ES_tradnl"/>
              </w:rPr>
              <w:lastRenderedPageBreak/>
              <w:t>número de colegiado.</w:t>
            </w:r>
          </w:p>
        </w:tc>
      </w:tr>
      <w:tr w:rsidR="00AF0ADA" w:rsidRPr="005134D4" w14:paraId="1DCDC811" w14:textId="77777777" w:rsidTr="008C01D3">
        <w:trPr>
          <w:trHeight w:val="270"/>
        </w:trPr>
        <w:tc>
          <w:tcPr>
            <w:tcW w:w="1917" w:type="dxa"/>
            <w:shd w:val="clear" w:color="auto" w:fill="D9D9D9" w:themeFill="background1" w:themeFillShade="D9"/>
          </w:tcPr>
          <w:p w14:paraId="523CCC32" w14:textId="77777777" w:rsidR="00AF0ADA" w:rsidRPr="005134D4" w:rsidRDefault="00AF0ADA" w:rsidP="008C01D3">
            <w:pPr>
              <w:pStyle w:val="TableParagraph"/>
              <w:spacing w:before="11"/>
              <w:jc w:val="both"/>
              <w:rPr>
                <w:b/>
                <w:lang w:val="es-ES_tradnl"/>
              </w:rPr>
            </w:pPr>
            <w:r w:rsidRPr="005134D4">
              <w:rPr>
                <w:b/>
                <w:lang w:val="es-ES_tradnl"/>
              </w:rPr>
              <w:lastRenderedPageBreak/>
              <w:t>Importancia</w:t>
            </w:r>
          </w:p>
        </w:tc>
        <w:tc>
          <w:tcPr>
            <w:tcW w:w="6945" w:type="dxa"/>
          </w:tcPr>
          <w:p w14:paraId="01726D0A" w14:textId="4028B147" w:rsidR="00AF0ADA" w:rsidRPr="005134D4" w:rsidRDefault="003E1765" w:rsidP="008C01D3">
            <w:pPr>
              <w:pStyle w:val="TableParagraph"/>
              <w:spacing w:before="11"/>
              <w:ind w:left="34"/>
              <w:jc w:val="both"/>
              <w:rPr>
                <w:lang w:val="es-ES_tradnl"/>
              </w:rPr>
            </w:pPr>
            <w:r w:rsidRPr="005134D4">
              <w:rPr>
                <w:lang w:val="es-ES_tradnl"/>
              </w:rPr>
              <w:t>Vital</w:t>
            </w:r>
          </w:p>
        </w:tc>
      </w:tr>
      <w:tr w:rsidR="00AF0ADA" w:rsidRPr="005134D4" w14:paraId="0D5C6976" w14:textId="77777777" w:rsidTr="008C01D3">
        <w:trPr>
          <w:trHeight w:val="255"/>
        </w:trPr>
        <w:tc>
          <w:tcPr>
            <w:tcW w:w="1917" w:type="dxa"/>
            <w:shd w:val="clear" w:color="auto" w:fill="D9D9D9" w:themeFill="background1" w:themeFillShade="D9"/>
          </w:tcPr>
          <w:p w14:paraId="7A80E6D3" w14:textId="77777777" w:rsidR="00AF0ADA" w:rsidRPr="005134D4" w:rsidRDefault="00AF0ADA" w:rsidP="008C01D3">
            <w:pPr>
              <w:pStyle w:val="TableParagraph"/>
              <w:spacing w:before="9"/>
              <w:jc w:val="both"/>
              <w:rPr>
                <w:b/>
                <w:lang w:val="es-ES_tradnl"/>
              </w:rPr>
            </w:pPr>
            <w:r w:rsidRPr="005134D4">
              <w:rPr>
                <w:b/>
                <w:lang w:val="es-ES_tradnl"/>
              </w:rPr>
              <w:t>Urgencia</w:t>
            </w:r>
          </w:p>
        </w:tc>
        <w:tc>
          <w:tcPr>
            <w:tcW w:w="6945" w:type="dxa"/>
          </w:tcPr>
          <w:p w14:paraId="3E243044" w14:textId="153C9270" w:rsidR="00AF0ADA" w:rsidRPr="005134D4" w:rsidRDefault="003E1765" w:rsidP="008C01D3">
            <w:pPr>
              <w:pStyle w:val="TableParagraph"/>
              <w:spacing w:before="9"/>
              <w:ind w:left="34"/>
              <w:jc w:val="both"/>
              <w:rPr>
                <w:lang w:val="es-ES_tradnl"/>
              </w:rPr>
            </w:pPr>
            <w:r w:rsidRPr="005134D4">
              <w:rPr>
                <w:lang w:val="es-ES_tradnl"/>
              </w:rPr>
              <w:t>Inmediatamente</w:t>
            </w:r>
          </w:p>
        </w:tc>
      </w:tr>
      <w:tr w:rsidR="00AF0ADA" w:rsidRPr="005134D4" w14:paraId="6D51CA15" w14:textId="77777777" w:rsidTr="008C01D3">
        <w:trPr>
          <w:trHeight w:val="270"/>
        </w:trPr>
        <w:tc>
          <w:tcPr>
            <w:tcW w:w="1917" w:type="dxa"/>
            <w:shd w:val="clear" w:color="auto" w:fill="D9D9D9" w:themeFill="background1" w:themeFillShade="D9"/>
          </w:tcPr>
          <w:p w14:paraId="2D4695A8" w14:textId="77777777" w:rsidR="00AF0ADA" w:rsidRPr="005134D4" w:rsidRDefault="00AF0ADA" w:rsidP="008C01D3">
            <w:pPr>
              <w:pStyle w:val="TableParagraph"/>
              <w:spacing w:before="22"/>
              <w:jc w:val="both"/>
              <w:rPr>
                <w:b/>
                <w:lang w:val="es-ES_tradnl"/>
              </w:rPr>
            </w:pPr>
            <w:r w:rsidRPr="005134D4">
              <w:rPr>
                <w:b/>
                <w:lang w:val="es-ES_tradnl"/>
              </w:rPr>
              <w:t>Estado</w:t>
            </w:r>
          </w:p>
        </w:tc>
        <w:tc>
          <w:tcPr>
            <w:tcW w:w="6945" w:type="dxa"/>
          </w:tcPr>
          <w:p w14:paraId="07E813F1" w14:textId="3482AF4F" w:rsidR="00AF0ADA" w:rsidRPr="005134D4" w:rsidRDefault="00E22AA2" w:rsidP="008C01D3">
            <w:pPr>
              <w:pStyle w:val="TableParagraph"/>
              <w:spacing w:before="22"/>
              <w:ind w:left="34"/>
              <w:jc w:val="both"/>
              <w:rPr>
                <w:lang w:val="es-ES_tradnl"/>
              </w:rPr>
            </w:pPr>
            <w:r w:rsidRPr="005134D4">
              <w:rPr>
                <w:lang w:val="es-ES_tradnl"/>
              </w:rPr>
              <w:t>Pendiente de validación</w:t>
            </w:r>
          </w:p>
        </w:tc>
      </w:tr>
      <w:tr w:rsidR="00AF0ADA" w:rsidRPr="005134D4" w14:paraId="6D2AAC8C" w14:textId="77777777" w:rsidTr="008C01D3">
        <w:trPr>
          <w:trHeight w:val="270"/>
        </w:trPr>
        <w:tc>
          <w:tcPr>
            <w:tcW w:w="1917" w:type="dxa"/>
            <w:shd w:val="clear" w:color="auto" w:fill="D9D9D9" w:themeFill="background1" w:themeFillShade="D9"/>
          </w:tcPr>
          <w:p w14:paraId="75C2770B" w14:textId="77777777" w:rsidR="00AF0ADA" w:rsidRPr="005134D4" w:rsidRDefault="00AF0ADA" w:rsidP="008C01D3">
            <w:pPr>
              <w:pStyle w:val="TableParagraph"/>
              <w:spacing w:before="20"/>
              <w:jc w:val="both"/>
              <w:rPr>
                <w:b/>
                <w:lang w:val="es-ES_tradnl"/>
              </w:rPr>
            </w:pPr>
            <w:r w:rsidRPr="005134D4">
              <w:rPr>
                <w:b/>
                <w:lang w:val="es-ES_tradnl"/>
              </w:rPr>
              <w:t>Estabilidad</w:t>
            </w:r>
          </w:p>
        </w:tc>
        <w:tc>
          <w:tcPr>
            <w:tcW w:w="6945" w:type="dxa"/>
          </w:tcPr>
          <w:p w14:paraId="405DE518" w14:textId="2BC0ED91" w:rsidR="00AF0ADA" w:rsidRPr="005134D4" w:rsidRDefault="00BF1A8B" w:rsidP="008C01D3">
            <w:pPr>
              <w:pStyle w:val="TableParagraph"/>
              <w:spacing w:before="20"/>
              <w:ind w:left="34"/>
              <w:jc w:val="both"/>
              <w:rPr>
                <w:b/>
                <w:lang w:val="es-ES_tradnl"/>
              </w:rPr>
            </w:pPr>
            <w:r w:rsidRPr="005134D4">
              <w:rPr>
                <w:lang w:val="es-ES_tradnl"/>
              </w:rPr>
              <w:t>Por definir</w:t>
            </w:r>
          </w:p>
        </w:tc>
      </w:tr>
      <w:tr w:rsidR="00AF0ADA" w:rsidRPr="005134D4" w14:paraId="56727D77" w14:textId="77777777" w:rsidTr="008C01D3">
        <w:trPr>
          <w:trHeight w:val="262"/>
        </w:trPr>
        <w:tc>
          <w:tcPr>
            <w:tcW w:w="1917" w:type="dxa"/>
            <w:shd w:val="clear" w:color="auto" w:fill="D9D9D9" w:themeFill="background1" w:themeFillShade="D9"/>
          </w:tcPr>
          <w:p w14:paraId="192A671B" w14:textId="77777777" w:rsidR="00AF0ADA" w:rsidRPr="005134D4" w:rsidRDefault="00AF0ADA" w:rsidP="008C01D3">
            <w:pPr>
              <w:pStyle w:val="TableParagraph"/>
              <w:spacing w:before="18"/>
              <w:jc w:val="both"/>
              <w:rPr>
                <w:b/>
                <w:lang w:val="es-ES_tradnl"/>
              </w:rPr>
            </w:pPr>
            <w:r w:rsidRPr="005134D4">
              <w:rPr>
                <w:b/>
                <w:lang w:val="es-ES_tradnl"/>
              </w:rPr>
              <w:t>Comentarios</w:t>
            </w:r>
          </w:p>
        </w:tc>
        <w:tc>
          <w:tcPr>
            <w:tcW w:w="6945" w:type="dxa"/>
          </w:tcPr>
          <w:p w14:paraId="0AC22E2F" w14:textId="77777777" w:rsidR="00AF0ADA" w:rsidRPr="005134D4" w:rsidRDefault="00AF0ADA" w:rsidP="00745A6D">
            <w:pPr>
              <w:pStyle w:val="TableParagraph"/>
              <w:keepNext/>
              <w:spacing w:before="18"/>
              <w:ind w:left="34"/>
              <w:jc w:val="both"/>
              <w:rPr>
                <w:lang w:val="es-ES_tradnl"/>
              </w:rPr>
            </w:pPr>
            <w:r w:rsidRPr="005134D4">
              <w:rPr>
                <w:lang w:val="es-ES_tradnl"/>
              </w:rPr>
              <w:t>Ninguno</w:t>
            </w:r>
          </w:p>
        </w:tc>
      </w:tr>
    </w:tbl>
    <w:p w14:paraId="01442782" w14:textId="656F2A21" w:rsidR="00AF0ADA" w:rsidRPr="005134D4" w:rsidRDefault="00745A6D" w:rsidP="00745A6D">
      <w:pPr>
        <w:pStyle w:val="Descripcin"/>
        <w:spacing w:before="120" w:after="120"/>
        <w:jc w:val="center"/>
        <w:rPr>
          <w:lang w:val="es-ES_tradnl"/>
        </w:rPr>
      </w:pPr>
      <w:bookmarkStart w:id="310" w:name="_Toc16891898"/>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35</w:t>
      </w:r>
      <w:r w:rsidR="00577A60" w:rsidRPr="005134D4">
        <w:rPr>
          <w:lang w:val="es-ES_tradnl"/>
        </w:rPr>
        <w:fldChar w:fldCharType="end"/>
      </w:r>
      <w:r w:rsidR="00A64F69" w:rsidRPr="005134D4">
        <w:rPr>
          <w:lang w:val="es-ES_tradnl"/>
        </w:rPr>
        <w:t>:</w:t>
      </w:r>
      <w:r w:rsidRPr="005134D4">
        <w:rPr>
          <w:lang w:val="es-ES_tradnl"/>
        </w:rPr>
        <w:t xml:space="preserve"> Requisito no funcional de usuarios autorizados</w:t>
      </w:r>
      <w:bookmarkEnd w:id="310"/>
    </w:p>
    <w:p w14:paraId="2EAC6192" w14:textId="77777777" w:rsidR="00AF0ADA" w:rsidRPr="005134D4" w:rsidRDefault="00AF0ADA" w:rsidP="00AF0ADA">
      <w:pPr>
        <w:pStyle w:val="Textoindependiente"/>
        <w:spacing w:before="5"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2101BD8F" w14:textId="77777777" w:rsidTr="005111DA">
        <w:trPr>
          <w:trHeight w:val="262"/>
        </w:trPr>
        <w:tc>
          <w:tcPr>
            <w:tcW w:w="1917" w:type="dxa"/>
            <w:shd w:val="clear" w:color="auto" w:fill="D9D9D9" w:themeFill="background1" w:themeFillShade="D9"/>
            <w:vAlign w:val="center"/>
          </w:tcPr>
          <w:p w14:paraId="2627F27C" w14:textId="77777777" w:rsidR="00AF0ADA" w:rsidRPr="005134D4" w:rsidRDefault="00AF0ADA" w:rsidP="008C01D3">
            <w:pPr>
              <w:pStyle w:val="TableParagraph"/>
              <w:spacing w:before="4"/>
              <w:rPr>
                <w:b/>
                <w:lang w:val="es-ES_tradnl"/>
              </w:rPr>
            </w:pPr>
            <w:r w:rsidRPr="005134D4">
              <w:rPr>
                <w:b/>
                <w:lang w:val="es-ES_tradnl"/>
              </w:rPr>
              <w:t>NFR-0005</w:t>
            </w:r>
          </w:p>
        </w:tc>
        <w:tc>
          <w:tcPr>
            <w:tcW w:w="6945" w:type="dxa"/>
            <w:shd w:val="clear" w:color="auto" w:fill="D9D9D9" w:themeFill="background1" w:themeFillShade="D9"/>
            <w:vAlign w:val="center"/>
          </w:tcPr>
          <w:p w14:paraId="658E5939" w14:textId="77777777" w:rsidR="00AF0ADA" w:rsidRPr="005134D4" w:rsidRDefault="00AF0ADA" w:rsidP="008C01D3">
            <w:pPr>
              <w:pStyle w:val="TableParagraph"/>
              <w:spacing w:before="4"/>
              <w:ind w:left="34"/>
              <w:rPr>
                <w:b/>
                <w:lang w:val="es-ES_tradnl"/>
              </w:rPr>
            </w:pPr>
            <w:r w:rsidRPr="005134D4">
              <w:rPr>
                <w:b/>
                <w:lang w:val="es-ES_tradnl"/>
              </w:rPr>
              <w:t>Número de cuentas</w:t>
            </w:r>
          </w:p>
        </w:tc>
      </w:tr>
      <w:tr w:rsidR="00AF0ADA" w:rsidRPr="005134D4" w14:paraId="7A253320" w14:textId="77777777" w:rsidTr="005111DA">
        <w:trPr>
          <w:trHeight w:val="255"/>
        </w:trPr>
        <w:tc>
          <w:tcPr>
            <w:tcW w:w="1917" w:type="dxa"/>
            <w:shd w:val="clear" w:color="auto" w:fill="D9D9D9" w:themeFill="background1" w:themeFillShade="D9"/>
            <w:vAlign w:val="center"/>
          </w:tcPr>
          <w:p w14:paraId="5AD1CAA6" w14:textId="77777777" w:rsidR="00AF0ADA" w:rsidRPr="005134D4" w:rsidRDefault="00AF0ADA" w:rsidP="008C01D3">
            <w:pPr>
              <w:pStyle w:val="TableParagraph"/>
              <w:spacing w:before="9"/>
              <w:rPr>
                <w:b/>
                <w:lang w:val="es-ES_tradnl"/>
              </w:rPr>
            </w:pPr>
            <w:r w:rsidRPr="005134D4">
              <w:rPr>
                <w:b/>
                <w:lang w:val="es-ES_tradnl"/>
              </w:rPr>
              <w:t>Versión</w:t>
            </w:r>
          </w:p>
        </w:tc>
        <w:tc>
          <w:tcPr>
            <w:tcW w:w="6945" w:type="dxa"/>
            <w:vAlign w:val="center"/>
          </w:tcPr>
          <w:p w14:paraId="3D5828E2" w14:textId="77777777" w:rsidR="00AF0ADA" w:rsidRPr="005134D4" w:rsidRDefault="00AF0ADA" w:rsidP="008C01D3">
            <w:pPr>
              <w:pStyle w:val="TableParagraph"/>
              <w:spacing w:before="9"/>
              <w:ind w:left="34"/>
              <w:rPr>
                <w:lang w:val="es-ES_tradnl"/>
              </w:rPr>
            </w:pPr>
            <w:r w:rsidRPr="005134D4">
              <w:rPr>
                <w:lang w:val="es-ES_tradnl"/>
              </w:rPr>
              <w:t>1.0 ( 05/05/2019 )</w:t>
            </w:r>
          </w:p>
        </w:tc>
      </w:tr>
      <w:tr w:rsidR="00AF0ADA" w:rsidRPr="005134D4" w14:paraId="1E881082" w14:textId="77777777" w:rsidTr="005111DA">
        <w:trPr>
          <w:trHeight w:val="270"/>
        </w:trPr>
        <w:tc>
          <w:tcPr>
            <w:tcW w:w="1917" w:type="dxa"/>
            <w:shd w:val="clear" w:color="auto" w:fill="D9D9D9" w:themeFill="background1" w:themeFillShade="D9"/>
            <w:vAlign w:val="center"/>
          </w:tcPr>
          <w:p w14:paraId="00274857" w14:textId="77777777" w:rsidR="00AF0ADA" w:rsidRPr="005134D4" w:rsidRDefault="00AF0ADA" w:rsidP="008C01D3">
            <w:pPr>
              <w:pStyle w:val="TableParagraph"/>
              <w:spacing w:before="22"/>
              <w:rPr>
                <w:b/>
                <w:lang w:val="es-ES_tradnl"/>
              </w:rPr>
            </w:pPr>
            <w:r w:rsidRPr="005134D4">
              <w:rPr>
                <w:b/>
                <w:lang w:val="es-ES_tradnl"/>
              </w:rPr>
              <w:t>Autores</w:t>
            </w:r>
          </w:p>
        </w:tc>
        <w:tc>
          <w:tcPr>
            <w:tcW w:w="6945" w:type="dxa"/>
            <w:vAlign w:val="center"/>
          </w:tcPr>
          <w:p w14:paraId="7E0EF2DD" w14:textId="6F1B51E2" w:rsidR="00AF0ADA" w:rsidRPr="005134D4" w:rsidRDefault="00AF0ADA" w:rsidP="00DD2112">
            <w:pPr>
              <w:pStyle w:val="TableParagraph"/>
              <w:numPr>
                <w:ilvl w:val="0"/>
                <w:numId w:val="8"/>
              </w:numPr>
              <w:spacing w:before="22"/>
              <w:ind w:left="368"/>
              <w:rPr>
                <w:lang w:val="es-ES_tradnl"/>
              </w:rPr>
            </w:pPr>
            <w:r w:rsidRPr="005134D4">
              <w:rPr>
                <w:color w:val="0066CC"/>
                <w:u w:val="single" w:color="0066CC"/>
                <w:lang w:val="es-ES_tradnl"/>
              </w:rPr>
              <w:t>Carlos Escario Bajo</w:t>
            </w:r>
          </w:p>
        </w:tc>
      </w:tr>
      <w:tr w:rsidR="00AF0ADA" w:rsidRPr="005134D4" w14:paraId="2632FEBF" w14:textId="77777777" w:rsidTr="005111DA">
        <w:trPr>
          <w:trHeight w:val="270"/>
        </w:trPr>
        <w:tc>
          <w:tcPr>
            <w:tcW w:w="1917" w:type="dxa"/>
            <w:shd w:val="clear" w:color="auto" w:fill="D9D9D9" w:themeFill="background1" w:themeFillShade="D9"/>
            <w:vAlign w:val="center"/>
          </w:tcPr>
          <w:p w14:paraId="64EE15A1" w14:textId="77777777" w:rsidR="00AF0ADA" w:rsidRPr="005134D4" w:rsidRDefault="00AF0ADA" w:rsidP="008C01D3">
            <w:pPr>
              <w:pStyle w:val="TableParagraph"/>
              <w:rPr>
                <w:b/>
                <w:lang w:val="es-ES_tradnl"/>
              </w:rPr>
            </w:pPr>
            <w:r w:rsidRPr="005134D4">
              <w:rPr>
                <w:b/>
                <w:lang w:val="es-ES_tradnl"/>
              </w:rPr>
              <w:t>Fuentes</w:t>
            </w:r>
          </w:p>
        </w:tc>
        <w:tc>
          <w:tcPr>
            <w:tcW w:w="6945" w:type="dxa"/>
            <w:vAlign w:val="center"/>
          </w:tcPr>
          <w:p w14:paraId="1CC0A97E" w14:textId="44792C4C" w:rsidR="00AF0ADA" w:rsidRPr="005134D4" w:rsidRDefault="00AF0ADA" w:rsidP="00DD2112">
            <w:pPr>
              <w:pStyle w:val="TableParagraph"/>
              <w:numPr>
                <w:ilvl w:val="0"/>
                <w:numId w:val="8"/>
              </w:numPr>
              <w:ind w:left="368"/>
              <w:rPr>
                <w:lang w:val="es-ES_tradnl"/>
              </w:rPr>
            </w:pPr>
            <w:r w:rsidRPr="005134D4">
              <w:rPr>
                <w:color w:val="0066CC"/>
                <w:u w:val="single" w:color="0066CC"/>
                <w:lang w:val="es-ES_tradnl"/>
              </w:rPr>
              <w:t>Carlos Escario Bajo</w:t>
            </w:r>
          </w:p>
        </w:tc>
      </w:tr>
      <w:tr w:rsidR="00AF0ADA" w:rsidRPr="005134D4" w14:paraId="7150EB03" w14:textId="77777777" w:rsidTr="005111DA">
        <w:trPr>
          <w:trHeight w:val="270"/>
        </w:trPr>
        <w:tc>
          <w:tcPr>
            <w:tcW w:w="1917" w:type="dxa"/>
            <w:shd w:val="clear" w:color="auto" w:fill="D9D9D9" w:themeFill="background1" w:themeFillShade="D9"/>
            <w:vAlign w:val="center"/>
          </w:tcPr>
          <w:p w14:paraId="0D63B32A" w14:textId="77777777" w:rsidR="00AF0ADA" w:rsidRPr="005134D4" w:rsidRDefault="00AF0ADA" w:rsidP="008C01D3">
            <w:pPr>
              <w:pStyle w:val="TableParagraph"/>
              <w:spacing w:before="19"/>
              <w:rPr>
                <w:b/>
                <w:lang w:val="es-ES_tradnl"/>
              </w:rPr>
            </w:pPr>
            <w:r w:rsidRPr="005134D4">
              <w:rPr>
                <w:b/>
                <w:lang w:val="es-ES_tradnl"/>
              </w:rPr>
              <w:t>Dependencias</w:t>
            </w:r>
          </w:p>
        </w:tc>
        <w:tc>
          <w:tcPr>
            <w:tcW w:w="6945" w:type="dxa"/>
            <w:vAlign w:val="center"/>
          </w:tcPr>
          <w:p w14:paraId="44DD1A90" w14:textId="77777777" w:rsidR="00AF0ADA" w:rsidRPr="005134D4" w:rsidRDefault="00AF0ADA" w:rsidP="008C01D3">
            <w:pPr>
              <w:pStyle w:val="TableParagraph"/>
              <w:spacing w:before="19"/>
              <w:ind w:left="34"/>
              <w:rPr>
                <w:lang w:val="es-ES_tradnl"/>
              </w:rPr>
            </w:pPr>
            <w:r w:rsidRPr="005134D4">
              <w:rPr>
                <w:lang w:val="es-ES_tradnl"/>
              </w:rPr>
              <w:t>Ninguno</w:t>
            </w:r>
          </w:p>
        </w:tc>
      </w:tr>
      <w:tr w:rsidR="00AF0ADA" w:rsidRPr="005134D4" w14:paraId="2E4161A3" w14:textId="77777777" w:rsidTr="005111DA">
        <w:trPr>
          <w:trHeight w:val="495"/>
        </w:trPr>
        <w:tc>
          <w:tcPr>
            <w:tcW w:w="1917" w:type="dxa"/>
            <w:shd w:val="clear" w:color="auto" w:fill="D9D9D9" w:themeFill="background1" w:themeFillShade="D9"/>
            <w:vAlign w:val="center"/>
          </w:tcPr>
          <w:p w14:paraId="4854D716" w14:textId="77777777" w:rsidR="00AF0ADA" w:rsidRPr="005134D4" w:rsidRDefault="00AF0ADA" w:rsidP="008C01D3">
            <w:pPr>
              <w:pStyle w:val="TableParagraph"/>
              <w:spacing w:before="17"/>
              <w:rPr>
                <w:b/>
                <w:lang w:val="es-ES_tradnl"/>
              </w:rPr>
            </w:pPr>
            <w:r w:rsidRPr="005134D4">
              <w:rPr>
                <w:b/>
                <w:lang w:val="es-ES_tradnl"/>
              </w:rPr>
              <w:t>Descripción</w:t>
            </w:r>
          </w:p>
        </w:tc>
        <w:tc>
          <w:tcPr>
            <w:tcW w:w="6945" w:type="dxa"/>
            <w:vAlign w:val="center"/>
          </w:tcPr>
          <w:p w14:paraId="79CC50B6" w14:textId="77777777" w:rsidR="00AF0ADA" w:rsidRPr="005134D4" w:rsidRDefault="00AF0ADA" w:rsidP="008C01D3">
            <w:pPr>
              <w:pStyle w:val="TableParagraph"/>
              <w:spacing w:before="23"/>
              <w:ind w:left="34" w:right="745"/>
              <w:rPr>
                <w:lang w:val="es-ES_tradnl"/>
              </w:rPr>
            </w:pPr>
            <w:r w:rsidRPr="005134D4">
              <w:rPr>
                <w:lang w:val="es-ES_tradnl"/>
              </w:rPr>
              <w:t>El sistema deberá tener definidas por defecto al menos 100 cuentas en el servidor Ganaché.</w:t>
            </w:r>
          </w:p>
        </w:tc>
      </w:tr>
      <w:tr w:rsidR="00AF0ADA" w:rsidRPr="005134D4" w14:paraId="150A1D9B" w14:textId="77777777" w:rsidTr="005111DA">
        <w:trPr>
          <w:trHeight w:val="270"/>
        </w:trPr>
        <w:tc>
          <w:tcPr>
            <w:tcW w:w="1917" w:type="dxa"/>
            <w:shd w:val="clear" w:color="auto" w:fill="D9D9D9" w:themeFill="background1" w:themeFillShade="D9"/>
            <w:vAlign w:val="center"/>
          </w:tcPr>
          <w:p w14:paraId="1D4B6616" w14:textId="77777777" w:rsidR="00AF0ADA" w:rsidRPr="005134D4" w:rsidRDefault="00AF0ADA" w:rsidP="008C01D3">
            <w:pPr>
              <w:pStyle w:val="TableParagraph"/>
              <w:spacing w:before="14"/>
              <w:rPr>
                <w:b/>
                <w:lang w:val="es-ES_tradnl"/>
              </w:rPr>
            </w:pPr>
            <w:r w:rsidRPr="005134D4">
              <w:rPr>
                <w:b/>
                <w:lang w:val="es-ES_tradnl"/>
              </w:rPr>
              <w:t>Importancia</w:t>
            </w:r>
          </w:p>
        </w:tc>
        <w:tc>
          <w:tcPr>
            <w:tcW w:w="6945" w:type="dxa"/>
            <w:vAlign w:val="center"/>
          </w:tcPr>
          <w:p w14:paraId="7098127C" w14:textId="6A9BE659" w:rsidR="00AF0ADA" w:rsidRPr="005134D4" w:rsidRDefault="003E1765" w:rsidP="008C01D3">
            <w:pPr>
              <w:pStyle w:val="TableParagraph"/>
              <w:spacing w:before="14"/>
              <w:ind w:left="34"/>
              <w:rPr>
                <w:lang w:val="es-ES_tradnl"/>
              </w:rPr>
            </w:pPr>
            <w:r w:rsidRPr="005134D4">
              <w:rPr>
                <w:lang w:val="es-ES_tradnl"/>
              </w:rPr>
              <w:t>Vital</w:t>
            </w:r>
          </w:p>
        </w:tc>
      </w:tr>
      <w:tr w:rsidR="00AF0ADA" w:rsidRPr="005134D4" w14:paraId="0EF7F3A2" w14:textId="77777777" w:rsidTr="005111DA">
        <w:trPr>
          <w:trHeight w:val="277"/>
        </w:trPr>
        <w:tc>
          <w:tcPr>
            <w:tcW w:w="1917" w:type="dxa"/>
            <w:shd w:val="clear" w:color="auto" w:fill="D9D9D9" w:themeFill="background1" w:themeFillShade="D9"/>
            <w:vAlign w:val="center"/>
          </w:tcPr>
          <w:p w14:paraId="01D6EA45" w14:textId="77777777" w:rsidR="00AF0ADA" w:rsidRPr="005134D4" w:rsidRDefault="00AF0ADA" w:rsidP="008C01D3">
            <w:pPr>
              <w:pStyle w:val="TableParagraph"/>
              <w:spacing w:before="23"/>
              <w:rPr>
                <w:b/>
                <w:lang w:val="es-ES_tradnl"/>
              </w:rPr>
            </w:pPr>
            <w:r w:rsidRPr="005134D4">
              <w:rPr>
                <w:b/>
                <w:lang w:val="es-ES_tradnl"/>
              </w:rPr>
              <w:t>Urgencia</w:t>
            </w:r>
          </w:p>
        </w:tc>
        <w:tc>
          <w:tcPr>
            <w:tcW w:w="6945" w:type="dxa"/>
            <w:vAlign w:val="center"/>
          </w:tcPr>
          <w:p w14:paraId="2CE6026E" w14:textId="2A63EA15" w:rsidR="00AF0ADA" w:rsidRPr="005134D4" w:rsidRDefault="003E1765" w:rsidP="008C01D3">
            <w:pPr>
              <w:pStyle w:val="TableParagraph"/>
              <w:spacing w:before="23"/>
              <w:ind w:left="34"/>
              <w:rPr>
                <w:lang w:val="es-ES_tradnl"/>
              </w:rPr>
            </w:pPr>
            <w:r w:rsidRPr="005134D4">
              <w:rPr>
                <w:lang w:val="es-ES_tradnl"/>
              </w:rPr>
              <w:t>Inmediatamente</w:t>
            </w:r>
          </w:p>
        </w:tc>
      </w:tr>
      <w:tr w:rsidR="00AF0ADA" w:rsidRPr="005134D4" w14:paraId="75AFE2CB" w14:textId="77777777" w:rsidTr="005111DA">
        <w:trPr>
          <w:trHeight w:val="270"/>
        </w:trPr>
        <w:tc>
          <w:tcPr>
            <w:tcW w:w="1917" w:type="dxa"/>
            <w:shd w:val="clear" w:color="auto" w:fill="D9D9D9" w:themeFill="background1" w:themeFillShade="D9"/>
            <w:vAlign w:val="center"/>
          </w:tcPr>
          <w:p w14:paraId="594A44C6" w14:textId="77777777" w:rsidR="00AF0ADA" w:rsidRPr="005134D4" w:rsidRDefault="00AF0ADA" w:rsidP="008C01D3">
            <w:pPr>
              <w:pStyle w:val="TableParagraph"/>
              <w:spacing w:before="14"/>
              <w:rPr>
                <w:b/>
                <w:lang w:val="es-ES_tradnl"/>
              </w:rPr>
            </w:pPr>
            <w:r w:rsidRPr="005134D4">
              <w:rPr>
                <w:b/>
                <w:lang w:val="es-ES_tradnl"/>
              </w:rPr>
              <w:t>Estado</w:t>
            </w:r>
          </w:p>
        </w:tc>
        <w:tc>
          <w:tcPr>
            <w:tcW w:w="6945" w:type="dxa"/>
            <w:vAlign w:val="center"/>
          </w:tcPr>
          <w:p w14:paraId="113D3F3E" w14:textId="5BA29CB6" w:rsidR="00AF0ADA" w:rsidRPr="005134D4" w:rsidRDefault="003E1765" w:rsidP="008C01D3">
            <w:pPr>
              <w:pStyle w:val="TableParagraph"/>
              <w:spacing w:before="14"/>
              <w:ind w:left="34"/>
              <w:rPr>
                <w:lang w:val="es-ES_tradnl"/>
              </w:rPr>
            </w:pPr>
            <w:r w:rsidRPr="005134D4">
              <w:rPr>
                <w:lang w:val="es-ES_tradnl"/>
              </w:rPr>
              <w:t>En construcción</w:t>
            </w:r>
          </w:p>
        </w:tc>
      </w:tr>
      <w:tr w:rsidR="00AF0ADA" w:rsidRPr="005134D4" w14:paraId="4C91E548" w14:textId="77777777" w:rsidTr="005111DA">
        <w:trPr>
          <w:trHeight w:val="270"/>
        </w:trPr>
        <w:tc>
          <w:tcPr>
            <w:tcW w:w="1917" w:type="dxa"/>
            <w:shd w:val="clear" w:color="auto" w:fill="D9D9D9" w:themeFill="background1" w:themeFillShade="D9"/>
            <w:vAlign w:val="center"/>
          </w:tcPr>
          <w:p w14:paraId="779C8B91" w14:textId="77777777" w:rsidR="00AF0ADA" w:rsidRPr="005134D4" w:rsidRDefault="00AF0ADA" w:rsidP="008C01D3">
            <w:pPr>
              <w:pStyle w:val="TableParagraph"/>
              <w:spacing w:before="12"/>
              <w:rPr>
                <w:b/>
                <w:lang w:val="es-ES_tradnl"/>
              </w:rPr>
            </w:pPr>
            <w:r w:rsidRPr="005134D4">
              <w:rPr>
                <w:b/>
                <w:lang w:val="es-ES_tradnl"/>
              </w:rPr>
              <w:t>Estabilidad</w:t>
            </w:r>
          </w:p>
        </w:tc>
        <w:tc>
          <w:tcPr>
            <w:tcW w:w="6945" w:type="dxa"/>
            <w:vAlign w:val="center"/>
          </w:tcPr>
          <w:p w14:paraId="4BA32366" w14:textId="35A28C8C" w:rsidR="00AF0ADA" w:rsidRPr="005134D4" w:rsidRDefault="00BF1A8B" w:rsidP="008C01D3">
            <w:pPr>
              <w:pStyle w:val="TableParagraph"/>
              <w:spacing w:before="12"/>
              <w:ind w:left="34"/>
              <w:rPr>
                <w:b/>
                <w:lang w:val="es-ES_tradnl"/>
              </w:rPr>
            </w:pPr>
            <w:r w:rsidRPr="005134D4">
              <w:rPr>
                <w:lang w:val="es-ES_tradnl"/>
              </w:rPr>
              <w:t>Por definir</w:t>
            </w:r>
          </w:p>
        </w:tc>
      </w:tr>
      <w:tr w:rsidR="00AF0ADA" w:rsidRPr="005134D4" w14:paraId="105003E6" w14:textId="77777777" w:rsidTr="005111DA">
        <w:trPr>
          <w:trHeight w:val="262"/>
        </w:trPr>
        <w:tc>
          <w:tcPr>
            <w:tcW w:w="1917" w:type="dxa"/>
            <w:shd w:val="clear" w:color="auto" w:fill="D9D9D9" w:themeFill="background1" w:themeFillShade="D9"/>
            <w:vAlign w:val="center"/>
          </w:tcPr>
          <w:p w14:paraId="1415E435" w14:textId="77777777" w:rsidR="00AF0ADA" w:rsidRPr="005134D4" w:rsidRDefault="00AF0ADA" w:rsidP="008C01D3">
            <w:pPr>
              <w:pStyle w:val="TableParagraph"/>
              <w:spacing w:before="10"/>
              <w:rPr>
                <w:b/>
                <w:lang w:val="es-ES_tradnl"/>
              </w:rPr>
            </w:pPr>
            <w:r w:rsidRPr="005134D4">
              <w:rPr>
                <w:b/>
                <w:lang w:val="es-ES_tradnl"/>
              </w:rPr>
              <w:t>Comentarios</w:t>
            </w:r>
          </w:p>
        </w:tc>
        <w:tc>
          <w:tcPr>
            <w:tcW w:w="6945" w:type="dxa"/>
            <w:vAlign w:val="center"/>
          </w:tcPr>
          <w:p w14:paraId="26E0920F" w14:textId="77777777" w:rsidR="00AF0ADA" w:rsidRPr="005134D4" w:rsidRDefault="00AF0ADA" w:rsidP="00745A6D">
            <w:pPr>
              <w:pStyle w:val="TableParagraph"/>
              <w:keepNext/>
              <w:spacing w:before="10"/>
              <w:ind w:left="34"/>
              <w:rPr>
                <w:lang w:val="es-ES_tradnl"/>
              </w:rPr>
            </w:pPr>
            <w:r w:rsidRPr="005134D4">
              <w:rPr>
                <w:lang w:val="es-ES_tradnl"/>
              </w:rPr>
              <w:t>Ninguno</w:t>
            </w:r>
          </w:p>
        </w:tc>
      </w:tr>
    </w:tbl>
    <w:p w14:paraId="68B235BD" w14:textId="6B444445" w:rsidR="00AF0ADA" w:rsidRPr="005134D4" w:rsidRDefault="00745A6D" w:rsidP="00745A6D">
      <w:pPr>
        <w:pStyle w:val="Descripcin"/>
        <w:spacing w:before="120" w:after="120"/>
        <w:jc w:val="center"/>
        <w:rPr>
          <w:lang w:val="es-ES_tradnl"/>
        </w:rPr>
      </w:pPr>
      <w:bookmarkStart w:id="311" w:name="_Toc16891899"/>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36</w:t>
      </w:r>
      <w:r w:rsidR="00577A60" w:rsidRPr="005134D4">
        <w:rPr>
          <w:lang w:val="es-ES_tradnl"/>
        </w:rPr>
        <w:fldChar w:fldCharType="end"/>
      </w:r>
      <w:r w:rsidRPr="005134D4">
        <w:rPr>
          <w:lang w:val="es-ES_tradnl"/>
        </w:rPr>
        <w:t>: Requisito no funcional del nº de cuentas en Ganache</w:t>
      </w:r>
      <w:bookmarkEnd w:id="311"/>
    </w:p>
    <w:p w14:paraId="17C493CA" w14:textId="77777777" w:rsidR="00AF0ADA" w:rsidRPr="005134D4" w:rsidRDefault="00AF0ADA" w:rsidP="00AF0ADA">
      <w:pPr>
        <w:pStyle w:val="Textoindependiente"/>
        <w:spacing w:before="1" w:line="360" w:lineRule="auto"/>
        <w:jc w:val="both"/>
        <w:rPr>
          <w:sz w:val="22"/>
          <w:szCs w:val="22"/>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AF0ADA" w:rsidRPr="005134D4" w14:paraId="186376B7" w14:textId="77777777" w:rsidTr="005111DA">
        <w:trPr>
          <w:trHeight w:val="262"/>
        </w:trPr>
        <w:tc>
          <w:tcPr>
            <w:tcW w:w="1917" w:type="dxa"/>
            <w:shd w:val="clear" w:color="auto" w:fill="D9D9D9" w:themeFill="background1" w:themeFillShade="D9"/>
            <w:vAlign w:val="center"/>
          </w:tcPr>
          <w:p w14:paraId="6B667716" w14:textId="77777777" w:rsidR="00AF0ADA" w:rsidRPr="005134D4" w:rsidRDefault="00AF0ADA" w:rsidP="005111DA">
            <w:pPr>
              <w:pStyle w:val="TableParagraph"/>
              <w:spacing w:before="10"/>
              <w:rPr>
                <w:b/>
                <w:lang w:val="es-ES_tradnl"/>
              </w:rPr>
            </w:pPr>
            <w:r w:rsidRPr="005134D4">
              <w:rPr>
                <w:b/>
                <w:lang w:val="es-ES_tradnl"/>
              </w:rPr>
              <w:t>NFR-0006</w:t>
            </w:r>
          </w:p>
        </w:tc>
        <w:tc>
          <w:tcPr>
            <w:tcW w:w="6945" w:type="dxa"/>
            <w:shd w:val="clear" w:color="auto" w:fill="D9D9D9" w:themeFill="background1" w:themeFillShade="D9"/>
            <w:vAlign w:val="center"/>
          </w:tcPr>
          <w:p w14:paraId="54F36480" w14:textId="17B13E23" w:rsidR="00AF0ADA" w:rsidRPr="005134D4" w:rsidRDefault="00D34B90" w:rsidP="005111DA">
            <w:pPr>
              <w:pStyle w:val="TableParagraph"/>
              <w:spacing w:before="10"/>
              <w:ind w:left="34"/>
              <w:rPr>
                <w:b/>
                <w:lang w:val="es-ES_tradnl"/>
              </w:rPr>
            </w:pPr>
            <w:r w:rsidRPr="005134D4">
              <w:rPr>
                <w:b/>
                <w:lang w:val="es-ES_tradnl"/>
              </w:rPr>
              <w:t>Autenticación</w:t>
            </w:r>
            <w:r w:rsidR="00AF0ADA" w:rsidRPr="005134D4">
              <w:rPr>
                <w:b/>
                <w:lang w:val="es-ES_tradnl"/>
              </w:rPr>
              <w:t xml:space="preserve"> JWT</w:t>
            </w:r>
          </w:p>
        </w:tc>
      </w:tr>
      <w:tr w:rsidR="00AF0ADA" w:rsidRPr="005134D4" w14:paraId="28E548AD" w14:textId="77777777" w:rsidTr="005111DA">
        <w:trPr>
          <w:trHeight w:val="270"/>
        </w:trPr>
        <w:tc>
          <w:tcPr>
            <w:tcW w:w="1917" w:type="dxa"/>
            <w:shd w:val="clear" w:color="auto" w:fill="D9D9D9" w:themeFill="background1" w:themeFillShade="D9"/>
            <w:vAlign w:val="center"/>
          </w:tcPr>
          <w:p w14:paraId="3ACE19C1" w14:textId="77777777" w:rsidR="00AF0ADA" w:rsidRPr="005134D4" w:rsidRDefault="00AF0ADA" w:rsidP="005111DA">
            <w:pPr>
              <w:pStyle w:val="TableParagraph"/>
              <w:spacing w:before="16"/>
              <w:rPr>
                <w:b/>
                <w:lang w:val="es-ES_tradnl"/>
              </w:rPr>
            </w:pPr>
            <w:r w:rsidRPr="005134D4">
              <w:rPr>
                <w:b/>
                <w:lang w:val="es-ES_tradnl"/>
              </w:rPr>
              <w:t>Versión</w:t>
            </w:r>
          </w:p>
        </w:tc>
        <w:tc>
          <w:tcPr>
            <w:tcW w:w="6945" w:type="dxa"/>
            <w:vAlign w:val="center"/>
          </w:tcPr>
          <w:p w14:paraId="0FBEE1B3" w14:textId="77777777" w:rsidR="00AF0ADA" w:rsidRPr="005134D4" w:rsidRDefault="00AF0ADA" w:rsidP="005111DA">
            <w:pPr>
              <w:pStyle w:val="TableParagraph"/>
              <w:spacing w:before="16"/>
              <w:ind w:left="34"/>
              <w:rPr>
                <w:lang w:val="es-ES_tradnl"/>
              </w:rPr>
            </w:pPr>
            <w:r w:rsidRPr="005134D4">
              <w:rPr>
                <w:lang w:val="es-ES_tradnl"/>
              </w:rPr>
              <w:t>1.0 ( 05/05/2019 )</w:t>
            </w:r>
          </w:p>
        </w:tc>
      </w:tr>
      <w:tr w:rsidR="00AF0ADA" w:rsidRPr="005134D4" w14:paraId="5248F342" w14:textId="77777777" w:rsidTr="005111DA">
        <w:trPr>
          <w:trHeight w:val="270"/>
        </w:trPr>
        <w:tc>
          <w:tcPr>
            <w:tcW w:w="1917" w:type="dxa"/>
            <w:shd w:val="clear" w:color="auto" w:fill="D9D9D9" w:themeFill="background1" w:themeFillShade="D9"/>
            <w:vAlign w:val="center"/>
          </w:tcPr>
          <w:p w14:paraId="7F21D49C" w14:textId="77777777" w:rsidR="00AF0ADA" w:rsidRPr="005134D4" w:rsidRDefault="00AF0ADA" w:rsidP="005111DA">
            <w:pPr>
              <w:pStyle w:val="TableParagraph"/>
              <w:spacing w:before="14"/>
              <w:rPr>
                <w:b/>
                <w:lang w:val="es-ES_tradnl"/>
              </w:rPr>
            </w:pPr>
            <w:r w:rsidRPr="005134D4">
              <w:rPr>
                <w:b/>
                <w:lang w:val="es-ES_tradnl"/>
              </w:rPr>
              <w:t>Autores</w:t>
            </w:r>
          </w:p>
        </w:tc>
        <w:tc>
          <w:tcPr>
            <w:tcW w:w="6945" w:type="dxa"/>
            <w:vAlign w:val="center"/>
          </w:tcPr>
          <w:p w14:paraId="4FE6549D" w14:textId="5F42B408" w:rsidR="00AF0ADA" w:rsidRPr="005134D4" w:rsidRDefault="00AF0ADA"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AF0ADA" w:rsidRPr="005134D4" w14:paraId="0244DAE9" w14:textId="77777777" w:rsidTr="005111DA">
        <w:trPr>
          <w:trHeight w:val="270"/>
        </w:trPr>
        <w:tc>
          <w:tcPr>
            <w:tcW w:w="1917" w:type="dxa"/>
            <w:shd w:val="clear" w:color="auto" w:fill="D9D9D9" w:themeFill="background1" w:themeFillShade="D9"/>
            <w:vAlign w:val="center"/>
          </w:tcPr>
          <w:p w14:paraId="53A91E37" w14:textId="77777777" w:rsidR="00AF0ADA" w:rsidRPr="005134D4" w:rsidRDefault="00AF0ADA" w:rsidP="005111DA">
            <w:pPr>
              <w:pStyle w:val="TableParagraph"/>
              <w:spacing w:before="12"/>
              <w:rPr>
                <w:b/>
                <w:lang w:val="es-ES_tradnl"/>
              </w:rPr>
            </w:pPr>
            <w:r w:rsidRPr="005134D4">
              <w:rPr>
                <w:b/>
                <w:lang w:val="es-ES_tradnl"/>
              </w:rPr>
              <w:t>Fuentes</w:t>
            </w:r>
          </w:p>
        </w:tc>
        <w:tc>
          <w:tcPr>
            <w:tcW w:w="6945" w:type="dxa"/>
            <w:vAlign w:val="center"/>
          </w:tcPr>
          <w:p w14:paraId="19F90BC2" w14:textId="1D0187C0" w:rsidR="00AF0ADA" w:rsidRPr="005134D4" w:rsidRDefault="00AF0ADA"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AF0ADA" w:rsidRPr="005134D4" w14:paraId="26D796C8" w14:textId="77777777" w:rsidTr="005111DA">
        <w:trPr>
          <w:trHeight w:val="270"/>
        </w:trPr>
        <w:tc>
          <w:tcPr>
            <w:tcW w:w="1917" w:type="dxa"/>
            <w:shd w:val="clear" w:color="auto" w:fill="D9D9D9" w:themeFill="background1" w:themeFillShade="D9"/>
            <w:vAlign w:val="center"/>
          </w:tcPr>
          <w:p w14:paraId="268ED06C" w14:textId="77777777" w:rsidR="00AF0ADA" w:rsidRPr="005134D4" w:rsidRDefault="00AF0ADA" w:rsidP="005111DA">
            <w:pPr>
              <w:pStyle w:val="TableParagraph"/>
              <w:spacing w:before="10"/>
              <w:rPr>
                <w:b/>
                <w:lang w:val="es-ES_tradnl"/>
              </w:rPr>
            </w:pPr>
            <w:r w:rsidRPr="005134D4">
              <w:rPr>
                <w:b/>
                <w:lang w:val="es-ES_tradnl"/>
              </w:rPr>
              <w:t>Dependencias</w:t>
            </w:r>
          </w:p>
        </w:tc>
        <w:tc>
          <w:tcPr>
            <w:tcW w:w="6945" w:type="dxa"/>
            <w:vAlign w:val="center"/>
          </w:tcPr>
          <w:p w14:paraId="4FDE866B" w14:textId="77777777" w:rsidR="00AF0ADA" w:rsidRPr="005134D4" w:rsidRDefault="00AF0ADA" w:rsidP="005111DA">
            <w:pPr>
              <w:pStyle w:val="TableParagraph"/>
              <w:spacing w:before="10"/>
              <w:ind w:left="34"/>
              <w:rPr>
                <w:lang w:val="es-ES_tradnl"/>
              </w:rPr>
            </w:pPr>
            <w:r w:rsidRPr="005134D4">
              <w:rPr>
                <w:lang w:val="es-ES_tradnl"/>
              </w:rPr>
              <w:t>Ninguno</w:t>
            </w:r>
          </w:p>
        </w:tc>
      </w:tr>
      <w:tr w:rsidR="00AF0ADA" w:rsidRPr="005134D4" w14:paraId="5A989F94" w14:textId="77777777" w:rsidTr="005111DA">
        <w:trPr>
          <w:trHeight w:val="480"/>
        </w:trPr>
        <w:tc>
          <w:tcPr>
            <w:tcW w:w="1917" w:type="dxa"/>
            <w:shd w:val="clear" w:color="auto" w:fill="D9D9D9" w:themeFill="background1" w:themeFillShade="D9"/>
            <w:vAlign w:val="center"/>
          </w:tcPr>
          <w:p w14:paraId="37C03D51" w14:textId="77777777" w:rsidR="00AF0ADA" w:rsidRPr="005134D4" w:rsidRDefault="00AF0ADA" w:rsidP="005111DA">
            <w:pPr>
              <w:pStyle w:val="TableParagraph"/>
              <w:spacing w:before="9"/>
              <w:rPr>
                <w:b/>
                <w:lang w:val="es-ES_tradnl"/>
              </w:rPr>
            </w:pPr>
            <w:r w:rsidRPr="005134D4">
              <w:rPr>
                <w:b/>
                <w:lang w:val="es-ES_tradnl"/>
              </w:rPr>
              <w:t>Descripción</w:t>
            </w:r>
          </w:p>
        </w:tc>
        <w:tc>
          <w:tcPr>
            <w:tcW w:w="6945" w:type="dxa"/>
            <w:vAlign w:val="center"/>
          </w:tcPr>
          <w:p w14:paraId="64FD0AEA" w14:textId="207E25F3" w:rsidR="00AF0ADA" w:rsidRPr="005134D4" w:rsidRDefault="00AF0ADA" w:rsidP="005111DA">
            <w:pPr>
              <w:pStyle w:val="TableParagraph"/>
              <w:spacing w:before="17"/>
              <w:ind w:left="34" w:right="412"/>
              <w:rPr>
                <w:lang w:val="es-ES_tradnl"/>
              </w:rPr>
            </w:pPr>
            <w:r w:rsidRPr="005134D4">
              <w:rPr>
                <w:lang w:val="es-ES_tradnl"/>
              </w:rPr>
              <w:t xml:space="preserve">El sistema deberá tener un </w:t>
            </w:r>
            <w:r w:rsidR="005111DA" w:rsidRPr="005134D4">
              <w:rPr>
                <w:lang w:val="es-ES_tradnl"/>
              </w:rPr>
              <w:t>control</w:t>
            </w:r>
            <w:r w:rsidRPr="005134D4">
              <w:rPr>
                <w:lang w:val="es-ES_tradnl"/>
              </w:rPr>
              <w:t xml:space="preserve"> de autenticación mediante </w:t>
            </w:r>
            <w:r w:rsidRPr="005134D4">
              <w:rPr>
                <w:color w:val="0066CC"/>
                <w:u w:val="single" w:color="0066CC"/>
                <w:lang w:val="es-ES_tradnl"/>
              </w:rPr>
              <w:t>JWT</w:t>
            </w:r>
            <w:r w:rsidRPr="005134D4">
              <w:rPr>
                <w:lang w:val="es-ES_tradnl"/>
              </w:rPr>
              <w:t>, que se almacena como variable en la SessionStorage.</w:t>
            </w:r>
          </w:p>
        </w:tc>
      </w:tr>
      <w:tr w:rsidR="00AF0ADA" w:rsidRPr="005134D4" w14:paraId="4492D688" w14:textId="77777777" w:rsidTr="005111DA">
        <w:trPr>
          <w:trHeight w:val="270"/>
        </w:trPr>
        <w:tc>
          <w:tcPr>
            <w:tcW w:w="1917" w:type="dxa"/>
            <w:shd w:val="clear" w:color="auto" w:fill="D9D9D9" w:themeFill="background1" w:themeFillShade="D9"/>
            <w:vAlign w:val="center"/>
          </w:tcPr>
          <w:p w14:paraId="2C2ED22D" w14:textId="77777777" w:rsidR="00AF0ADA" w:rsidRPr="005134D4" w:rsidRDefault="00AF0ADA" w:rsidP="005111DA">
            <w:pPr>
              <w:pStyle w:val="TableParagraph"/>
              <w:spacing w:before="20"/>
              <w:rPr>
                <w:b/>
                <w:lang w:val="es-ES_tradnl"/>
              </w:rPr>
            </w:pPr>
            <w:r w:rsidRPr="005134D4">
              <w:rPr>
                <w:b/>
                <w:lang w:val="es-ES_tradnl"/>
              </w:rPr>
              <w:t>Importancia</w:t>
            </w:r>
          </w:p>
        </w:tc>
        <w:tc>
          <w:tcPr>
            <w:tcW w:w="6945" w:type="dxa"/>
            <w:vAlign w:val="center"/>
          </w:tcPr>
          <w:p w14:paraId="1B41C0EC" w14:textId="31984262" w:rsidR="00AF0ADA" w:rsidRPr="005134D4" w:rsidRDefault="005111DA" w:rsidP="005111DA">
            <w:pPr>
              <w:pStyle w:val="TableParagraph"/>
              <w:spacing w:before="20"/>
              <w:ind w:left="34"/>
              <w:rPr>
                <w:lang w:val="es-ES_tradnl"/>
              </w:rPr>
            </w:pPr>
            <w:r w:rsidRPr="005134D4">
              <w:rPr>
                <w:lang w:val="es-ES_tradnl"/>
              </w:rPr>
              <w:t>I</w:t>
            </w:r>
            <w:r w:rsidR="00AF0ADA" w:rsidRPr="005134D4">
              <w:rPr>
                <w:lang w:val="es-ES_tradnl"/>
              </w:rPr>
              <w:t>mportante</w:t>
            </w:r>
          </w:p>
        </w:tc>
      </w:tr>
      <w:tr w:rsidR="00AF0ADA" w:rsidRPr="005134D4" w14:paraId="4229C00D" w14:textId="77777777" w:rsidTr="005111DA">
        <w:trPr>
          <w:trHeight w:val="270"/>
        </w:trPr>
        <w:tc>
          <w:tcPr>
            <w:tcW w:w="1917" w:type="dxa"/>
            <w:shd w:val="clear" w:color="auto" w:fill="D9D9D9" w:themeFill="background1" w:themeFillShade="D9"/>
            <w:vAlign w:val="center"/>
          </w:tcPr>
          <w:p w14:paraId="503CED1B" w14:textId="77777777" w:rsidR="00AF0ADA" w:rsidRPr="005134D4" w:rsidRDefault="00AF0ADA" w:rsidP="005111DA">
            <w:pPr>
              <w:pStyle w:val="TableParagraph"/>
              <w:spacing w:before="18"/>
              <w:rPr>
                <w:b/>
                <w:lang w:val="es-ES_tradnl"/>
              </w:rPr>
            </w:pPr>
            <w:r w:rsidRPr="005134D4">
              <w:rPr>
                <w:b/>
                <w:lang w:val="es-ES_tradnl"/>
              </w:rPr>
              <w:t>Urgencia</w:t>
            </w:r>
          </w:p>
        </w:tc>
        <w:tc>
          <w:tcPr>
            <w:tcW w:w="6945" w:type="dxa"/>
            <w:vAlign w:val="center"/>
          </w:tcPr>
          <w:p w14:paraId="4C610C82" w14:textId="0A4B9E82" w:rsidR="00AF0ADA" w:rsidRPr="005134D4" w:rsidRDefault="005111DA" w:rsidP="005111DA">
            <w:pPr>
              <w:pStyle w:val="TableParagraph"/>
              <w:spacing w:before="18"/>
              <w:ind w:left="34"/>
              <w:rPr>
                <w:lang w:val="es-ES_tradnl"/>
              </w:rPr>
            </w:pPr>
            <w:r w:rsidRPr="005134D4">
              <w:rPr>
                <w:lang w:val="es-ES_tradnl"/>
              </w:rPr>
              <w:t>P</w:t>
            </w:r>
            <w:r w:rsidR="00AF0ADA" w:rsidRPr="005134D4">
              <w:rPr>
                <w:lang w:val="es-ES_tradnl"/>
              </w:rPr>
              <w:t>uede esperar</w:t>
            </w:r>
          </w:p>
        </w:tc>
      </w:tr>
      <w:tr w:rsidR="00AF0ADA" w:rsidRPr="005134D4" w14:paraId="03F4A17D" w14:textId="77777777" w:rsidTr="005111DA">
        <w:trPr>
          <w:trHeight w:val="270"/>
        </w:trPr>
        <w:tc>
          <w:tcPr>
            <w:tcW w:w="1917" w:type="dxa"/>
            <w:shd w:val="clear" w:color="auto" w:fill="D9D9D9" w:themeFill="background1" w:themeFillShade="D9"/>
            <w:vAlign w:val="center"/>
          </w:tcPr>
          <w:p w14:paraId="56B990FB" w14:textId="77777777" w:rsidR="00AF0ADA" w:rsidRPr="005134D4" w:rsidRDefault="00AF0ADA" w:rsidP="005111DA">
            <w:pPr>
              <w:pStyle w:val="TableParagraph"/>
              <w:spacing w:before="16"/>
              <w:rPr>
                <w:b/>
                <w:lang w:val="es-ES_tradnl"/>
              </w:rPr>
            </w:pPr>
            <w:r w:rsidRPr="005134D4">
              <w:rPr>
                <w:b/>
                <w:lang w:val="es-ES_tradnl"/>
              </w:rPr>
              <w:t>Estado</w:t>
            </w:r>
          </w:p>
        </w:tc>
        <w:tc>
          <w:tcPr>
            <w:tcW w:w="6945" w:type="dxa"/>
            <w:vAlign w:val="center"/>
          </w:tcPr>
          <w:p w14:paraId="27FBDA5B" w14:textId="516265BC" w:rsidR="00AF0ADA" w:rsidRPr="005134D4" w:rsidRDefault="003E1765" w:rsidP="005111DA">
            <w:pPr>
              <w:pStyle w:val="TableParagraph"/>
              <w:spacing w:before="16"/>
              <w:ind w:left="34"/>
              <w:rPr>
                <w:lang w:val="es-ES_tradnl"/>
              </w:rPr>
            </w:pPr>
            <w:r w:rsidRPr="005134D4">
              <w:rPr>
                <w:lang w:val="es-ES_tradnl"/>
              </w:rPr>
              <w:t>En construcción</w:t>
            </w:r>
          </w:p>
        </w:tc>
      </w:tr>
      <w:tr w:rsidR="00AF0ADA" w:rsidRPr="005134D4" w14:paraId="33CE41CC" w14:textId="77777777" w:rsidTr="005111DA">
        <w:trPr>
          <w:trHeight w:val="270"/>
        </w:trPr>
        <w:tc>
          <w:tcPr>
            <w:tcW w:w="1917" w:type="dxa"/>
            <w:shd w:val="clear" w:color="auto" w:fill="D9D9D9" w:themeFill="background1" w:themeFillShade="D9"/>
            <w:vAlign w:val="center"/>
          </w:tcPr>
          <w:p w14:paraId="5AE3F660" w14:textId="77777777" w:rsidR="00AF0ADA" w:rsidRPr="005134D4" w:rsidRDefault="00AF0ADA" w:rsidP="005111DA">
            <w:pPr>
              <w:pStyle w:val="TableParagraph"/>
              <w:spacing w:before="15"/>
              <w:rPr>
                <w:b/>
                <w:lang w:val="es-ES_tradnl"/>
              </w:rPr>
            </w:pPr>
            <w:r w:rsidRPr="005134D4">
              <w:rPr>
                <w:b/>
                <w:lang w:val="es-ES_tradnl"/>
              </w:rPr>
              <w:t>Estabilidad</w:t>
            </w:r>
          </w:p>
        </w:tc>
        <w:tc>
          <w:tcPr>
            <w:tcW w:w="6945" w:type="dxa"/>
            <w:vAlign w:val="center"/>
          </w:tcPr>
          <w:p w14:paraId="766FA307" w14:textId="0D8C78B6" w:rsidR="00AF0ADA" w:rsidRPr="005134D4" w:rsidRDefault="00BF1A8B" w:rsidP="005111DA">
            <w:pPr>
              <w:pStyle w:val="TableParagraph"/>
              <w:spacing w:before="15"/>
              <w:ind w:left="34"/>
              <w:rPr>
                <w:b/>
                <w:lang w:val="es-ES_tradnl"/>
              </w:rPr>
            </w:pPr>
            <w:r w:rsidRPr="005134D4">
              <w:rPr>
                <w:lang w:val="es-ES_tradnl"/>
              </w:rPr>
              <w:t>Por definir</w:t>
            </w:r>
          </w:p>
        </w:tc>
      </w:tr>
      <w:tr w:rsidR="00AF0ADA" w:rsidRPr="005134D4" w14:paraId="61150AF3" w14:textId="77777777" w:rsidTr="005111DA">
        <w:trPr>
          <w:trHeight w:val="262"/>
        </w:trPr>
        <w:tc>
          <w:tcPr>
            <w:tcW w:w="1917" w:type="dxa"/>
            <w:shd w:val="clear" w:color="auto" w:fill="D9D9D9" w:themeFill="background1" w:themeFillShade="D9"/>
            <w:vAlign w:val="center"/>
          </w:tcPr>
          <w:p w14:paraId="0ABF0B80" w14:textId="77777777" w:rsidR="00AF0ADA" w:rsidRPr="005134D4" w:rsidRDefault="00AF0ADA" w:rsidP="005111DA">
            <w:pPr>
              <w:pStyle w:val="TableParagraph"/>
              <w:spacing w:before="13"/>
              <w:rPr>
                <w:b/>
                <w:lang w:val="es-ES_tradnl"/>
              </w:rPr>
            </w:pPr>
            <w:r w:rsidRPr="005134D4">
              <w:rPr>
                <w:b/>
                <w:lang w:val="es-ES_tradnl"/>
              </w:rPr>
              <w:t>Comentarios</w:t>
            </w:r>
          </w:p>
        </w:tc>
        <w:tc>
          <w:tcPr>
            <w:tcW w:w="6945" w:type="dxa"/>
            <w:vAlign w:val="center"/>
          </w:tcPr>
          <w:p w14:paraId="5E28DF8D" w14:textId="77777777" w:rsidR="00AF0ADA" w:rsidRPr="005134D4" w:rsidRDefault="00AF0ADA" w:rsidP="00745A6D">
            <w:pPr>
              <w:pStyle w:val="TableParagraph"/>
              <w:keepNext/>
              <w:spacing w:before="13"/>
              <w:ind w:left="34"/>
              <w:rPr>
                <w:lang w:val="es-ES_tradnl"/>
              </w:rPr>
            </w:pPr>
            <w:r w:rsidRPr="005134D4">
              <w:rPr>
                <w:lang w:val="es-ES_tradnl"/>
              </w:rPr>
              <w:t>Ninguno</w:t>
            </w:r>
          </w:p>
        </w:tc>
      </w:tr>
    </w:tbl>
    <w:p w14:paraId="7F51E73D" w14:textId="2B9FCAC6" w:rsidR="00AF0ADA" w:rsidRPr="005134D4" w:rsidRDefault="00745A6D" w:rsidP="00745A6D">
      <w:pPr>
        <w:pStyle w:val="Descripcin"/>
        <w:spacing w:before="120" w:after="120"/>
        <w:jc w:val="center"/>
        <w:rPr>
          <w:lang w:val="es-ES_tradnl"/>
        </w:rPr>
      </w:pPr>
      <w:bookmarkStart w:id="312" w:name="_Toc16891900"/>
      <w:r w:rsidRPr="005134D4">
        <w:rPr>
          <w:lang w:val="es-ES_tradnl"/>
        </w:rPr>
        <w:lastRenderedPageBreak/>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37</w:t>
      </w:r>
      <w:r w:rsidR="00577A60" w:rsidRPr="005134D4">
        <w:rPr>
          <w:lang w:val="es-ES_tradnl"/>
        </w:rPr>
        <w:fldChar w:fldCharType="end"/>
      </w:r>
      <w:r w:rsidRPr="005134D4">
        <w:rPr>
          <w:lang w:val="es-ES_tradnl"/>
        </w:rPr>
        <w:t>: Requisito no funcional para la autenticación JWT</w:t>
      </w:r>
      <w:bookmarkEnd w:id="312"/>
    </w:p>
    <w:p w14:paraId="188F5CF3" w14:textId="77777777" w:rsidR="00745A6D" w:rsidRPr="005134D4" w:rsidRDefault="00745A6D" w:rsidP="00745A6D">
      <w:pPr>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E83CFC" w:rsidRPr="005134D4" w14:paraId="0BE17BAD"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CF0B2C" w14:textId="1564D8DD" w:rsidR="00E83CFC" w:rsidRPr="005134D4" w:rsidRDefault="00E83CFC" w:rsidP="00E83CFC">
            <w:pPr>
              <w:pStyle w:val="TableParagraph"/>
              <w:spacing w:before="10"/>
              <w:rPr>
                <w:b/>
                <w:lang w:val="es-ES_tradnl"/>
              </w:rPr>
            </w:pPr>
            <w:r w:rsidRPr="005134D4">
              <w:rPr>
                <w:b/>
                <w:lang w:val="es-ES_tradnl"/>
              </w:rPr>
              <w:t>NFR-0007</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0BEC861B" w14:textId="31ED3352" w:rsidR="00E83CFC" w:rsidRPr="005134D4" w:rsidRDefault="00E83CFC" w:rsidP="00E83CFC">
            <w:pPr>
              <w:pStyle w:val="TableParagraph"/>
              <w:spacing w:before="10"/>
              <w:ind w:left="34"/>
              <w:rPr>
                <w:b/>
                <w:lang w:val="es-ES_tradnl"/>
              </w:rPr>
            </w:pPr>
            <w:r w:rsidRPr="005134D4">
              <w:rPr>
                <w:rFonts w:eastAsiaTheme="minorEastAsia"/>
                <w:b/>
                <w:lang w:val="es-ES_tradnl"/>
              </w:rPr>
              <w:t>Campos obligatorios</w:t>
            </w:r>
          </w:p>
        </w:tc>
      </w:tr>
      <w:tr w:rsidR="00E83CFC" w:rsidRPr="005134D4" w14:paraId="275C8CF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452425C" w14:textId="0AE4509E" w:rsidR="00E83CFC" w:rsidRPr="005134D4" w:rsidRDefault="00E83CFC" w:rsidP="00E83CF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42C8AB33" w14:textId="27D02BE1" w:rsidR="00E83CFC" w:rsidRPr="005134D4" w:rsidRDefault="00E83CFC" w:rsidP="00E83CFC">
            <w:pPr>
              <w:pStyle w:val="TableParagraph"/>
              <w:spacing w:before="16"/>
              <w:ind w:left="34"/>
              <w:rPr>
                <w:lang w:val="es-ES_tradnl"/>
              </w:rPr>
            </w:pPr>
            <w:r w:rsidRPr="005134D4">
              <w:rPr>
                <w:lang w:val="es-ES_tradnl"/>
              </w:rPr>
              <w:t>1.0 (05/05/2019)</w:t>
            </w:r>
          </w:p>
        </w:tc>
      </w:tr>
      <w:tr w:rsidR="00E83CFC" w:rsidRPr="005134D4" w14:paraId="401F2208"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4986D25" w14:textId="699108C8" w:rsidR="00E83CFC" w:rsidRPr="005134D4" w:rsidRDefault="00E83CFC" w:rsidP="00E83CF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069FEBA1" w14:textId="48A6267D" w:rsidR="00E83CFC" w:rsidRPr="005134D4" w:rsidRDefault="00E83CFC"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E83CFC" w:rsidRPr="005134D4" w14:paraId="22D0649A"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5695CA2" w14:textId="3690C481" w:rsidR="00E83CFC" w:rsidRPr="005134D4" w:rsidRDefault="00E83CFC" w:rsidP="00E83CF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36137085" w14:textId="324696D6" w:rsidR="00E83CFC" w:rsidRPr="005134D4" w:rsidRDefault="00E83CFC"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E83CFC" w:rsidRPr="005134D4" w14:paraId="6E490F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FB029F5" w14:textId="267D3F6C" w:rsidR="00E83CFC" w:rsidRPr="005134D4" w:rsidRDefault="00E83CFC" w:rsidP="00E83CF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144676D2" w14:textId="721F455A" w:rsidR="00E83CFC" w:rsidRPr="005134D4" w:rsidRDefault="00E83CFC" w:rsidP="00E83CFC">
            <w:pPr>
              <w:pStyle w:val="TableParagraph"/>
              <w:spacing w:before="10"/>
              <w:ind w:left="34"/>
              <w:rPr>
                <w:lang w:val="es-ES_tradnl"/>
              </w:rPr>
            </w:pPr>
            <w:r w:rsidRPr="005134D4">
              <w:rPr>
                <w:lang w:val="es-ES_tradnl"/>
              </w:rPr>
              <w:t>Ninguno</w:t>
            </w:r>
          </w:p>
        </w:tc>
      </w:tr>
      <w:tr w:rsidR="00E83CFC" w:rsidRPr="005134D4" w14:paraId="44751B94" w14:textId="77777777" w:rsidTr="00E83CF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3E2EC0D" w14:textId="0B251FCB" w:rsidR="00E83CFC" w:rsidRPr="005134D4" w:rsidRDefault="00E83CFC" w:rsidP="00E83CF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33865B9B" w14:textId="3A926A50" w:rsidR="00E83CFC" w:rsidRPr="005134D4" w:rsidRDefault="00E83CFC" w:rsidP="00E83CFC">
            <w:pPr>
              <w:pStyle w:val="TableParagraph"/>
              <w:spacing w:before="17"/>
              <w:ind w:left="34" w:right="412"/>
              <w:rPr>
                <w:lang w:val="es-ES_tradnl"/>
              </w:rPr>
            </w:pPr>
            <w:r w:rsidRPr="005134D4">
              <w:rPr>
                <w:rFonts w:eastAsiaTheme="minorEastAsia"/>
                <w:lang w:val="es-ES_tradnl"/>
              </w:rPr>
              <w:t>El sistema deberá mostrar en pantalla un mensaje que informando de aquellos campos que son obligatorios y no han sido rellenados en el momento de enviar el formulario y señalándolos en color rojo.</w:t>
            </w:r>
          </w:p>
        </w:tc>
      </w:tr>
      <w:tr w:rsidR="00E83CFC" w:rsidRPr="005134D4" w14:paraId="2322F6DD"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5BAFE789" w14:textId="24997BA3" w:rsidR="00E83CFC" w:rsidRPr="005134D4" w:rsidRDefault="00E83CFC" w:rsidP="00E83CF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6526CC2" w14:textId="4EA888F6" w:rsidR="00E83CFC" w:rsidRPr="005134D4" w:rsidRDefault="00E83CFC" w:rsidP="00E83CFC">
            <w:pPr>
              <w:pStyle w:val="TableParagraph"/>
              <w:spacing w:before="20"/>
              <w:ind w:left="34"/>
              <w:rPr>
                <w:lang w:val="es-ES_tradnl"/>
              </w:rPr>
            </w:pPr>
            <w:r w:rsidRPr="005134D4">
              <w:rPr>
                <w:lang w:val="es-ES_tradnl"/>
              </w:rPr>
              <w:t>Vital</w:t>
            </w:r>
          </w:p>
        </w:tc>
      </w:tr>
      <w:tr w:rsidR="00E83CFC" w:rsidRPr="005134D4" w14:paraId="0360875C"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F655275" w14:textId="0284F764" w:rsidR="00E83CFC" w:rsidRPr="005134D4" w:rsidRDefault="00E83CFC" w:rsidP="00E83CF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3D1901A2" w14:textId="7B06F443" w:rsidR="00E83CFC" w:rsidRPr="005134D4" w:rsidRDefault="00E83CFC" w:rsidP="00E83CFC">
            <w:pPr>
              <w:pStyle w:val="TableParagraph"/>
              <w:spacing w:before="18"/>
              <w:ind w:left="34"/>
              <w:rPr>
                <w:lang w:val="es-ES_tradnl"/>
              </w:rPr>
            </w:pPr>
            <w:r w:rsidRPr="005134D4">
              <w:rPr>
                <w:lang w:val="es-ES_tradnl"/>
              </w:rPr>
              <w:t>Inmediatamente</w:t>
            </w:r>
          </w:p>
        </w:tc>
      </w:tr>
      <w:tr w:rsidR="00E83CFC" w:rsidRPr="005134D4" w14:paraId="57996237"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935904B" w14:textId="226DF513" w:rsidR="00E83CFC" w:rsidRPr="005134D4" w:rsidRDefault="00E83CFC" w:rsidP="00E83CF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06ED45BF" w14:textId="44517F46" w:rsidR="00E83CFC" w:rsidRPr="005134D4" w:rsidRDefault="00E83CFC" w:rsidP="00E83CFC">
            <w:pPr>
              <w:pStyle w:val="TableParagraph"/>
              <w:spacing w:before="16"/>
              <w:ind w:left="34"/>
              <w:rPr>
                <w:lang w:val="es-ES_tradnl"/>
              </w:rPr>
            </w:pPr>
            <w:r w:rsidRPr="005134D4">
              <w:rPr>
                <w:lang w:val="es-ES_tradnl"/>
              </w:rPr>
              <w:t>En construcción</w:t>
            </w:r>
          </w:p>
        </w:tc>
      </w:tr>
      <w:tr w:rsidR="00E83CFC" w:rsidRPr="005134D4" w14:paraId="44C8F275" w14:textId="77777777" w:rsidTr="00EF230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259A9CE" w14:textId="7AC828E3" w:rsidR="00E83CFC" w:rsidRPr="005134D4" w:rsidRDefault="00E83CFC" w:rsidP="00E83CF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34D404CD" w14:textId="7B73C300" w:rsidR="00E83CFC" w:rsidRPr="005134D4" w:rsidRDefault="00E83CFC" w:rsidP="00E83CFC">
            <w:pPr>
              <w:pStyle w:val="TableParagraph"/>
              <w:spacing w:before="15"/>
              <w:ind w:left="34"/>
              <w:rPr>
                <w:b/>
                <w:lang w:val="es-ES_tradnl"/>
              </w:rPr>
            </w:pPr>
            <w:r w:rsidRPr="005134D4">
              <w:rPr>
                <w:lang w:val="es-ES_tradnl"/>
              </w:rPr>
              <w:t>Por definir</w:t>
            </w:r>
          </w:p>
        </w:tc>
      </w:tr>
      <w:tr w:rsidR="00E83CFC" w:rsidRPr="005134D4" w14:paraId="44F9D56E" w14:textId="77777777" w:rsidTr="00EF230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0A3F01" w14:textId="3F832DCF" w:rsidR="00E83CFC" w:rsidRPr="005134D4" w:rsidRDefault="00E83CFC" w:rsidP="00E83CF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601FF4A9" w14:textId="465848EB" w:rsidR="00E83CFC" w:rsidRPr="005134D4" w:rsidRDefault="00E83CFC" w:rsidP="00745A6D">
            <w:pPr>
              <w:pStyle w:val="TableParagraph"/>
              <w:keepNext/>
              <w:spacing w:before="13"/>
              <w:ind w:left="34"/>
              <w:rPr>
                <w:lang w:val="es-ES_tradnl"/>
              </w:rPr>
            </w:pPr>
            <w:r w:rsidRPr="005134D4">
              <w:rPr>
                <w:lang w:val="es-ES_tradnl"/>
              </w:rPr>
              <w:t>Ninguno</w:t>
            </w:r>
          </w:p>
        </w:tc>
      </w:tr>
    </w:tbl>
    <w:p w14:paraId="0B52E281" w14:textId="28270D5C" w:rsidR="00125477" w:rsidRPr="005134D4" w:rsidRDefault="00745A6D" w:rsidP="00745A6D">
      <w:pPr>
        <w:pStyle w:val="Descripcin"/>
        <w:spacing w:before="120" w:after="120"/>
        <w:jc w:val="center"/>
        <w:rPr>
          <w:lang w:val="es-ES_tradnl"/>
        </w:rPr>
      </w:pPr>
      <w:bookmarkStart w:id="313" w:name="_Toc16891901"/>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38</w:t>
      </w:r>
      <w:r w:rsidR="00577A60" w:rsidRPr="005134D4">
        <w:rPr>
          <w:lang w:val="es-ES_tradnl"/>
        </w:rPr>
        <w:fldChar w:fldCharType="end"/>
      </w:r>
      <w:r w:rsidRPr="005134D4">
        <w:rPr>
          <w:lang w:val="es-ES_tradnl"/>
        </w:rPr>
        <w:t>: Requisito no funcional de campos obligatorios</w:t>
      </w:r>
      <w:bookmarkEnd w:id="313"/>
    </w:p>
    <w:p w14:paraId="24F02762" w14:textId="5BE2A761" w:rsidR="00655078" w:rsidRPr="005134D4" w:rsidRDefault="00655078" w:rsidP="00655078">
      <w:pPr>
        <w:pStyle w:val="Descripcin"/>
        <w:keepNext/>
        <w:rPr>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655078" w:rsidRPr="005134D4" w14:paraId="3A27F672"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BCDDFAC" w14:textId="7057916A" w:rsidR="00655078" w:rsidRPr="005134D4" w:rsidRDefault="00655078" w:rsidP="0044456C">
            <w:pPr>
              <w:pStyle w:val="TableParagraph"/>
              <w:spacing w:before="10"/>
              <w:rPr>
                <w:b/>
                <w:lang w:val="es-ES_tradnl"/>
              </w:rPr>
            </w:pPr>
            <w:r w:rsidRPr="005134D4">
              <w:rPr>
                <w:b/>
                <w:lang w:val="es-ES_tradnl"/>
              </w:rPr>
              <w:t>NFR-0008</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540AB754" w14:textId="1D7317F0" w:rsidR="00655078" w:rsidRPr="005134D4" w:rsidRDefault="00655078" w:rsidP="0044456C">
            <w:pPr>
              <w:pStyle w:val="TableParagraph"/>
              <w:spacing w:before="10"/>
              <w:ind w:left="34"/>
              <w:rPr>
                <w:b/>
                <w:lang w:val="es-ES_tradnl"/>
              </w:rPr>
            </w:pPr>
            <w:r w:rsidRPr="005134D4">
              <w:rPr>
                <w:rFonts w:eastAsiaTheme="minorEastAsia"/>
                <w:b/>
                <w:lang w:val="es-ES_tradnl"/>
              </w:rPr>
              <w:t>Validación de código</w:t>
            </w:r>
          </w:p>
        </w:tc>
      </w:tr>
      <w:tr w:rsidR="00655078" w:rsidRPr="005134D4" w14:paraId="50F34A63"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A264098" w14:textId="77777777" w:rsidR="00655078" w:rsidRPr="005134D4" w:rsidRDefault="00655078" w:rsidP="0044456C">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1888BE25" w14:textId="77777777" w:rsidR="00655078" w:rsidRPr="005134D4" w:rsidRDefault="00655078" w:rsidP="0044456C">
            <w:pPr>
              <w:pStyle w:val="TableParagraph"/>
              <w:spacing w:before="16"/>
              <w:ind w:left="34"/>
              <w:rPr>
                <w:lang w:val="es-ES_tradnl"/>
              </w:rPr>
            </w:pPr>
            <w:r w:rsidRPr="005134D4">
              <w:rPr>
                <w:lang w:val="es-ES_tradnl"/>
              </w:rPr>
              <w:t>1.0 (05/05/2019)</w:t>
            </w:r>
          </w:p>
        </w:tc>
      </w:tr>
      <w:tr w:rsidR="00655078" w:rsidRPr="005134D4" w14:paraId="3B390AFE"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079939B" w14:textId="77777777" w:rsidR="00655078" w:rsidRPr="005134D4" w:rsidRDefault="00655078" w:rsidP="0044456C">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73205A67" w14:textId="77777777" w:rsidR="00655078" w:rsidRPr="005134D4" w:rsidRDefault="00655078"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655078" w:rsidRPr="005134D4" w14:paraId="54DBE85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6678991" w14:textId="77777777" w:rsidR="00655078" w:rsidRPr="005134D4" w:rsidRDefault="00655078" w:rsidP="0044456C">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1D154A9B" w14:textId="77777777" w:rsidR="00655078" w:rsidRPr="005134D4" w:rsidRDefault="00655078"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655078" w:rsidRPr="005134D4" w14:paraId="213F1509"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36DF947" w14:textId="77777777" w:rsidR="00655078" w:rsidRPr="005134D4" w:rsidRDefault="00655078" w:rsidP="0044456C">
            <w:pPr>
              <w:pStyle w:val="TableParagraph"/>
              <w:spacing w:before="10"/>
              <w:rPr>
                <w:b/>
                <w:lang w:val="es-ES_tradnl"/>
              </w:rPr>
            </w:pPr>
            <w:r w:rsidRPr="005134D4">
              <w:rPr>
                <w:b/>
                <w:lang w:val="es-ES_tradnl"/>
              </w:rPr>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7D00C2D3" w14:textId="77777777" w:rsidR="00655078" w:rsidRPr="005134D4" w:rsidRDefault="00655078" w:rsidP="0044456C">
            <w:pPr>
              <w:pStyle w:val="TableParagraph"/>
              <w:spacing w:before="10"/>
              <w:ind w:left="34"/>
              <w:rPr>
                <w:lang w:val="es-ES_tradnl"/>
              </w:rPr>
            </w:pPr>
            <w:r w:rsidRPr="005134D4">
              <w:rPr>
                <w:lang w:val="es-ES_tradnl"/>
              </w:rPr>
              <w:t>Ninguno</w:t>
            </w:r>
          </w:p>
        </w:tc>
      </w:tr>
      <w:tr w:rsidR="00655078" w:rsidRPr="005134D4" w14:paraId="6020D589" w14:textId="77777777" w:rsidTr="0044456C">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0C16C1D4" w14:textId="77777777" w:rsidR="00655078" w:rsidRPr="005134D4" w:rsidRDefault="00655078" w:rsidP="0044456C">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6016A766" w14:textId="376D8B50" w:rsidR="00655078" w:rsidRPr="005134D4" w:rsidRDefault="00655078" w:rsidP="00655078">
            <w:pPr>
              <w:pStyle w:val="TableParagraph"/>
              <w:spacing w:before="17"/>
              <w:ind w:left="34" w:right="412"/>
              <w:rPr>
                <w:lang w:val="es-ES_tradnl"/>
              </w:rPr>
            </w:pPr>
            <w:r w:rsidRPr="005134D4">
              <w:rPr>
                <w:rFonts w:eastAsiaTheme="minorEastAsia"/>
                <w:lang w:val="es-ES_tradnl"/>
              </w:rPr>
              <w:t xml:space="preserve">El código desarrollado para la aplicación no deberá contener errores de codificación, por lo que todos los ficheros estáticos html y css deberán superar las pruebas de validación que establece el consorcio W3C en </w:t>
            </w:r>
            <w:hyperlink r:id="rId48" w:anchor="file" w:history="1">
              <w:r w:rsidRPr="005134D4">
                <w:rPr>
                  <w:rStyle w:val="Hipervnculo"/>
                  <w:lang w:val="es-ES_tradnl"/>
                </w:rPr>
                <w:t>https://validator.w3.org/nu/#file</w:t>
              </w:r>
            </w:hyperlink>
          </w:p>
        </w:tc>
      </w:tr>
      <w:tr w:rsidR="00655078" w:rsidRPr="005134D4" w14:paraId="17D31DC2"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6ACCEAC" w14:textId="77777777" w:rsidR="00655078" w:rsidRPr="005134D4" w:rsidRDefault="00655078" w:rsidP="0044456C">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0E817787" w14:textId="77777777" w:rsidR="00655078" w:rsidRPr="005134D4" w:rsidRDefault="00655078" w:rsidP="0044456C">
            <w:pPr>
              <w:pStyle w:val="TableParagraph"/>
              <w:spacing w:before="20"/>
              <w:ind w:left="34"/>
              <w:rPr>
                <w:lang w:val="es-ES_tradnl"/>
              </w:rPr>
            </w:pPr>
            <w:r w:rsidRPr="005134D4">
              <w:rPr>
                <w:lang w:val="es-ES_tradnl"/>
              </w:rPr>
              <w:t>Vital</w:t>
            </w:r>
          </w:p>
        </w:tc>
      </w:tr>
      <w:tr w:rsidR="00655078" w:rsidRPr="005134D4" w14:paraId="348EC35D"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929594C" w14:textId="77777777" w:rsidR="00655078" w:rsidRPr="005134D4" w:rsidRDefault="00655078" w:rsidP="0044456C">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62536677" w14:textId="77777777" w:rsidR="00655078" w:rsidRPr="005134D4" w:rsidRDefault="00655078" w:rsidP="0044456C">
            <w:pPr>
              <w:pStyle w:val="TableParagraph"/>
              <w:spacing w:before="18"/>
              <w:ind w:left="34"/>
              <w:rPr>
                <w:lang w:val="es-ES_tradnl"/>
              </w:rPr>
            </w:pPr>
            <w:r w:rsidRPr="005134D4">
              <w:rPr>
                <w:lang w:val="es-ES_tradnl"/>
              </w:rPr>
              <w:t>Inmediatamente</w:t>
            </w:r>
          </w:p>
        </w:tc>
      </w:tr>
      <w:tr w:rsidR="00655078" w:rsidRPr="005134D4" w14:paraId="238D4DFC"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3E9A258" w14:textId="77777777" w:rsidR="00655078" w:rsidRPr="005134D4" w:rsidRDefault="00655078" w:rsidP="0044456C">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150608D3" w14:textId="77777777" w:rsidR="00655078" w:rsidRPr="005134D4" w:rsidRDefault="00655078" w:rsidP="0044456C">
            <w:pPr>
              <w:pStyle w:val="TableParagraph"/>
              <w:spacing w:before="16"/>
              <w:ind w:left="34"/>
              <w:rPr>
                <w:lang w:val="es-ES_tradnl"/>
              </w:rPr>
            </w:pPr>
            <w:r w:rsidRPr="005134D4">
              <w:rPr>
                <w:lang w:val="es-ES_tradnl"/>
              </w:rPr>
              <w:t>En construcción</w:t>
            </w:r>
          </w:p>
        </w:tc>
      </w:tr>
      <w:tr w:rsidR="00655078" w:rsidRPr="005134D4" w14:paraId="3C8B2C21" w14:textId="77777777" w:rsidTr="0044456C">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EF59363" w14:textId="77777777" w:rsidR="00655078" w:rsidRPr="005134D4" w:rsidRDefault="00655078" w:rsidP="0044456C">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2E242AD0" w14:textId="77777777" w:rsidR="00655078" w:rsidRPr="005134D4" w:rsidRDefault="00655078" w:rsidP="0044456C">
            <w:pPr>
              <w:pStyle w:val="TableParagraph"/>
              <w:spacing w:before="15"/>
              <w:ind w:left="34"/>
              <w:rPr>
                <w:b/>
                <w:lang w:val="es-ES_tradnl"/>
              </w:rPr>
            </w:pPr>
            <w:r w:rsidRPr="005134D4">
              <w:rPr>
                <w:lang w:val="es-ES_tradnl"/>
              </w:rPr>
              <w:t>Por definir</w:t>
            </w:r>
          </w:p>
        </w:tc>
      </w:tr>
      <w:tr w:rsidR="00655078" w:rsidRPr="005134D4" w14:paraId="52110ECE" w14:textId="77777777" w:rsidTr="0044456C">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228BB2A" w14:textId="77777777" w:rsidR="00655078" w:rsidRPr="005134D4" w:rsidRDefault="00655078" w:rsidP="0044456C">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2FA1178B" w14:textId="77777777" w:rsidR="00655078" w:rsidRPr="005134D4" w:rsidRDefault="00655078" w:rsidP="00655078">
            <w:pPr>
              <w:pStyle w:val="TableParagraph"/>
              <w:keepNext/>
              <w:spacing w:before="13"/>
              <w:ind w:left="34"/>
              <w:rPr>
                <w:lang w:val="es-ES_tradnl"/>
              </w:rPr>
            </w:pPr>
            <w:r w:rsidRPr="005134D4">
              <w:rPr>
                <w:lang w:val="es-ES_tradnl"/>
              </w:rPr>
              <w:t>Ninguno</w:t>
            </w:r>
          </w:p>
        </w:tc>
      </w:tr>
    </w:tbl>
    <w:p w14:paraId="3F9254D9" w14:textId="1B51A20E" w:rsidR="00655078" w:rsidRPr="005134D4" w:rsidRDefault="00655078" w:rsidP="00655078">
      <w:pPr>
        <w:pStyle w:val="Descripcin"/>
        <w:spacing w:before="120" w:after="120"/>
        <w:jc w:val="center"/>
        <w:rPr>
          <w:lang w:val="es-ES_tradnl"/>
        </w:rPr>
      </w:pPr>
      <w:bookmarkStart w:id="314" w:name="_Toc16891902"/>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39</w:t>
      </w:r>
      <w:r w:rsidR="00577A60" w:rsidRPr="005134D4">
        <w:rPr>
          <w:lang w:val="es-ES_tradnl"/>
        </w:rPr>
        <w:fldChar w:fldCharType="end"/>
      </w:r>
      <w:r w:rsidRPr="005134D4">
        <w:rPr>
          <w:lang w:val="es-ES_tradnl"/>
        </w:rPr>
        <w:t>: Requisito no funcional de validación de código</w:t>
      </w:r>
      <w:bookmarkEnd w:id="314"/>
    </w:p>
    <w:p w14:paraId="0965F6A8" w14:textId="77777777" w:rsidR="005611F9" w:rsidRPr="005134D4" w:rsidRDefault="005611F9" w:rsidP="005611F9">
      <w:pPr>
        <w:rPr>
          <w:i/>
          <w:iCs/>
          <w:color w:val="1F497D" w:themeColor="text2"/>
          <w:sz w:val="18"/>
          <w:szCs w:val="18"/>
          <w:lang w:val="es-ES_tradnl"/>
        </w:rPr>
      </w:pPr>
    </w:p>
    <w:tbl>
      <w:tblPr>
        <w:tblStyle w:val="TableNormal"/>
        <w:tblW w:w="8862"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917"/>
        <w:gridCol w:w="6945"/>
      </w:tblGrid>
      <w:tr w:rsidR="005611F9" w:rsidRPr="005134D4" w14:paraId="017B2411"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B358908" w14:textId="50ECC9F9" w:rsidR="005611F9" w:rsidRPr="005134D4" w:rsidRDefault="005611F9" w:rsidP="00A64F69">
            <w:pPr>
              <w:pStyle w:val="TableParagraph"/>
              <w:spacing w:before="10"/>
              <w:rPr>
                <w:b/>
                <w:lang w:val="es-ES_tradnl"/>
              </w:rPr>
            </w:pPr>
            <w:r w:rsidRPr="005134D4">
              <w:rPr>
                <w:b/>
                <w:lang w:val="es-ES_tradnl"/>
              </w:rPr>
              <w:t>NFR-0009</w:t>
            </w:r>
          </w:p>
        </w:tc>
        <w:tc>
          <w:tcPr>
            <w:tcW w:w="6945" w:type="dxa"/>
            <w:tcBorders>
              <w:top w:val="single" w:sz="4" w:space="0" w:color="auto"/>
              <w:left w:val="single" w:sz="4" w:space="0" w:color="auto"/>
              <w:bottom w:val="single" w:sz="4" w:space="0" w:color="auto"/>
              <w:right w:val="single" w:sz="4" w:space="0" w:color="auto"/>
            </w:tcBorders>
            <w:shd w:val="clear" w:color="auto" w:fill="D9D9D9"/>
            <w:vAlign w:val="center"/>
          </w:tcPr>
          <w:p w14:paraId="4FD6E0CE" w14:textId="3E7D980F" w:rsidR="005611F9" w:rsidRPr="005134D4" w:rsidRDefault="005611F9" w:rsidP="00A64F69">
            <w:pPr>
              <w:pStyle w:val="TableParagraph"/>
              <w:spacing w:before="10"/>
              <w:ind w:left="34"/>
              <w:rPr>
                <w:b/>
                <w:lang w:val="es-ES_tradnl"/>
              </w:rPr>
            </w:pPr>
            <w:r w:rsidRPr="005134D4">
              <w:rPr>
                <w:rFonts w:eastAsiaTheme="minorEastAsia"/>
                <w:b/>
                <w:lang w:val="es-ES_tradnl"/>
              </w:rPr>
              <w:t>Accesibilidad</w:t>
            </w:r>
          </w:p>
        </w:tc>
      </w:tr>
      <w:tr w:rsidR="005611F9" w:rsidRPr="005134D4" w14:paraId="70C2896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C2362DC" w14:textId="77777777" w:rsidR="005611F9" w:rsidRPr="005134D4" w:rsidRDefault="005611F9" w:rsidP="00A64F69">
            <w:pPr>
              <w:pStyle w:val="TableParagraph"/>
              <w:spacing w:before="16"/>
              <w:rPr>
                <w:b/>
                <w:lang w:val="es-ES_tradnl"/>
              </w:rPr>
            </w:pPr>
            <w:r w:rsidRPr="005134D4">
              <w:rPr>
                <w:b/>
                <w:lang w:val="es-ES_tradnl"/>
              </w:rPr>
              <w:t>Versión</w:t>
            </w:r>
          </w:p>
        </w:tc>
        <w:tc>
          <w:tcPr>
            <w:tcW w:w="6945" w:type="dxa"/>
            <w:tcBorders>
              <w:top w:val="single" w:sz="4" w:space="0" w:color="auto"/>
              <w:left w:val="single" w:sz="4" w:space="0" w:color="auto"/>
              <w:bottom w:val="single" w:sz="4" w:space="0" w:color="auto"/>
              <w:right w:val="single" w:sz="4" w:space="0" w:color="auto"/>
            </w:tcBorders>
            <w:vAlign w:val="center"/>
          </w:tcPr>
          <w:p w14:paraId="24948517" w14:textId="77777777" w:rsidR="005611F9" w:rsidRPr="005134D4" w:rsidRDefault="005611F9" w:rsidP="00A64F69">
            <w:pPr>
              <w:pStyle w:val="TableParagraph"/>
              <w:spacing w:before="16"/>
              <w:ind w:left="34"/>
              <w:rPr>
                <w:lang w:val="es-ES_tradnl"/>
              </w:rPr>
            </w:pPr>
            <w:r w:rsidRPr="005134D4">
              <w:rPr>
                <w:lang w:val="es-ES_tradnl"/>
              </w:rPr>
              <w:t>1.0 (05/05/2019)</w:t>
            </w:r>
          </w:p>
        </w:tc>
      </w:tr>
      <w:tr w:rsidR="005611F9" w:rsidRPr="005134D4" w14:paraId="165267D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1E7AFA" w14:textId="77777777" w:rsidR="005611F9" w:rsidRPr="005134D4" w:rsidRDefault="005611F9" w:rsidP="00A64F69">
            <w:pPr>
              <w:pStyle w:val="TableParagraph"/>
              <w:spacing w:before="14"/>
              <w:rPr>
                <w:b/>
                <w:lang w:val="es-ES_tradnl"/>
              </w:rPr>
            </w:pPr>
            <w:r w:rsidRPr="005134D4">
              <w:rPr>
                <w:b/>
                <w:lang w:val="es-ES_tradnl"/>
              </w:rPr>
              <w:t>Autores</w:t>
            </w:r>
          </w:p>
        </w:tc>
        <w:tc>
          <w:tcPr>
            <w:tcW w:w="6945" w:type="dxa"/>
            <w:tcBorders>
              <w:top w:val="single" w:sz="4" w:space="0" w:color="auto"/>
              <w:left w:val="single" w:sz="4" w:space="0" w:color="auto"/>
              <w:bottom w:val="single" w:sz="4" w:space="0" w:color="auto"/>
              <w:right w:val="single" w:sz="4" w:space="0" w:color="auto"/>
            </w:tcBorders>
            <w:vAlign w:val="center"/>
          </w:tcPr>
          <w:p w14:paraId="1660B026" w14:textId="77777777" w:rsidR="005611F9" w:rsidRPr="005134D4" w:rsidRDefault="005611F9" w:rsidP="00DD2112">
            <w:pPr>
              <w:pStyle w:val="TableParagraph"/>
              <w:numPr>
                <w:ilvl w:val="0"/>
                <w:numId w:val="8"/>
              </w:numPr>
              <w:spacing w:before="14"/>
              <w:ind w:left="368"/>
              <w:rPr>
                <w:lang w:val="es-ES_tradnl"/>
              </w:rPr>
            </w:pPr>
            <w:r w:rsidRPr="005134D4">
              <w:rPr>
                <w:color w:val="0066CC"/>
                <w:u w:val="single" w:color="0066CC"/>
                <w:lang w:val="es-ES_tradnl"/>
              </w:rPr>
              <w:t>Carlos Escario Bajo</w:t>
            </w:r>
          </w:p>
        </w:tc>
      </w:tr>
      <w:tr w:rsidR="005611F9" w:rsidRPr="005134D4" w14:paraId="74AED85D"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675CC1" w14:textId="77777777" w:rsidR="005611F9" w:rsidRPr="005134D4" w:rsidRDefault="005611F9" w:rsidP="00A64F69">
            <w:pPr>
              <w:pStyle w:val="TableParagraph"/>
              <w:spacing w:before="12"/>
              <w:rPr>
                <w:b/>
                <w:lang w:val="es-ES_tradnl"/>
              </w:rPr>
            </w:pPr>
            <w:r w:rsidRPr="005134D4">
              <w:rPr>
                <w:b/>
                <w:lang w:val="es-ES_tradnl"/>
              </w:rPr>
              <w:t>Fuentes</w:t>
            </w:r>
          </w:p>
        </w:tc>
        <w:tc>
          <w:tcPr>
            <w:tcW w:w="6945" w:type="dxa"/>
            <w:tcBorders>
              <w:top w:val="single" w:sz="4" w:space="0" w:color="auto"/>
              <w:left w:val="single" w:sz="4" w:space="0" w:color="auto"/>
              <w:bottom w:val="single" w:sz="4" w:space="0" w:color="auto"/>
              <w:right w:val="single" w:sz="4" w:space="0" w:color="auto"/>
            </w:tcBorders>
            <w:vAlign w:val="center"/>
          </w:tcPr>
          <w:p w14:paraId="025E3F4B" w14:textId="77777777" w:rsidR="005611F9" w:rsidRPr="005134D4" w:rsidRDefault="005611F9" w:rsidP="00DD2112">
            <w:pPr>
              <w:pStyle w:val="TableParagraph"/>
              <w:numPr>
                <w:ilvl w:val="0"/>
                <w:numId w:val="8"/>
              </w:numPr>
              <w:spacing w:before="12"/>
              <w:ind w:left="368"/>
              <w:rPr>
                <w:lang w:val="es-ES_tradnl"/>
              </w:rPr>
            </w:pPr>
            <w:r w:rsidRPr="005134D4">
              <w:rPr>
                <w:color w:val="0066CC"/>
                <w:u w:val="single" w:color="0066CC"/>
                <w:lang w:val="es-ES_tradnl"/>
              </w:rPr>
              <w:t>Carlos Escario Bajo</w:t>
            </w:r>
          </w:p>
        </w:tc>
      </w:tr>
      <w:tr w:rsidR="005611F9" w:rsidRPr="005134D4" w14:paraId="306BAB07"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72AF69DC" w14:textId="77777777" w:rsidR="005611F9" w:rsidRPr="005134D4" w:rsidRDefault="005611F9" w:rsidP="00A64F69">
            <w:pPr>
              <w:pStyle w:val="TableParagraph"/>
              <w:spacing w:before="10"/>
              <w:rPr>
                <w:b/>
                <w:lang w:val="es-ES_tradnl"/>
              </w:rPr>
            </w:pPr>
            <w:r w:rsidRPr="005134D4">
              <w:rPr>
                <w:b/>
                <w:lang w:val="es-ES_tradnl"/>
              </w:rPr>
              <w:lastRenderedPageBreak/>
              <w:t>Dependencias</w:t>
            </w:r>
          </w:p>
        </w:tc>
        <w:tc>
          <w:tcPr>
            <w:tcW w:w="6945" w:type="dxa"/>
            <w:tcBorders>
              <w:top w:val="single" w:sz="4" w:space="0" w:color="auto"/>
              <w:left w:val="single" w:sz="4" w:space="0" w:color="auto"/>
              <w:bottom w:val="single" w:sz="4" w:space="0" w:color="auto"/>
              <w:right w:val="single" w:sz="4" w:space="0" w:color="auto"/>
            </w:tcBorders>
            <w:vAlign w:val="center"/>
          </w:tcPr>
          <w:p w14:paraId="4E7D1A6D" w14:textId="77777777" w:rsidR="005611F9" w:rsidRPr="005134D4" w:rsidRDefault="005611F9" w:rsidP="00A64F69">
            <w:pPr>
              <w:pStyle w:val="TableParagraph"/>
              <w:spacing w:before="10"/>
              <w:ind w:left="34"/>
              <w:rPr>
                <w:lang w:val="es-ES_tradnl"/>
              </w:rPr>
            </w:pPr>
            <w:r w:rsidRPr="005134D4">
              <w:rPr>
                <w:lang w:val="es-ES_tradnl"/>
              </w:rPr>
              <w:t>Ninguno</w:t>
            </w:r>
          </w:p>
        </w:tc>
      </w:tr>
      <w:tr w:rsidR="005611F9" w:rsidRPr="005134D4" w14:paraId="53DEFCBE" w14:textId="77777777" w:rsidTr="00A64F69">
        <w:trPr>
          <w:trHeight w:val="353"/>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D8D06CF" w14:textId="77777777" w:rsidR="005611F9" w:rsidRPr="005134D4" w:rsidRDefault="005611F9" w:rsidP="00A64F69">
            <w:pPr>
              <w:pStyle w:val="TableParagraph"/>
              <w:spacing w:before="9"/>
              <w:rPr>
                <w:b/>
                <w:lang w:val="es-ES_tradnl"/>
              </w:rPr>
            </w:pPr>
            <w:r w:rsidRPr="005134D4">
              <w:rPr>
                <w:b/>
                <w:lang w:val="es-ES_tradnl"/>
              </w:rPr>
              <w:t>Descripción</w:t>
            </w:r>
          </w:p>
        </w:tc>
        <w:tc>
          <w:tcPr>
            <w:tcW w:w="6945" w:type="dxa"/>
            <w:tcBorders>
              <w:top w:val="single" w:sz="4" w:space="0" w:color="auto"/>
              <w:left w:val="single" w:sz="4" w:space="0" w:color="auto"/>
              <w:bottom w:val="single" w:sz="4" w:space="0" w:color="auto"/>
              <w:right w:val="single" w:sz="4" w:space="0" w:color="auto"/>
            </w:tcBorders>
            <w:vAlign w:val="center"/>
          </w:tcPr>
          <w:p w14:paraId="164AEFD2" w14:textId="32BDBA6E" w:rsidR="005611F9" w:rsidRPr="005134D4" w:rsidRDefault="005611F9" w:rsidP="00A64F69">
            <w:pPr>
              <w:pStyle w:val="TableParagraph"/>
              <w:spacing w:before="17"/>
              <w:ind w:left="34" w:right="412"/>
              <w:rPr>
                <w:lang w:val="es-ES_tradnl"/>
              </w:rPr>
            </w:pPr>
            <w:r w:rsidRPr="005134D4">
              <w:rPr>
                <w:rFonts w:eastAsiaTheme="minorEastAsia"/>
                <w:lang w:val="es-ES_tradnl"/>
              </w:rPr>
              <w:t>La web deberá tener como mínimo la calificación AA, según las directrices del WCAG del W3C.</w:t>
            </w:r>
          </w:p>
        </w:tc>
      </w:tr>
      <w:tr w:rsidR="005611F9" w:rsidRPr="005134D4" w14:paraId="0310DFF5"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2C92DA5E" w14:textId="77777777" w:rsidR="005611F9" w:rsidRPr="005134D4" w:rsidRDefault="005611F9" w:rsidP="00A64F69">
            <w:pPr>
              <w:pStyle w:val="TableParagraph"/>
              <w:spacing w:before="20"/>
              <w:rPr>
                <w:b/>
                <w:lang w:val="es-ES_tradnl"/>
              </w:rPr>
            </w:pPr>
            <w:r w:rsidRPr="005134D4">
              <w:rPr>
                <w:b/>
                <w:lang w:val="es-ES_tradnl"/>
              </w:rPr>
              <w:t>Importancia</w:t>
            </w:r>
          </w:p>
        </w:tc>
        <w:tc>
          <w:tcPr>
            <w:tcW w:w="6945" w:type="dxa"/>
            <w:tcBorders>
              <w:top w:val="single" w:sz="4" w:space="0" w:color="auto"/>
              <w:left w:val="single" w:sz="4" w:space="0" w:color="auto"/>
              <w:bottom w:val="single" w:sz="4" w:space="0" w:color="auto"/>
              <w:right w:val="single" w:sz="4" w:space="0" w:color="auto"/>
            </w:tcBorders>
            <w:vAlign w:val="center"/>
          </w:tcPr>
          <w:p w14:paraId="18D01DB8" w14:textId="4B50A68D" w:rsidR="005611F9" w:rsidRPr="005134D4" w:rsidRDefault="005611F9" w:rsidP="00A64F69">
            <w:pPr>
              <w:pStyle w:val="TableParagraph"/>
              <w:spacing w:before="20"/>
              <w:ind w:left="34"/>
              <w:rPr>
                <w:lang w:val="es-ES_tradnl"/>
              </w:rPr>
            </w:pPr>
            <w:r w:rsidRPr="005134D4">
              <w:rPr>
                <w:lang w:val="es-ES_tradnl"/>
              </w:rPr>
              <w:t>Importante</w:t>
            </w:r>
          </w:p>
        </w:tc>
      </w:tr>
      <w:tr w:rsidR="005611F9" w:rsidRPr="005134D4" w14:paraId="1C3CFC39"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396C71C0" w14:textId="77777777" w:rsidR="005611F9" w:rsidRPr="005134D4" w:rsidRDefault="005611F9" w:rsidP="00A64F69">
            <w:pPr>
              <w:pStyle w:val="TableParagraph"/>
              <w:spacing w:before="18"/>
              <w:rPr>
                <w:b/>
                <w:lang w:val="es-ES_tradnl"/>
              </w:rPr>
            </w:pPr>
            <w:r w:rsidRPr="005134D4">
              <w:rPr>
                <w:b/>
                <w:lang w:val="es-ES_tradnl"/>
              </w:rPr>
              <w:t>Urgencia</w:t>
            </w:r>
          </w:p>
        </w:tc>
        <w:tc>
          <w:tcPr>
            <w:tcW w:w="6945" w:type="dxa"/>
            <w:tcBorders>
              <w:top w:val="single" w:sz="4" w:space="0" w:color="auto"/>
              <w:left w:val="single" w:sz="4" w:space="0" w:color="auto"/>
              <w:bottom w:val="single" w:sz="4" w:space="0" w:color="auto"/>
              <w:right w:val="single" w:sz="4" w:space="0" w:color="auto"/>
            </w:tcBorders>
            <w:vAlign w:val="center"/>
          </w:tcPr>
          <w:p w14:paraId="1054B1FD" w14:textId="7AF4A098" w:rsidR="005611F9" w:rsidRPr="005134D4" w:rsidRDefault="005611F9" w:rsidP="00A64F69">
            <w:pPr>
              <w:pStyle w:val="TableParagraph"/>
              <w:spacing w:before="18"/>
              <w:ind w:left="34"/>
              <w:rPr>
                <w:lang w:val="es-ES_tradnl"/>
              </w:rPr>
            </w:pPr>
            <w:r w:rsidRPr="005134D4">
              <w:rPr>
                <w:lang w:val="es-ES_tradnl"/>
              </w:rPr>
              <w:t>Puede esperar</w:t>
            </w:r>
          </w:p>
        </w:tc>
      </w:tr>
      <w:tr w:rsidR="005611F9" w:rsidRPr="005134D4" w14:paraId="5F06B7CA"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6AA4CADB" w14:textId="77777777" w:rsidR="005611F9" w:rsidRPr="005134D4" w:rsidRDefault="005611F9" w:rsidP="00A64F69">
            <w:pPr>
              <w:pStyle w:val="TableParagraph"/>
              <w:spacing w:before="16"/>
              <w:rPr>
                <w:b/>
                <w:lang w:val="es-ES_tradnl"/>
              </w:rPr>
            </w:pPr>
            <w:r w:rsidRPr="005134D4">
              <w:rPr>
                <w:b/>
                <w:lang w:val="es-ES_tradnl"/>
              </w:rPr>
              <w:t>Estado</w:t>
            </w:r>
          </w:p>
        </w:tc>
        <w:tc>
          <w:tcPr>
            <w:tcW w:w="6945" w:type="dxa"/>
            <w:tcBorders>
              <w:top w:val="single" w:sz="4" w:space="0" w:color="auto"/>
              <w:left w:val="single" w:sz="4" w:space="0" w:color="auto"/>
              <w:bottom w:val="single" w:sz="4" w:space="0" w:color="auto"/>
              <w:right w:val="single" w:sz="4" w:space="0" w:color="auto"/>
            </w:tcBorders>
            <w:vAlign w:val="center"/>
          </w:tcPr>
          <w:p w14:paraId="4F071D95" w14:textId="77777777" w:rsidR="005611F9" w:rsidRPr="005134D4" w:rsidRDefault="005611F9" w:rsidP="00A64F69">
            <w:pPr>
              <w:pStyle w:val="TableParagraph"/>
              <w:spacing w:before="16"/>
              <w:ind w:left="34"/>
              <w:rPr>
                <w:lang w:val="es-ES_tradnl"/>
              </w:rPr>
            </w:pPr>
            <w:r w:rsidRPr="005134D4">
              <w:rPr>
                <w:lang w:val="es-ES_tradnl"/>
              </w:rPr>
              <w:t>En construcción</w:t>
            </w:r>
          </w:p>
        </w:tc>
      </w:tr>
      <w:tr w:rsidR="005611F9" w:rsidRPr="005134D4" w14:paraId="02F000AE" w14:textId="77777777" w:rsidTr="00A64F69">
        <w:trPr>
          <w:trHeight w:val="270"/>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1FC5B858" w14:textId="77777777" w:rsidR="005611F9" w:rsidRPr="005134D4" w:rsidRDefault="005611F9" w:rsidP="00A64F69">
            <w:pPr>
              <w:pStyle w:val="TableParagraph"/>
              <w:spacing w:before="15"/>
              <w:rPr>
                <w:b/>
                <w:lang w:val="es-ES_tradnl"/>
              </w:rPr>
            </w:pPr>
            <w:r w:rsidRPr="005134D4">
              <w:rPr>
                <w:b/>
                <w:lang w:val="es-ES_tradnl"/>
              </w:rPr>
              <w:t>Estabilidad</w:t>
            </w:r>
          </w:p>
        </w:tc>
        <w:tc>
          <w:tcPr>
            <w:tcW w:w="6945" w:type="dxa"/>
            <w:tcBorders>
              <w:top w:val="single" w:sz="4" w:space="0" w:color="auto"/>
              <w:left w:val="single" w:sz="4" w:space="0" w:color="auto"/>
              <w:bottom w:val="single" w:sz="4" w:space="0" w:color="auto"/>
              <w:right w:val="single" w:sz="4" w:space="0" w:color="auto"/>
            </w:tcBorders>
            <w:vAlign w:val="center"/>
          </w:tcPr>
          <w:p w14:paraId="7F3DDA63" w14:textId="77777777" w:rsidR="005611F9" w:rsidRPr="005134D4" w:rsidRDefault="005611F9" w:rsidP="00A64F69">
            <w:pPr>
              <w:pStyle w:val="TableParagraph"/>
              <w:spacing w:before="15"/>
              <w:ind w:left="34"/>
              <w:rPr>
                <w:b/>
                <w:lang w:val="es-ES_tradnl"/>
              </w:rPr>
            </w:pPr>
            <w:r w:rsidRPr="005134D4">
              <w:rPr>
                <w:lang w:val="es-ES_tradnl"/>
              </w:rPr>
              <w:t>Por definir</w:t>
            </w:r>
          </w:p>
        </w:tc>
      </w:tr>
      <w:tr w:rsidR="005611F9" w:rsidRPr="005134D4" w14:paraId="4F27290E" w14:textId="77777777" w:rsidTr="00A64F69">
        <w:trPr>
          <w:trHeight w:val="262"/>
        </w:trPr>
        <w:tc>
          <w:tcPr>
            <w:tcW w:w="1917" w:type="dxa"/>
            <w:tcBorders>
              <w:top w:val="single" w:sz="4" w:space="0" w:color="auto"/>
              <w:left w:val="single" w:sz="4" w:space="0" w:color="auto"/>
              <w:bottom w:val="single" w:sz="4" w:space="0" w:color="auto"/>
              <w:right w:val="single" w:sz="4" w:space="0" w:color="auto"/>
            </w:tcBorders>
            <w:shd w:val="clear" w:color="auto" w:fill="D9D9D9"/>
            <w:vAlign w:val="center"/>
          </w:tcPr>
          <w:p w14:paraId="4C56B84D" w14:textId="77777777" w:rsidR="005611F9" w:rsidRPr="005134D4" w:rsidRDefault="005611F9" w:rsidP="00A64F69">
            <w:pPr>
              <w:pStyle w:val="TableParagraph"/>
              <w:spacing w:before="13"/>
              <w:rPr>
                <w:b/>
                <w:lang w:val="es-ES_tradnl"/>
              </w:rPr>
            </w:pPr>
            <w:r w:rsidRPr="005134D4">
              <w:rPr>
                <w:b/>
                <w:lang w:val="es-ES_tradnl"/>
              </w:rPr>
              <w:t>Comentarios</w:t>
            </w:r>
          </w:p>
        </w:tc>
        <w:tc>
          <w:tcPr>
            <w:tcW w:w="6945" w:type="dxa"/>
            <w:tcBorders>
              <w:top w:val="single" w:sz="4" w:space="0" w:color="auto"/>
              <w:left w:val="single" w:sz="4" w:space="0" w:color="auto"/>
              <w:bottom w:val="single" w:sz="4" w:space="0" w:color="auto"/>
              <w:right w:val="single" w:sz="4" w:space="0" w:color="auto"/>
            </w:tcBorders>
            <w:vAlign w:val="center"/>
          </w:tcPr>
          <w:p w14:paraId="35E93871" w14:textId="77777777" w:rsidR="005611F9" w:rsidRPr="005134D4" w:rsidRDefault="005611F9" w:rsidP="00A64F69">
            <w:pPr>
              <w:pStyle w:val="TableParagraph"/>
              <w:keepNext/>
              <w:spacing w:before="13"/>
              <w:ind w:left="34"/>
              <w:rPr>
                <w:lang w:val="es-ES_tradnl"/>
              </w:rPr>
            </w:pPr>
            <w:r w:rsidRPr="005134D4">
              <w:rPr>
                <w:lang w:val="es-ES_tradnl"/>
              </w:rPr>
              <w:t>Ninguno</w:t>
            </w:r>
          </w:p>
        </w:tc>
      </w:tr>
    </w:tbl>
    <w:p w14:paraId="27B42DF3" w14:textId="77777777" w:rsidR="005611F9" w:rsidRPr="005134D4" w:rsidRDefault="005611F9" w:rsidP="005611F9">
      <w:pPr>
        <w:rPr>
          <w:lang w:val="es-ES_tradnl"/>
        </w:rPr>
        <w:sectPr w:rsidR="005611F9" w:rsidRPr="005134D4" w:rsidSect="00F96C66">
          <w:headerReference w:type="even" r:id="rId49"/>
          <w:headerReference w:type="default" r:id="rId50"/>
          <w:footerReference w:type="default" r:id="rId51"/>
          <w:headerReference w:type="first" r:id="rId52"/>
          <w:type w:val="nextColumn"/>
          <w:pgSz w:w="11906" w:h="16838"/>
          <w:pgMar w:top="1418" w:right="851" w:bottom="1418" w:left="1985" w:header="284" w:footer="266" w:gutter="0"/>
          <w:pgNumType w:start="1"/>
          <w:cols w:space="708"/>
          <w:docGrid w:linePitch="360"/>
        </w:sectPr>
      </w:pPr>
    </w:p>
    <w:p w14:paraId="741F42FD" w14:textId="1D19834C" w:rsidR="005553BF" w:rsidRPr="005134D4" w:rsidRDefault="005553BF" w:rsidP="005553BF">
      <w:pPr>
        <w:rPr>
          <w:lang w:val="es-ES_tradnl"/>
        </w:rPr>
      </w:pPr>
    </w:p>
    <w:p w14:paraId="0420FCA2" w14:textId="77777777" w:rsidR="00AF0ADA" w:rsidRPr="005134D4" w:rsidRDefault="00AF0ADA" w:rsidP="005F12FE">
      <w:pPr>
        <w:pStyle w:val="Ttulo2"/>
      </w:pPr>
      <w:bookmarkStart w:id="315" w:name="_Toc16891792"/>
      <w:r w:rsidRPr="005134D4">
        <w:t>Matriz de rastreabilidad</w:t>
      </w:r>
      <w:bookmarkEnd w:id="315"/>
    </w:p>
    <w:p w14:paraId="4E7658C5" w14:textId="3D965247" w:rsidR="005553BF" w:rsidRPr="005134D4" w:rsidRDefault="00B005AA" w:rsidP="005F12FE">
      <w:pPr>
        <w:pStyle w:val="Ttulo3"/>
      </w:pPr>
      <w:bookmarkStart w:id="316" w:name="_Toc8082680"/>
      <w:bookmarkStart w:id="317" w:name="_Toc8514044"/>
      <w:bookmarkStart w:id="318" w:name="_Toc8550366"/>
      <w:bookmarkStart w:id="319" w:name="_Toc10068974"/>
      <w:bookmarkStart w:id="320" w:name="_Toc10073535"/>
      <w:bookmarkStart w:id="321" w:name="_Toc10073617"/>
      <w:bookmarkStart w:id="322" w:name="_Toc10154908"/>
      <w:bookmarkStart w:id="323" w:name="_Toc10319722"/>
      <w:bookmarkStart w:id="324" w:name="_Toc10365377"/>
      <w:bookmarkStart w:id="325" w:name="_Toc10365484"/>
      <w:bookmarkStart w:id="326" w:name="_Toc10381101"/>
      <w:bookmarkStart w:id="327" w:name="_Toc10407680"/>
      <w:bookmarkStart w:id="328" w:name="_Toc10417899"/>
      <w:bookmarkStart w:id="329" w:name="_Toc10417996"/>
      <w:bookmarkStart w:id="330" w:name="_Toc10465130"/>
      <w:bookmarkStart w:id="331" w:name="_Toc10465233"/>
      <w:bookmarkStart w:id="332" w:name="_Toc10541942"/>
      <w:bookmarkStart w:id="333" w:name="_Toc10546321"/>
      <w:bookmarkStart w:id="334" w:name="_Toc10546446"/>
      <w:bookmarkStart w:id="335" w:name="_Toc10547363"/>
      <w:bookmarkStart w:id="336" w:name="_Toc16891793"/>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134D4">
        <w:t>Objetivos del sist. – Requisitos funcionales</w:t>
      </w:r>
      <w:r w:rsidR="00EF230C" w:rsidRPr="005134D4">
        <w:t xml:space="preserve"> / Requisitos no funcionales</w:t>
      </w:r>
      <w:bookmarkEnd w:id="336"/>
    </w:p>
    <w:tbl>
      <w:tblPr>
        <w:tblStyle w:val="TableGrid"/>
        <w:tblW w:w="13663"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5" w:type="dxa"/>
          <w:left w:w="37" w:type="dxa"/>
          <w:right w:w="37" w:type="dxa"/>
        </w:tblCellMar>
        <w:tblLook w:val="04A0" w:firstRow="1" w:lastRow="0" w:firstColumn="1" w:lastColumn="0" w:noHBand="0" w:noVBand="1"/>
      </w:tblPr>
      <w:tblGrid>
        <w:gridCol w:w="988"/>
        <w:gridCol w:w="879"/>
        <w:gridCol w:w="790"/>
        <w:gridCol w:w="790"/>
        <w:gridCol w:w="790"/>
        <w:gridCol w:w="790"/>
        <w:gridCol w:w="790"/>
        <w:gridCol w:w="790"/>
        <w:gridCol w:w="790"/>
        <w:gridCol w:w="790"/>
        <w:gridCol w:w="790"/>
        <w:gridCol w:w="781"/>
        <w:gridCol w:w="781"/>
        <w:gridCol w:w="781"/>
        <w:gridCol w:w="781"/>
        <w:gridCol w:w="781"/>
        <w:gridCol w:w="781"/>
      </w:tblGrid>
      <w:tr w:rsidR="00477A66" w:rsidRPr="005134D4" w14:paraId="5A8C6561" w14:textId="77777777" w:rsidTr="00477A66">
        <w:trPr>
          <w:trHeight w:val="309"/>
          <w:jc w:val="center"/>
        </w:trPr>
        <w:tc>
          <w:tcPr>
            <w:tcW w:w="988" w:type="dxa"/>
            <w:shd w:val="clear" w:color="auto" w:fill="365F91" w:themeFill="accent1" w:themeFillShade="BF"/>
            <w:vAlign w:val="center"/>
            <w:hideMark/>
          </w:tcPr>
          <w:p w14:paraId="019E4B81"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TRM0001</w:t>
            </w:r>
          </w:p>
        </w:tc>
        <w:tc>
          <w:tcPr>
            <w:tcW w:w="879" w:type="dxa"/>
            <w:shd w:val="clear" w:color="auto" w:fill="365F91" w:themeFill="accent1" w:themeFillShade="BF"/>
            <w:vAlign w:val="center"/>
            <w:hideMark/>
          </w:tcPr>
          <w:p w14:paraId="30C349BD" w14:textId="5F6E38E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FRQ0001</w:t>
            </w:r>
          </w:p>
        </w:tc>
        <w:tc>
          <w:tcPr>
            <w:tcW w:w="790" w:type="dxa"/>
            <w:shd w:val="clear" w:color="auto" w:fill="365F91" w:themeFill="accent1" w:themeFillShade="BF"/>
            <w:vAlign w:val="center"/>
            <w:hideMark/>
          </w:tcPr>
          <w:p w14:paraId="4EF0A224" w14:textId="2288DCD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FRQ0002</w:t>
            </w:r>
          </w:p>
        </w:tc>
        <w:tc>
          <w:tcPr>
            <w:tcW w:w="790" w:type="dxa"/>
            <w:shd w:val="clear" w:color="auto" w:fill="365F91" w:themeFill="accent1" w:themeFillShade="BF"/>
            <w:vAlign w:val="center"/>
            <w:hideMark/>
          </w:tcPr>
          <w:p w14:paraId="00891330" w14:textId="778CFA6B"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FRQ0003</w:t>
            </w:r>
          </w:p>
        </w:tc>
        <w:tc>
          <w:tcPr>
            <w:tcW w:w="790" w:type="dxa"/>
            <w:shd w:val="clear" w:color="auto" w:fill="365F91" w:themeFill="accent1" w:themeFillShade="BF"/>
            <w:vAlign w:val="center"/>
            <w:hideMark/>
          </w:tcPr>
          <w:p w14:paraId="25B1DAFA"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FRQ0004</w:t>
            </w:r>
          </w:p>
        </w:tc>
        <w:tc>
          <w:tcPr>
            <w:tcW w:w="790" w:type="dxa"/>
            <w:shd w:val="clear" w:color="auto" w:fill="365F91" w:themeFill="accent1" w:themeFillShade="BF"/>
            <w:vAlign w:val="center"/>
            <w:hideMark/>
          </w:tcPr>
          <w:p w14:paraId="332A67B0"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FRQ0005</w:t>
            </w:r>
          </w:p>
        </w:tc>
        <w:tc>
          <w:tcPr>
            <w:tcW w:w="790" w:type="dxa"/>
            <w:shd w:val="clear" w:color="auto" w:fill="365F91" w:themeFill="accent1" w:themeFillShade="BF"/>
            <w:vAlign w:val="center"/>
            <w:hideMark/>
          </w:tcPr>
          <w:p w14:paraId="7CD8991F"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FRQ0006</w:t>
            </w:r>
          </w:p>
        </w:tc>
        <w:tc>
          <w:tcPr>
            <w:tcW w:w="790" w:type="dxa"/>
            <w:shd w:val="clear" w:color="auto" w:fill="365F91" w:themeFill="accent1" w:themeFillShade="BF"/>
            <w:vAlign w:val="center"/>
            <w:hideMark/>
          </w:tcPr>
          <w:p w14:paraId="1C773C14"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FRQ0007</w:t>
            </w:r>
          </w:p>
        </w:tc>
        <w:tc>
          <w:tcPr>
            <w:tcW w:w="790" w:type="dxa"/>
            <w:shd w:val="clear" w:color="auto" w:fill="365F91" w:themeFill="accent1" w:themeFillShade="BF"/>
            <w:vAlign w:val="center"/>
            <w:hideMark/>
          </w:tcPr>
          <w:p w14:paraId="2548863C" w14:textId="65072DA0"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FRQ0009</w:t>
            </w:r>
          </w:p>
        </w:tc>
        <w:tc>
          <w:tcPr>
            <w:tcW w:w="790" w:type="dxa"/>
            <w:shd w:val="clear" w:color="auto" w:fill="365F91" w:themeFill="accent1" w:themeFillShade="BF"/>
            <w:vAlign w:val="center"/>
            <w:hideMark/>
          </w:tcPr>
          <w:p w14:paraId="6A5283C3" w14:textId="766FE4A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FRQ0010</w:t>
            </w:r>
          </w:p>
        </w:tc>
        <w:tc>
          <w:tcPr>
            <w:tcW w:w="790" w:type="dxa"/>
            <w:shd w:val="clear" w:color="auto" w:fill="365F91" w:themeFill="accent1" w:themeFillShade="BF"/>
            <w:vAlign w:val="center"/>
            <w:hideMark/>
          </w:tcPr>
          <w:p w14:paraId="7A95B31E" w14:textId="3DA4291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FRQ0011</w:t>
            </w:r>
          </w:p>
        </w:tc>
        <w:tc>
          <w:tcPr>
            <w:tcW w:w="781" w:type="dxa"/>
            <w:shd w:val="clear" w:color="auto" w:fill="365F91" w:themeFill="accent1" w:themeFillShade="BF"/>
            <w:vAlign w:val="center"/>
            <w:hideMark/>
          </w:tcPr>
          <w:p w14:paraId="5C057996"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NFR0001</w:t>
            </w:r>
          </w:p>
        </w:tc>
        <w:tc>
          <w:tcPr>
            <w:tcW w:w="781" w:type="dxa"/>
            <w:shd w:val="clear" w:color="auto" w:fill="365F91" w:themeFill="accent1" w:themeFillShade="BF"/>
            <w:vAlign w:val="center"/>
            <w:hideMark/>
          </w:tcPr>
          <w:p w14:paraId="59165AB7" w14:textId="5DC967BE"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NFR0002</w:t>
            </w:r>
          </w:p>
        </w:tc>
        <w:tc>
          <w:tcPr>
            <w:tcW w:w="781" w:type="dxa"/>
            <w:shd w:val="clear" w:color="auto" w:fill="365F91" w:themeFill="accent1" w:themeFillShade="BF"/>
            <w:vAlign w:val="center"/>
            <w:hideMark/>
          </w:tcPr>
          <w:p w14:paraId="49A2F58C" w14:textId="129DBEB1"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NFR0003</w:t>
            </w:r>
          </w:p>
        </w:tc>
        <w:tc>
          <w:tcPr>
            <w:tcW w:w="781" w:type="dxa"/>
            <w:shd w:val="clear" w:color="auto" w:fill="365F91" w:themeFill="accent1" w:themeFillShade="BF"/>
            <w:vAlign w:val="center"/>
            <w:hideMark/>
          </w:tcPr>
          <w:p w14:paraId="0BB2D840" w14:textId="48A93789"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NFR0004</w:t>
            </w:r>
          </w:p>
        </w:tc>
        <w:tc>
          <w:tcPr>
            <w:tcW w:w="781" w:type="dxa"/>
            <w:shd w:val="clear" w:color="auto" w:fill="365F91" w:themeFill="accent1" w:themeFillShade="BF"/>
            <w:vAlign w:val="center"/>
            <w:hideMark/>
          </w:tcPr>
          <w:p w14:paraId="671EC14D" w14:textId="77777777" w:rsidR="00477A66" w:rsidRPr="005134D4" w:rsidRDefault="00477A66" w:rsidP="00EF230C">
            <w:pPr>
              <w:pStyle w:val="TableParagraph"/>
              <w:spacing w:before="10"/>
              <w:rPr>
                <w:b/>
                <w:color w:val="FFFFFF" w:themeColor="background1"/>
                <w:sz w:val="16"/>
                <w:szCs w:val="16"/>
                <w:lang w:val="es-ES_tradnl"/>
              </w:rPr>
            </w:pPr>
            <w:r w:rsidRPr="005134D4">
              <w:rPr>
                <w:b/>
                <w:color w:val="FFFFFF" w:themeColor="background1"/>
                <w:sz w:val="16"/>
                <w:szCs w:val="16"/>
                <w:lang w:val="es-ES_tradnl"/>
              </w:rPr>
              <w:t>NFR0005</w:t>
            </w:r>
          </w:p>
        </w:tc>
        <w:tc>
          <w:tcPr>
            <w:tcW w:w="781" w:type="dxa"/>
            <w:shd w:val="clear" w:color="auto" w:fill="365F91" w:themeFill="accent1" w:themeFillShade="BF"/>
            <w:vAlign w:val="center"/>
            <w:hideMark/>
          </w:tcPr>
          <w:p w14:paraId="21EA8DB4"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NFR0006</w:t>
            </w:r>
          </w:p>
        </w:tc>
      </w:tr>
      <w:tr w:rsidR="00477A66" w:rsidRPr="005134D4" w14:paraId="11BB0DAD" w14:textId="77777777" w:rsidTr="00477A66">
        <w:trPr>
          <w:trHeight w:val="309"/>
          <w:jc w:val="center"/>
        </w:trPr>
        <w:tc>
          <w:tcPr>
            <w:tcW w:w="988" w:type="dxa"/>
            <w:shd w:val="clear" w:color="auto" w:fill="365F91" w:themeFill="accent1" w:themeFillShade="BF"/>
            <w:vAlign w:val="center"/>
            <w:hideMark/>
          </w:tcPr>
          <w:p w14:paraId="571A228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OBJ0001</w:t>
            </w:r>
          </w:p>
        </w:tc>
        <w:tc>
          <w:tcPr>
            <w:tcW w:w="879" w:type="dxa"/>
            <w:vAlign w:val="center"/>
            <w:hideMark/>
          </w:tcPr>
          <w:p w14:paraId="20ABDBFB"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7C22E97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6263B71F"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26751D5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5F28C55"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4FE85E6"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363AD7B"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02033B4D" w14:textId="46912EA9" w:rsidR="00477A66" w:rsidRPr="005134D4" w:rsidRDefault="00477A66" w:rsidP="00EF230C">
            <w:pPr>
              <w:spacing w:line="256" w:lineRule="auto"/>
              <w:ind w:left="118"/>
              <w:jc w:val="center"/>
              <w:rPr>
                <w:sz w:val="16"/>
                <w:szCs w:val="16"/>
                <w:lang w:val="es-ES_tradnl"/>
              </w:rPr>
            </w:pPr>
            <w:r w:rsidRPr="005134D4">
              <w:rPr>
                <w:noProof/>
                <w:sz w:val="16"/>
                <w:szCs w:val="16"/>
                <w:lang w:val="es-ES_tradnl" w:eastAsia="es-ES"/>
              </w:rPr>
              <w:drawing>
                <wp:inline distT="0" distB="0" distL="0" distR="0" wp14:anchorId="4A626F9B" wp14:editId="07ADD1EE">
                  <wp:extent cx="138430" cy="13843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106B6D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09A2177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A6B6FF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6B3765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DCF4A4F"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46291C9"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47FCB1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59F5A52"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FB97C9E" w14:textId="77777777" w:rsidTr="00477A66">
        <w:trPr>
          <w:trHeight w:val="309"/>
          <w:jc w:val="center"/>
        </w:trPr>
        <w:tc>
          <w:tcPr>
            <w:tcW w:w="988" w:type="dxa"/>
            <w:shd w:val="clear" w:color="auto" w:fill="365F91" w:themeFill="accent1" w:themeFillShade="BF"/>
            <w:vAlign w:val="center"/>
            <w:hideMark/>
          </w:tcPr>
          <w:p w14:paraId="500859B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OBJ0002</w:t>
            </w:r>
          </w:p>
        </w:tc>
        <w:tc>
          <w:tcPr>
            <w:tcW w:w="879" w:type="dxa"/>
            <w:vAlign w:val="center"/>
            <w:hideMark/>
          </w:tcPr>
          <w:p w14:paraId="6B65F62D"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1A2077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0066364"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01F950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26A5BD29"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F56A02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794C0DF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5C12707"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E033773" w14:textId="6A2DD859" w:rsidR="00477A66" w:rsidRPr="005134D4" w:rsidRDefault="00477A66" w:rsidP="00EF230C">
            <w:pPr>
              <w:spacing w:line="256" w:lineRule="auto"/>
              <w:ind w:left="116"/>
              <w:jc w:val="center"/>
              <w:rPr>
                <w:sz w:val="16"/>
                <w:szCs w:val="16"/>
                <w:lang w:val="es-ES_tradnl"/>
              </w:rPr>
            </w:pPr>
            <w:r w:rsidRPr="005134D4">
              <w:rPr>
                <w:noProof/>
                <w:sz w:val="16"/>
                <w:szCs w:val="16"/>
                <w:lang w:val="es-ES_tradnl" w:eastAsia="es-ES"/>
              </w:rPr>
              <w:drawing>
                <wp:inline distT="0" distB="0" distL="0" distR="0" wp14:anchorId="3D607A41" wp14:editId="325B4F49">
                  <wp:extent cx="138430" cy="138430"/>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2C72ECA7"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FED8D2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74CB36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48B9D5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B20A092"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DBCEC3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BDBDB0"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E3F73C6" w14:textId="77777777" w:rsidTr="00477A66">
        <w:trPr>
          <w:trHeight w:val="309"/>
          <w:jc w:val="center"/>
        </w:trPr>
        <w:tc>
          <w:tcPr>
            <w:tcW w:w="988" w:type="dxa"/>
            <w:shd w:val="clear" w:color="auto" w:fill="365F91" w:themeFill="accent1" w:themeFillShade="BF"/>
            <w:vAlign w:val="center"/>
            <w:hideMark/>
          </w:tcPr>
          <w:p w14:paraId="59EE7E08"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OBJ0005</w:t>
            </w:r>
          </w:p>
        </w:tc>
        <w:tc>
          <w:tcPr>
            <w:tcW w:w="879" w:type="dxa"/>
            <w:vAlign w:val="center"/>
            <w:hideMark/>
          </w:tcPr>
          <w:p w14:paraId="2D65E16F"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88621B6"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CC81A69" w14:textId="4B7C52BB" w:rsidR="00477A66" w:rsidRPr="005134D4" w:rsidRDefault="00477A66" w:rsidP="00EF230C">
            <w:pPr>
              <w:spacing w:line="256" w:lineRule="auto"/>
              <w:ind w:left="126"/>
              <w:jc w:val="center"/>
              <w:rPr>
                <w:sz w:val="16"/>
                <w:szCs w:val="16"/>
                <w:lang w:val="es-ES_tradnl"/>
              </w:rPr>
            </w:pPr>
            <w:r w:rsidRPr="005134D4">
              <w:rPr>
                <w:noProof/>
                <w:sz w:val="16"/>
                <w:szCs w:val="16"/>
                <w:lang w:val="es-ES_tradnl" w:eastAsia="es-ES"/>
              </w:rPr>
              <w:drawing>
                <wp:inline distT="0" distB="0" distL="0" distR="0" wp14:anchorId="393EED80" wp14:editId="73FD635B">
                  <wp:extent cx="138430" cy="13843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3A9F912"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5AC519F4"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6818D91"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320CB0B" w14:textId="1FF12245" w:rsidR="00477A66" w:rsidRPr="005134D4" w:rsidRDefault="00477A66" w:rsidP="00EF230C">
            <w:pPr>
              <w:spacing w:line="256" w:lineRule="auto"/>
              <w:ind w:left="120"/>
              <w:jc w:val="center"/>
              <w:rPr>
                <w:sz w:val="16"/>
                <w:szCs w:val="16"/>
                <w:lang w:val="es-ES_tradnl"/>
              </w:rPr>
            </w:pPr>
            <w:r w:rsidRPr="005134D4">
              <w:rPr>
                <w:noProof/>
                <w:sz w:val="16"/>
                <w:szCs w:val="16"/>
                <w:lang w:val="es-ES_tradnl" w:eastAsia="es-ES"/>
              </w:rPr>
              <w:drawing>
                <wp:inline distT="0" distB="0" distL="0" distR="0" wp14:anchorId="3E2A11D4" wp14:editId="5AD990F8">
                  <wp:extent cx="138430" cy="13843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C1A36E4"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4B8B71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D56087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890705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833683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6732DEC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259A350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7F0AC6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713A07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4BA0D766" w14:textId="77777777" w:rsidTr="00477A66">
        <w:trPr>
          <w:trHeight w:val="309"/>
          <w:jc w:val="center"/>
        </w:trPr>
        <w:tc>
          <w:tcPr>
            <w:tcW w:w="988" w:type="dxa"/>
            <w:shd w:val="clear" w:color="auto" w:fill="365F91" w:themeFill="accent1" w:themeFillShade="BF"/>
            <w:vAlign w:val="center"/>
            <w:hideMark/>
          </w:tcPr>
          <w:p w14:paraId="13495730"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OBJ0006</w:t>
            </w:r>
          </w:p>
        </w:tc>
        <w:tc>
          <w:tcPr>
            <w:tcW w:w="879" w:type="dxa"/>
            <w:vAlign w:val="center"/>
            <w:hideMark/>
          </w:tcPr>
          <w:p w14:paraId="7FA28169"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184B831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F1039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70228EF7"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8D389E5" w14:textId="5EA8A17F" w:rsidR="00477A66" w:rsidRPr="005134D4" w:rsidRDefault="00477A66" w:rsidP="00EF230C">
            <w:pPr>
              <w:spacing w:line="256" w:lineRule="auto"/>
              <w:ind w:left="123"/>
              <w:jc w:val="center"/>
              <w:rPr>
                <w:sz w:val="16"/>
                <w:szCs w:val="16"/>
                <w:lang w:val="es-ES_tradnl"/>
              </w:rPr>
            </w:pPr>
            <w:r w:rsidRPr="005134D4">
              <w:rPr>
                <w:noProof/>
                <w:sz w:val="16"/>
                <w:szCs w:val="16"/>
                <w:lang w:val="es-ES_tradnl" w:eastAsia="es-ES"/>
              </w:rPr>
              <w:drawing>
                <wp:inline distT="0" distB="0" distL="0" distR="0" wp14:anchorId="6EFAD30C" wp14:editId="679B5E1F">
                  <wp:extent cx="138430" cy="13843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665E133F"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21537D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430D33A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C82D4F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723034D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E68B9F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2B2C458"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F2343B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EA15A7"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D4D94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450E8A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E1DD0B1" w14:textId="77777777" w:rsidTr="00477A66">
        <w:trPr>
          <w:trHeight w:val="309"/>
          <w:jc w:val="center"/>
        </w:trPr>
        <w:tc>
          <w:tcPr>
            <w:tcW w:w="988" w:type="dxa"/>
            <w:shd w:val="clear" w:color="auto" w:fill="365F91" w:themeFill="accent1" w:themeFillShade="BF"/>
            <w:vAlign w:val="center"/>
            <w:hideMark/>
          </w:tcPr>
          <w:p w14:paraId="74744D67"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OBJ0007</w:t>
            </w:r>
          </w:p>
        </w:tc>
        <w:tc>
          <w:tcPr>
            <w:tcW w:w="879" w:type="dxa"/>
            <w:vAlign w:val="center"/>
            <w:hideMark/>
          </w:tcPr>
          <w:p w14:paraId="2CCA5118"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95D61D"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574412EA"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99688E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F0FD7D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DD85AF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026022E"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D2E79C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6B0188D3"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34EAEAD5" w14:textId="6D46F9E8" w:rsidR="00477A66" w:rsidRPr="005134D4" w:rsidRDefault="00477A66" w:rsidP="00EF230C">
            <w:pPr>
              <w:spacing w:line="256" w:lineRule="auto"/>
              <w:ind w:left="114"/>
              <w:jc w:val="center"/>
              <w:rPr>
                <w:sz w:val="16"/>
                <w:szCs w:val="16"/>
                <w:lang w:val="es-ES_tradnl"/>
              </w:rPr>
            </w:pPr>
            <w:r w:rsidRPr="005134D4">
              <w:rPr>
                <w:noProof/>
                <w:sz w:val="16"/>
                <w:szCs w:val="16"/>
                <w:lang w:val="es-ES_tradnl" w:eastAsia="es-ES"/>
              </w:rPr>
              <w:drawing>
                <wp:inline distT="0" distB="0" distL="0" distR="0" wp14:anchorId="277F55D1" wp14:editId="4E76B7E8">
                  <wp:extent cx="138430" cy="13843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333FC1A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2FF5CA9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369B3F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928B0B1"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790F3A1C"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8352CC5"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DF485E9" w14:textId="77777777" w:rsidTr="00477A66">
        <w:trPr>
          <w:trHeight w:val="309"/>
          <w:jc w:val="center"/>
        </w:trPr>
        <w:tc>
          <w:tcPr>
            <w:tcW w:w="988" w:type="dxa"/>
            <w:shd w:val="clear" w:color="auto" w:fill="365F91" w:themeFill="accent1" w:themeFillShade="BF"/>
            <w:vAlign w:val="center"/>
            <w:hideMark/>
          </w:tcPr>
          <w:p w14:paraId="78DBE19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OBJ0008</w:t>
            </w:r>
          </w:p>
        </w:tc>
        <w:tc>
          <w:tcPr>
            <w:tcW w:w="879" w:type="dxa"/>
            <w:vAlign w:val="center"/>
            <w:hideMark/>
          </w:tcPr>
          <w:p w14:paraId="266ABFD7"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84E6E59"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3EC44F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3A1EA28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444D027C"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651DCC" w14:textId="389E976C" w:rsidR="00477A66" w:rsidRPr="005134D4" w:rsidRDefault="00477A66" w:rsidP="00EF230C">
            <w:pPr>
              <w:spacing w:line="256" w:lineRule="auto"/>
              <w:ind w:left="121"/>
              <w:jc w:val="center"/>
              <w:rPr>
                <w:sz w:val="16"/>
                <w:szCs w:val="16"/>
                <w:lang w:val="es-ES_tradnl"/>
              </w:rPr>
            </w:pPr>
            <w:r w:rsidRPr="005134D4">
              <w:rPr>
                <w:noProof/>
                <w:sz w:val="16"/>
                <w:szCs w:val="16"/>
                <w:lang w:val="es-ES_tradnl" w:eastAsia="es-ES"/>
              </w:rPr>
              <w:drawing>
                <wp:inline distT="0" distB="0" distL="0" distR="0" wp14:anchorId="5B0C007A" wp14:editId="3B7A27A8">
                  <wp:extent cx="138430" cy="13843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734F148"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5190649"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C130207"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5041826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C34D50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11DC5F8F"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E4A9C7B"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1F6208FB"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0EFF470D"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255643C"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5503FCAA" w14:textId="77777777" w:rsidTr="00477A66">
        <w:trPr>
          <w:trHeight w:val="309"/>
          <w:jc w:val="center"/>
        </w:trPr>
        <w:tc>
          <w:tcPr>
            <w:tcW w:w="988" w:type="dxa"/>
            <w:shd w:val="clear" w:color="auto" w:fill="365F91" w:themeFill="accent1" w:themeFillShade="BF"/>
            <w:vAlign w:val="center"/>
            <w:hideMark/>
          </w:tcPr>
          <w:p w14:paraId="48C1F663"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OBJ0009</w:t>
            </w:r>
          </w:p>
        </w:tc>
        <w:tc>
          <w:tcPr>
            <w:tcW w:w="879" w:type="dxa"/>
            <w:vAlign w:val="center"/>
            <w:hideMark/>
          </w:tcPr>
          <w:p w14:paraId="54161D63"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6F724E9B"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0F3E82E1"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6C2F9ADF"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955527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594ACB25"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56031C5" w14:textId="261F1272" w:rsidR="00477A66" w:rsidRPr="005134D4" w:rsidRDefault="00477A66" w:rsidP="00EF230C">
            <w:pPr>
              <w:spacing w:line="256" w:lineRule="auto"/>
              <w:ind w:left="120"/>
              <w:jc w:val="center"/>
              <w:rPr>
                <w:sz w:val="16"/>
                <w:szCs w:val="16"/>
                <w:lang w:val="es-ES_tradnl"/>
              </w:rPr>
            </w:pPr>
            <w:r w:rsidRPr="005134D4">
              <w:rPr>
                <w:noProof/>
                <w:sz w:val="16"/>
                <w:szCs w:val="16"/>
                <w:lang w:val="es-ES_tradnl" w:eastAsia="es-ES"/>
              </w:rPr>
              <w:drawing>
                <wp:inline distT="0" distB="0" distL="0" distR="0" wp14:anchorId="767B2215" wp14:editId="585032D8">
                  <wp:extent cx="138430" cy="138430"/>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662188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2C54A5BA"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666959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88533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91FE0B6"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36FC7F48"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0FABCCD8"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CDE2C3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02535191"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53DF398" w14:textId="77777777" w:rsidTr="00477A66">
        <w:trPr>
          <w:trHeight w:val="309"/>
          <w:jc w:val="center"/>
        </w:trPr>
        <w:tc>
          <w:tcPr>
            <w:tcW w:w="988" w:type="dxa"/>
            <w:shd w:val="clear" w:color="auto" w:fill="365F91" w:themeFill="accent1" w:themeFillShade="BF"/>
            <w:vAlign w:val="center"/>
            <w:hideMark/>
          </w:tcPr>
          <w:p w14:paraId="1500ECCA"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OBJ0011</w:t>
            </w:r>
          </w:p>
        </w:tc>
        <w:tc>
          <w:tcPr>
            <w:tcW w:w="879" w:type="dxa"/>
            <w:vAlign w:val="center"/>
            <w:hideMark/>
          </w:tcPr>
          <w:p w14:paraId="5F88AB7E" w14:textId="442B9FBD" w:rsidR="00477A66" w:rsidRPr="005134D4" w:rsidRDefault="00477A66" w:rsidP="00EF230C">
            <w:pPr>
              <w:spacing w:line="256" w:lineRule="auto"/>
              <w:ind w:left="116"/>
              <w:jc w:val="center"/>
              <w:rPr>
                <w:sz w:val="16"/>
                <w:szCs w:val="16"/>
                <w:lang w:val="es-ES_tradnl"/>
              </w:rPr>
            </w:pPr>
            <w:r w:rsidRPr="005134D4">
              <w:rPr>
                <w:noProof/>
                <w:sz w:val="16"/>
                <w:szCs w:val="16"/>
                <w:lang w:val="es-ES_tradnl" w:eastAsia="es-ES"/>
              </w:rPr>
              <w:drawing>
                <wp:inline distT="0" distB="0" distL="0" distR="0" wp14:anchorId="6CD770B1" wp14:editId="17BB6801">
                  <wp:extent cx="138430" cy="13843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1927DDC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29734547"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46357A8D"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AB5130"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23564960"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40499E6C"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634F7810"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BDEE0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3626CAB"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1EFD761"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926765B"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53978442"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76B9B3E9" w14:textId="25074AE9" w:rsidR="00477A66" w:rsidRPr="005134D4" w:rsidRDefault="00477A66" w:rsidP="00EF230C">
            <w:pPr>
              <w:spacing w:line="256" w:lineRule="auto"/>
              <w:ind w:left="113"/>
              <w:jc w:val="center"/>
              <w:rPr>
                <w:sz w:val="16"/>
                <w:szCs w:val="16"/>
                <w:lang w:val="es-ES_tradnl"/>
              </w:rPr>
            </w:pPr>
            <w:r w:rsidRPr="005134D4">
              <w:rPr>
                <w:noProof/>
                <w:sz w:val="16"/>
                <w:szCs w:val="16"/>
                <w:lang w:val="es-ES_tradnl" w:eastAsia="es-ES"/>
              </w:rPr>
              <w:drawing>
                <wp:inline distT="0" distB="0" distL="0" distR="0" wp14:anchorId="200B3A40" wp14:editId="0B91B88C">
                  <wp:extent cx="138430" cy="138430"/>
                  <wp:effectExtent l="0" t="0" r="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4D37ECFA"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58B0C0F" w14:textId="67D7DF81" w:rsidR="00477A66" w:rsidRPr="005134D4" w:rsidRDefault="00477A66" w:rsidP="00EF230C">
            <w:pPr>
              <w:spacing w:line="256" w:lineRule="auto"/>
              <w:ind w:left="117"/>
              <w:jc w:val="center"/>
              <w:rPr>
                <w:sz w:val="16"/>
                <w:szCs w:val="16"/>
                <w:lang w:val="es-ES_tradnl"/>
              </w:rPr>
            </w:pPr>
            <w:r w:rsidRPr="005134D4">
              <w:rPr>
                <w:noProof/>
                <w:sz w:val="16"/>
                <w:szCs w:val="16"/>
                <w:lang w:val="es-ES_tradnl" w:eastAsia="es-ES"/>
              </w:rPr>
              <w:drawing>
                <wp:inline distT="0" distB="0" distL="0" distR="0" wp14:anchorId="69C67E24" wp14:editId="70617F97">
                  <wp:extent cx="138430" cy="13843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r>
      <w:tr w:rsidR="00477A66" w:rsidRPr="005134D4" w14:paraId="71A2E530" w14:textId="77777777" w:rsidTr="00477A66">
        <w:trPr>
          <w:trHeight w:val="309"/>
          <w:jc w:val="center"/>
        </w:trPr>
        <w:tc>
          <w:tcPr>
            <w:tcW w:w="988" w:type="dxa"/>
            <w:shd w:val="clear" w:color="auto" w:fill="365F91" w:themeFill="accent1" w:themeFillShade="BF"/>
            <w:vAlign w:val="center"/>
            <w:hideMark/>
          </w:tcPr>
          <w:p w14:paraId="04B6C11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OBJ0012</w:t>
            </w:r>
          </w:p>
        </w:tc>
        <w:tc>
          <w:tcPr>
            <w:tcW w:w="879" w:type="dxa"/>
            <w:vAlign w:val="center"/>
            <w:hideMark/>
          </w:tcPr>
          <w:p w14:paraId="721A9C5E"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01EDBC83"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8659288"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0BB333F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74DC686F"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469F59E4"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6A486B7F"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7750E803"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5E1A51C"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C88244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DE46A12" w14:textId="77D893C6" w:rsidR="00477A66" w:rsidRPr="005134D4" w:rsidRDefault="00477A66" w:rsidP="00EF230C">
            <w:pPr>
              <w:spacing w:line="256" w:lineRule="auto"/>
              <w:ind w:left="121"/>
              <w:jc w:val="center"/>
              <w:rPr>
                <w:sz w:val="16"/>
                <w:szCs w:val="16"/>
                <w:lang w:val="es-ES_tradnl"/>
              </w:rPr>
            </w:pPr>
            <w:r w:rsidRPr="005134D4">
              <w:rPr>
                <w:noProof/>
                <w:sz w:val="16"/>
                <w:szCs w:val="16"/>
                <w:lang w:val="es-ES_tradnl" w:eastAsia="es-ES"/>
              </w:rPr>
              <w:drawing>
                <wp:inline distT="0" distB="0" distL="0" distR="0" wp14:anchorId="7EE2238F" wp14:editId="6768AE8D">
                  <wp:extent cx="138430" cy="13843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7EC609E1"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0E75F8AC"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5ED1A2BE"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B5D3F12"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3496C88"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6A8F1610" w14:textId="77777777" w:rsidTr="00477A66">
        <w:trPr>
          <w:trHeight w:val="309"/>
          <w:jc w:val="center"/>
        </w:trPr>
        <w:tc>
          <w:tcPr>
            <w:tcW w:w="988" w:type="dxa"/>
            <w:shd w:val="clear" w:color="auto" w:fill="365F91" w:themeFill="accent1" w:themeFillShade="BF"/>
            <w:vAlign w:val="center"/>
            <w:hideMark/>
          </w:tcPr>
          <w:p w14:paraId="113F48CB"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OBJ0013</w:t>
            </w:r>
          </w:p>
        </w:tc>
        <w:tc>
          <w:tcPr>
            <w:tcW w:w="879" w:type="dxa"/>
            <w:vAlign w:val="center"/>
            <w:hideMark/>
          </w:tcPr>
          <w:p w14:paraId="43D84C04"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5BE91F1A"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95B06A2" w14:textId="3B2DDFA2" w:rsidR="00477A66" w:rsidRPr="005134D4" w:rsidRDefault="00477A66" w:rsidP="00EF230C">
            <w:pPr>
              <w:spacing w:line="256" w:lineRule="auto"/>
              <w:ind w:left="126"/>
              <w:jc w:val="center"/>
              <w:rPr>
                <w:sz w:val="16"/>
                <w:szCs w:val="16"/>
                <w:lang w:val="es-ES_tradnl"/>
              </w:rPr>
            </w:pPr>
            <w:r w:rsidRPr="005134D4">
              <w:rPr>
                <w:noProof/>
                <w:sz w:val="16"/>
                <w:szCs w:val="16"/>
                <w:lang w:val="es-ES_tradnl" w:eastAsia="es-ES"/>
              </w:rPr>
              <w:drawing>
                <wp:inline distT="0" distB="0" distL="0" distR="0" wp14:anchorId="447B2826" wp14:editId="35FD4A3D">
                  <wp:extent cx="138430" cy="13843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541A34B1"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0C643ADA"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C327AC8"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379D56B3"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2A13D73D"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5634FA34"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496F7BD3"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4EE2CCF"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5039F543" w14:textId="44C34ADC" w:rsidR="00477A66" w:rsidRPr="005134D4" w:rsidRDefault="00477A66" w:rsidP="00EF230C">
            <w:pPr>
              <w:spacing w:line="256" w:lineRule="auto"/>
              <w:ind w:left="109"/>
              <w:jc w:val="center"/>
              <w:rPr>
                <w:sz w:val="16"/>
                <w:szCs w:val="16"/>
                <w:lang w:val="es-ES_tradnl"/>
              </w:rPr>
            </w:pPr>
            <w:r w:rsidRPr="005134D4">
              <w:rPr>
                <w:noProof/>
                <w:sz w:val="16"/>
                <w:szCs w:val="16"/>
                <w:lang w:val="es-ES_tradnl" w:eastAsia="es-ES"/>
              </w:rPr>
              <w:drawing>
                <wp:inline distT="0" distB="0" distL="0" distR="0" wp14:anchorId="43C015BE" wp14:editId="5115D908">
                  <wp:extent cx="138430" cy="1384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5A82F30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6CB2AF75"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1E01F9C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CD79B29"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0482650F" w14:textId="77777777" w:rsidTr="00477A66">
        <w:trPr>
          <w:trHeight w:val="309"/>
          <w:jc w:val="center"/>
        </w:trPr>
        <w:tc>
          <w:tcPr>
            <w:tcW w:w="988" w:type="dxa"/>
            <w:shd w:val="clear" w:color="auto" w:fill="365F91" w:themeFill="accent1" w:themeFillShade="BF"/>
            <w:vAlign w:val="center"/>
            <w:hideMark/>
          </w:tcPr>
          <w:p w14:paraId="0E4E46B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OBJ0014</w:t>
            </w:r>
          </w:p>
        </w:tc>
        <w:tc>
          <w:tcPr>
            <w:tcW w:w="879" w:type="dxa"/>
            <w:vAlign w:val="center"/>
            <w:hideMark/>
          </w:tcPr>
          <w:p w14:paraId="6BFBD1B0"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36A84CC4"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7195D08B"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1B6E606E" w14:textId="58D578E3" w:rsidR="00477A66" w:rsidRPr="005134D4" w:rsidRDefault="00477A66" w:rsidP="00EF230C">
            <w:pPr>
              <w:spacing w:line="256" w:lineRule="auto"/>
              <w:ind w:left="125"/>
              <w:jc w:val="center"/>
              <w:rPr>
                <w:sz w:val="16"/>
                <w:szCs w:val="16"/>
                <w:lang w:val="es-ES_tradnl"/>
              </w:rPr>
            </w:pPr>
            <w:r w:rsidRPr="005134D4">
              <w:rPr>
                <w:noProof/>
                <w:sz w:val="16"/>
                <w:szCs w:val="16"/>
                <w:lang w:val="es-ES_tradnl" w:eastAsia="es-ES"/>
              </w:rPr>
              <w:drawing>
                <wp:inline distT="0" distB="0" distL="0" distR="0" wp14:anchorId="3B0EEEFE" wp14:editId="4E33DDB3">
                  <wp:extent cx="138430" cy="138430"/>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90" w:type="dxa"/>
            <w:vAlign w:val="center"/>
            <w:hideMark/>
          </w:tcPr>
          <w:p w14:paraId="74762038"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72BEF063"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22190379"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34A6F606"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04391F72"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1E781509"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7FCBABB8"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387AD8D"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4719CFDE"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81" w:type="dxa"/>
            <w:vAlign w:val="center"/>
            <w:hideMark/>
          </w:tcPr>
          <w:p w14:paraId="444842BA"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2334B390"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37D9548F" w14:textId="77777777" w:rsidR="00477A66" w:rsidRPr="005134D4" w:rsidRDefault="00477A66" w:rsidP="00EF230C">
            <w:pPr>
              <w:spacing w:line="256" w:lineRule="auto"/>
              <w:ind w:left="3"/>
              <w:jc w:val="center"/>
              <w:rPr>
                <w:sz w:val="16"/>
                <w:szCs w:val="16"/>
                <w:lang w:val="es-ES_tradnl"/>
              </w:rPr>
            </w:pPr>
            <w:r w:rsidRPr="005134D4">
              <w:rPr>
                <w:sz w:val="16"/>
                <w:szCs w:val="16"/>
                <w:lang w:val="es-ES_tradnl"/>
              </w:rPr>
              <w:t>-</w:t>
            </w:r>
          </w:p>
        </w:tc>
      </w:tr>
      <w:tr w:rsidR="00477A66" w:rsidRPr="005134D4" w14:paraId="1BD9504C" w14:textId="77777777" w:rsidTr="00477A66">
        <w:trPr>
          <w:trHeight w:val="309"/>
          <w:jc w:val="center"/>
        </w:trPr>
        <w:tc>
          <w:tcPr>
            <w:tcW w:w="988" w:type="dxa"/>
            <w:shd w:val="clear" w:color="auto" w:fill="365F91" w:themeFill="accent1" w:themeFillShade="BF"/>
            <w:vAlign w:val="center"/>
            <w:hideMark/>
          </w:tcPr>
          <w:p w14:paraId="196BB529" w14:textId="77777777" w:rsidR="00477A66" w:rsidRPr="005134D4" w:rsidRDefault="00477A66" w:rsidP="00477A66">
            <w:pPr>
              <w:pStyle w:val="TableParagraph"/>
              <w:spacing w:before="10"/>
              <w:jc w:val="center"/>
              <w:rPr>
                <w:b/>
                <w:color w:val="FFFFFF" w:themeColor="background1"/>
                <w:sz w:val="16"/>
                <w:szCs w:val="16"/>
                <w:lang w:val="es-ES_tradnl"/>
              </w:rPr>
            </w:pPr>
            <w:r w:rsidRPr="005134D4">
              <w:rPr>
                <w:b/>
                <w:color w:val="FFFFFF" w:themeColor="background1"/>
                <w:sz w:val="16"/>
                <w:szCs w:val="16"/>
                <w:lang w:val="es-ES_tradnl"/>
              </w:rPr>
              <w:t>OBJ0015</w:t>
            </w:r>
          </w:p>
        </w:tc>
        <w:tc>
          <w:tcPr>
            <w:tcW w:w="879" w:type="dxa"/>
            <w:vAlign w:val="center"/>
            <w:hideMark/>
          </w:tcPr>
          <w:p w14:paraId="5411AF06" w14:textId="77777777" w:rsidR="00477A66" w:rsidRPr="005134D4" w:rsidRDefault="00477A66" w:rsidP="00EF230C">
            <w:pPr>
              <w:spacing w:line="256" w:lineRule="auto"/>
              <w:ind w:left="1"/>
              <w:jc w:val="center"/>
              <w:rPr>
                <w:sz w:val="16"/>
                <w:szCs w:val="16"/>
                <w:lang w:val="es-ES_tradnl"/>
              </w:rPr>
            </w:pPr>
            <w:r w:rsidRPr="005134D4">
              <w:rPr>
                <w:sz w:val="16"/>
                <w:szCs w:val="16"/>
                <w:lang w:val="es-ES_tradnl"/>
              </w:rPr>
              <w:t>-</w:t>
            </w:r>
          </w:p>
        </w:tc>
        <w:tc>
          <w:tcPr>
            <w:tcW w:w="790" w:type="dxa"/>
            <w:vAlign w:val="center"/>
            <w:hideMark/>
          </w:tcPr>
          <w:p w14:paraId="45745DCF" w14:textId="77777777" w:rsidR="00477A66" w:rsidRPr="005134D4" w:rsidRDefault="00477A66" w:rsidP="00EF230C">
            <w:pPr>
              <w:spacing w:line="256" w:lineRule="auto"/>
              <w:ind w:left="12"/>
              <w:jc w:val="center"/>
              <w:rPr>
                <w:sz w:val="16"/>
                <w:szCs w:val="16"/>
                <w:lang w:val="es-ES_tradnl"/>
              </w:rPr>
            </w:pPr>
            <w:r w:rsidRPr="005134D4">
              <w:rPr>
                <w:sz w:val="16"/>
                <w:szCs w:val="16"/>
                <w:lang w:val="es-ES_tradnl"/>
              </w:rPr>
              <w:t>-</w:t>
            </w:r>
          </w:p>
        </w:tc>
        <w:tc>
          <w:tcPr>
            <w:tcW w:w="790" w:type="dxa"/>
            <w:vAlign w:val="center"/>
            <w:hideMark/>
          </w:tcPr>
          <w:p w14:paraId="1C3FA5DE" w14:textId="77777777" w:rsidR="00477A66" w:rsidRPr="005134D4" w:rsidRDefault="00477A66" w:rsidP="00EF230C">
            <w:pPr>
              <w:spacing w:line="256" w:lineRule="auto"/>
              <w:ind w:left="9"/>
              <w:jc w:val="center"/>
              <w:rPr>
                <w:sz w:val="16"/>
                <w:szCs w:val="16"/>
                <w:lang w:val="es-ES_tradnl"/>
              </w:rPr>
            </w:pPr>
            <w:r w:rsidRPr="005134D4">
              <w:rPr>
                <w:sz w:val="16"/>
                <w:szCs w:val="16"/>
                <w:lang w:val="es-ES_tradnl"/>
              </w:rPr>
              <w:t>-</w:t>
            </w:r>
          </w:p>
        </w:tc>
        <w:tc>
          <w:tcPr>
            <w:tcW w:w="790" w:type="dxa"/>
            <w:vAlign w:val="center"/>
            <w:hideMark/>
          </w:tcPr>
          <w:p w14:paraId="50CAFD0E" w14:textId="77777777" w:rsidR="00477A66" w:rsidRPr="005134D4" w:rsidRDefault="00477A66" w:rsidP="00EF230C">
            <w:pPr>
              <w:spacing w:line="256" w:lineRule="auto"/>
              <w:ind w:left="5"/>
              <w:jc w:val="center"/>
              <w:rPr>
                <w:sz w:val="16"/>
                <w:szCs w:val="16"/>
                <w:lang w:val="es-ES_tradnl"/>
              </w:rPr>
            </w:pPr>
            <w:r w:rsidRPr="005134D4">
              <w:rPr>
                <w:sz w:val="16"/>
                <w:szCs w:val="16"/>
                <w:lang w:val="es-ES_tradnl"/>
              </w:rPr>
              <w:t>-</w:t>
            </w:r>
          </w:p>
        </w:tc>
        <w:tc>
          <w:tcPr>
            <w:tcW w:w="790" w:type="dxa"/>
            <w:vAlign w:val="center"/>
            <w:hideMark/>
          </w:tcPr>
          <w:p w14:paraId="165ADFE6" w14:textId="77777777" w:rsidR="00477A66" w:rsidRPr="005134D4" w:rsidRDefault="00477A66" w:rsidP="00EF230C">
            <w:pPr>
              <w:spacing w:line="256" w:lineRule="auto"/>
              <w:ind w:left="2"/>
              <w:jc w:val="center"/>
              <w:rPr>
                <w:sz w:val="16"/>
                <w:szCs w:val="16"/>
                <w:lang w:val="es-ES_tradnl"/>
              </w:rPr>
            </w:pPr>
            <w:r w:rsidRPr="005134D4">
              <w:rPr>
                <w:sz w:val="16"/>
                <w:szCs w:val="16"/>
                <w:lang w:val="es-ES_tradnl"/>
              </w:rPr>
              <w:t>-</w:t>
            </w:r>
          </w:p>
        </w:tc>
        <w:tc>
          <w:tcPr>
            <w:tcW w:w="790" w:type="dxa"/>
            <w:vAlign w:val="center"/>
            <w:hideMark/>
          </w:tcPr>
          <w:p w14:paraId="374C3DEB" w14:textId="77777777" w:rsidR="00477A66" w:rsidRPr="005134D4" w:rsidRDefault="00477A66" w:rsidP="00EF230C">
            <w:pPr>
              <w:spacing w:line="256" w:lineRule="auto"/>
              <w:ind w:right="2"/>
              <w:jc w:val="center"/>
              <w:rPr>
                <w:sz w:val="16"/>
                <w:szCs w:val="16"/>
                <w:lang w:val="es-ES_tradnl"/>
              </w:rPr>
            </w:pPr>
            <w:r w:rsidRPr="005134D4">
              <w:rPr>
                <w:sz w:val="16"/>
                <w:szCs w:val="16"/>
                <w:lang w:val="es-ES_tradnl"/>
              </w:rPr>
              <w:t>-</w:t>
            </w:r>
          </w:p>
        </w:tc>
        <w:tc>
          <w:tcPr>
            <w:tcW w:w="790" w:type="dxa"/>
            <w:vAlign w:val="center"/>
            <w:hideMark/>
          </w:tcPr>
          <w:p w14:paraId="02F01F2A" w14:textId="77777777" w:rsidR="00477A66" w:rsidRPr="005134D4" w:rsidRDefault="00477A66" w:rsidP="00EF230C">
            <w:pPr>
              <w:spacing w:line="256" w:lineRule="auto"/>
              <w:ind w:right="5"/>
              <w:jc w:val="center"/>
              <w:rPr>
                <w:sz w:val="16"/>
                <w:szCs w:val="16"/>
                <w:lang w:val="es-ES_tradnl"/>
              </w:rPr>
            </w:pPr>
            <w:r w:rsidRPr="005134D4">
              <w:rPr>
                <w:sz w:val="16"/>
                <w:szCs w:val="16"/>
                <w:lang w:val="es-ES_tradnl"/>
              </w:rPr>
              <w:t>-</w:t>
            </w:r>
          </w:p>
        </w:tc>
        <w:tc>
          <w:tcPr>
            <w:tcW w:w="790" w:type="dxa"/>
            <w:vAlign w:val="center"/>
            <w:hideMark/>
          </w:tcPr>
          <w:p w14:paraId="50E849FA" w14:textId="77777777" w:rsidR="00477A66" w:rsidRPr="005134D4" w:rsidRDefault="00477A66" w:rsidP="00EF230C">
            <w:pPr>
              <w:spacing w:line="256" w:lineRule="auto"/>
              <w:ind w:right="8"/>
              <w:jc w:val="center"/>
              <w:rPr>
                <w:sz w:val="16"/>
                <w:szCs w:val="16"/>
                <w:lang w:val="es-ES_tradnl"/>
              </w:rPr>
            </w:pPr>
            <w:r w:rsidRPr="005134D4">
              <w:rPr>
                <w:sz w:val="16"/>
                <w:szCs w:val="16"/>
                <w:lang w:val="es-ES_tradnl"/>
              </w:rPr>
              <w:t>-</w:t>
            </w:r>
          </w:p>
        </w:tc>
        <w:tc>
          <w:tcPr>
            <w:tcW w:w="790" w:type="dxa"/>
            <w:vAlign w:val="center"/>
            <w:hideMark/>
          </w:tcPr>
          <w:p w14:paraId="7A6ACCBE"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90" w:type="dxa"/>
            <w:vAlign w:val="center"/>
            <w:hideMark/>
          </w:tcPr>
          <w:p w14:paraId="6E3D8C75"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4A425306"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D77E405" w14:textId="77777777" w:rsidR="00477A66" w:rsidRPr="005134D4" w:rsidRDefault="00477A66" w:rsidP="00EF230C">
            <w:pPr>
              <w:spacing w:line="256" w:lineRule="auto"/>
              <w:ind w:right="12"/>
              <w:jc w:val="center"/>
              <w:rPr>
                <w:sz w:val="16"/>
                <w:szCs w:val="16"/>
                <w:lang w:val="es-ES_tradnl"/>
              </w:rPr>
            </w:pPr>
            <w:r w:rsidRPr="005134D4">
              <w:rPr>
                <w:sz w:val="16"/>
                <w:szCs w:val="16"/>
                <w:lang w:val="es-ES_tradnl"/>
              </w:rPr>
              <w:t>-</w:t>
            </w:r>
          </w:p>
        </w:tc>
        <w:tc>
          <w:tcPr>
            <w:tcW w:w="781" w:type="dxa"/>
            <w:vAlign w:val="center"/>
            <w:hideMark/>
          </w:tcPr>
          <w:p w14:paraId="2B7381AA" w14:textId="0C5D943A" w:rsidR="00477A66" w:rsidRPr="005134D4" w:rsidRDefault="00477A66" w:rsidP="00EF230C">
            <w:pPr>
              <w:spacing w:line="256" w:lineRule="auto"/>
              <w:ind w:left="111"/>
              <w:jc w:val="center"/>
              <w:rPr>
                <w:sz w:val="16"/>
                <w:szCs w:val="16"/>
                <w:lang w:val="es-ES_tradnl"/>
              </w:rPr>
            </w:pPr>
            <w:r w:rsidRPr="005134D4">
              <w:rPr>
                <w:noProof/>
                <w:sz w:val="16"/>
                <w:szCs w:val="16"/>
                <w:lang w:val="es-ES_tradnl" w:eastAsia="es-ES"/>
              </w:rPr>
              <w:drawing>
                <wp:inline distT="0" distB="0" distL="0" distR="0" wp14:anchorId="46F35F5D" wp14:editId="36CCF50B">
                  <wp:extent cx="138430" cy="13843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p>
        </w:tc>
        <w:tc>
          <w:tcPr>
            <w:tcW w:w="781" w:type="dxa"/>
            <w:vAlign w:val="center"/>
            <w:hideMark/>
          </w:tcPr>
          <w:p w14:paraId="09421554" w14:textId="77777777" w:rsidR="00477A66" w:rsidRPr="005134D4" w:rsidRDefault="00477A66" w:rsidP="00EF230C">
            <w:pPr>
              <w:spacing w:line="256" w:lineRule="auto"/>
              <w:ind w:right="4"/>
              <w:jc w:val="center"/>
              <w:rPr>
                <w:sz w:val="16"/>
                <w:szCs w:val="16"/>
                <w:lang w:val="es-ES_tradnl"/>
              </w:rPr>
            </w:pPr>
            <w:r w:rsidRPr="005134D4">
              <w:rPr>
                <w:sz w:val="16"/>
                <w:szCs w:val="16"/>
                <w:lang w:val="es-ES_tradnl"/>
              </w:rPr>
              <w:t>-</w:t>
            </w:r>
          </w:p>
        </w:tc>
        <w:tc>
          <w:tcPr>
            <w:tcW w:w="781" w:type="dxa"/>
            <w:vAlign w:val="center"/>
            <w:hideMark/>
          </w:tcPr>
          <w:p w14:paraId="4738DE54" w14:textId="77777777" w:rsidR="00477A66" w:rsidRPr="005134D4" w:rsidRDefault="00477A66" w:rsidP="00EF230C">
            <w:pPr>
              <w:spacing w:line="256" w:lineRule="auto"/>
              <w:ind w:right="1"/>
              <w:jc w:val="center"/>
              <w:rPr>
                <w:sz w:val="16"/>
                <w:szCs w:val="16"/>
                <w:lang w:val="es-ES_tradnl"/>
              </w:rPr>
            </w:pPr>
            <w:r w:rsidRPr="005134D4">
              <w:rPr>
                <w:sz w:val="16"/>
                <w:szCs w:val="16"/>
                <w:lang w:val="es-ES_tradnl"/>
              </w:rPr>
              <w:t>-</w:t>
            </w:r>
          </w:p>
        </w:tc>
        <w:tc>
          <w:tcPr>
            <w:tcW w:w="781" w:type="dxa"/>
            <w:vAlign w:val="center"/>
            <w:hideMark/>
          </w:tcPr>
          <w:p w14:paraId="6BB619CD" w14:textId="77777777" w:rsidR="00477A66" w:rsidRPr="005134D4" w:rsidRDefault="00477A66" w:rsidP="000B7314">
            <w:pPr>
              <w:keepNext/>
              <w:spacing w:line="256" w:lineRule="auto"/>
              <w:ind w:left="3"/>
              <w:jc w:val="center"/>
              <w:rPr>
                <w:sz w:val="16"/>
                <w:szCs w:val="16"/>
                <w:lang w:val="es-ES_tradnl"/>
              </w:rPr>
            </w:pPr>
            <w:r w:rsidRPr="005134D4">
              <w:rPr>
                <w:sz w:val="16"/>
                <w:szCs w:val="16"/>
                <w:lang w:val="es-ES_tradnl"/>
              </w:rPr>
              <w:t>-</w:t>
            </w:r>
          </w:p>
        </w:tc>
      </w:tr>
    </w:tbl>
    <w:p w14:paraId="6F276D1A" w14:textId="122C9B9A" w:rsidR="00EF230C" w:rsidRPr="005134D4" w:rsidRDefault="000B7314" w:rsidP="000B7314">
      <w:pPr>
        <w:pStyle w:val="Descripcin"/>
        <w:spacing w:before="120" w:after="120"/>
        <w:jc w:val="center"/>
        <w:rPr>
          <w:lang w:val="es-ES_tradnl"/>
        </w:rPr>
        <w:sectPr w:rsidR="00EF230C" w:rsidRPr="005134D4" w:rsidSect="00EF230C">
          <w:pgSz w:w="16838" w:h="11906" w:orient="landscape"/>
          <w:pgMar w:top="851" w:right="1418" w:bottom="1985" w:left="1418" w:header="284" w:footer="266" w:gutter="0"/>
          <w:cols w:space="708"/>
          <w:docGrid w:linePitch="360"/>
        </w:sectPr>
      </w:pPr>
      <w:bookmarkStart w:id="337" w:name="_Toc16891903"/>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40</w:t>
      </w:r>
      <w:r w:rsidR="00577A60" w:rsidRPr="005134D4">
        <w:rPr>
          <w:lang w:val="es-ES_tradnl"/>
        </w:rPr>
        <w:fldChar w:fldCharType="end"/>
      </w:r>
      <w:r w:rsidRPr="005134D4">
        <w:rPr>
          <w:lang w:val="es-ES_tradnl"/>
        </w:rPr>
        <w:t>. Matriz de dependencias de requisitos</w:t>
      </w:r>
      <w:bookmarkEnd w:id="337"/>
    </w:p>
    <w:p w14:paraId="3C1CE26D" w14:textId="36372864" w:rsidR="00AF0ADA" w:rsidRPr="005134D4" w:rsidRDefault="00992042" w:rsidP="005F12FE">
      <w:pPr>
        <w:pStyle w:val="Ttulo2"/>
      </w:pPr>
      <w:bookmarkStart w:id="338" w:name="_Toc16891794"/>
      <w:r w:rsidRPr="005134D4">
        <w:lastRenderedPageBreak/>
        <w:t>Casos de uso</w:t>
      </w:r>
      <w:bookmarkEnd w:id="338"/>
    </w:p>
    <w:p w14:paraId="0EA4E8C1" w14:textId="529E9443" w:rsidR="00025633" w:rsidRPr="005134D4" w:rsidRDefault="0076397F" w:rsidP="0076397F">
      <w:pPr>
        <w:spacing w:line="360" w:lineRule="auto"/>
        <w:ind w:firstLine="284"/>
        <w:rPr>
          <w:lang w:val="es-ES_tradnl"/>
        </w:rPr>
      </w:pPr>
      <w:r w:rsidRPr="005134D4">
        <w:rPr>
          <w:lang w:val="es-ES_tradnl"/>
        </w:rPr>
        <w:t>Esta sección mostrará, a través de diagramas UML, los diferentes requerimientos del sistema, permitiendo tener una visión más clara de los aspectos funcionales de la aplicación, los actores que intervienen y los sistemas externos a los que están conectados.</w:t>
      </w:r>
    </w:p>
    <w:p w14:paraId="58AFADDA" w14:textId="52939BC2" w:rsidR="007A1EE4" w:rsidRPr="005134D4" w:rsidRDefault="007A1EE4" w:rsidP="005F12FE">
      <w:pPr>
        <w:pStyle w:val="Ttulo3"/>
      </w:pPr>
      <w:bookmarkStart w:id="339" w:name="_Toc10319726"/>
      <w:bookmarkStart w:id="340" w:name="_Toc10365381"/>
      <w:bookmarkStart w:id="341" w:name="_Toc10365488"/>
      <w:bookmarkStart w:id="342" w:name="_Toc10381105"/>
      <w:bookmarkStart w:id="343" w:name="_Toc10407684"/>
      <w:bookmarkStart w:id="344" w:name="_Toc10417902"/>
      <w:bookmarkStart w:id="345" w:name="_Toc10417999"/>
      <w:bookmarkStart w:id="346" w:name="_Toc10465133"/>
      <w:bookmarkStart w:id="347" w:name="_Toc10465236"/>
      <w:bookmarkStart w:id="348" w:name="_Toc10541945"/>
      <w:bookmarkStart w:id="349" w:name="_Toc10546324"/>
      <w:bookmarkStart w:id="350" w:name="_Toc10546449"/>
      <w:bookmarkStart w:id="351" w:name="_Toc10547366"/>
      <w:bookmarkStart w:id="352" w:name="_Toc16891795"/>
      <w:bookmarkEnd w:id="339"/>
      <w:bookmarkEnd w:id="340"/>
      <w:bookmarkEnd w:id="341"/>
      <w:bookmarkEnd w:id="342"/>
      <w:bookmarkEnd w:id="343"/>
      <w:bookmarkEnd w:id="344"/>
      <w:bookmarkEnd w:id="345"/>
      <w:bookmarkEnd w:id="346"/>
      <w:bookmarkEnd w:id="347"/>
      <w:bookmarkEnd w:id="348"/>
      <w:bookmarkEnd w:id="349"/>
      <w:bookmarkEnd w:id="350"/>
      <w:bookmarkEnd w:id="351"/>
      <w:r w:rsidRPr="005134D4">
        <w:t>Gestión de mascotas</w:t>
      </w:r>
      <w:bookmarkEnd w:id="352"/>
    </w:p>
    <w:p w14:paraId="436DD1F9" w14:textId="77777777" w:rsidR="00E2799C" w:rsidRPr="005134D4" w:rsidRDefault="007A1EE4" w:rsidP="00E2799C">
      <w:pPr>
        <w:keepNext/>
        <w:spacing w:line="360" w:lineRule="auto"/>
        <w:ind w:firstLine="284"/>
        <w:jc w:val="center"/>
        <w:rPr>
          <w:lang w:val="es-ES_tradnl"/>
        </w:rPr>
      </w:pPr>
      <w:r w:rsidRPr="005134D4">
        <w:rPr>
          <w:noProof/>
          <w:lang w:val="es-ES_tradnl" w:eastAsia="es-ES"/>
        </w:rPr>
        <w:drawing>
          <wp:inline distT="0" distB="0" distL="0" distR="0" wp14:anchorId="773DCF71" wp14:editId="6FE178BE">
            <wp:extent cx="3810000" cy="30480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estion_mascotas.png"/>
                    <pic:cNvPicPr/>
                  </pic:nvPicPr>
                  <pic:blipFill rotWithShape="1">
                    <a:blip r:embed="rId54">
                      <a:extLst>
                        <a:ext uri="{28A0092B-C50C-407E-A947-70E740481C1C}">
                          <a14:useLocalDpi xmlns:a14="http://schemas.microsoft.com/office/drawing/2010/main" val="0"/>
                        </a:ext>
                      </a:extLst>
                    </a:blip>
                    <a:srcRect l="14885" r="18964" b="34933"/>
                    <a:stretch/>
                  </pic:blipFill>
                  <pic:spPr bwMode="auto">
                    <a:xfrm>
                      <a:off x="0" y="0"/>
                      <a:ext cx="3810000" cy="30480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4566CEF" w14:textId="1B02DDAB" w:rsidR="007A1EE4" w:rsidRPr="005134D4" w:rsidRDefault="00E2799C" w:rsidP="00E2799C">
      <w:pPr>
        <w:pStyle w:val="Descripcin"/>
        <w:jc w:val="center"/>
        <w:rPr>
          <w:lang w:val="es-ES_tradnl"/>
        </w:rPr>
      </w:pPr>
      <w:bookmarkStart w:id="353" w:name="_Toc1689212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10</w:t>
      </w:r>
      <w:r w:rsidRPr="005134D4">
        <w:rPr>
          <w:lang w:val="es-ES_tradnl"/>
        </w:rPr>
        <w:fldChar w:fldCharType="end"/>
      </w:r>
      <w:r w:rsidRPr="005134D4">
        <w:rPr>
          <w:lang w:val="es-ES_tradnl"/>
        </w:rPr>
        <w:t>: Gestión de mascotas</w:t>
      </w:r>
      <w:bookmarkEnd w:id="353"/>
    </w:p>
    <w:p w14:paraId="0027EE66" w14:textId="77777777" w:rsidR="00655078" w:rsidRPr="005134D4" w:rsidRDefault="00655078" w:rsidP="0076397F">
      <w:pPr>
        <w:spacing w:line="360" w:lineRule="auto"/>
        <w:ind w:firstLine="284"/>
        <w:rPr>
          <w:lang w:val="es-ES_tradnl"/>
        </w:rPr>
      </w:pPr>
    </w:p>
    <w:p w14:paraId="57E9F29A" w14:textId="6642E393" w:rsidR="007A1EE4" w:rsidRPr="005134D4" w:rsidRDefault="001E39F7" w:rsidP="0076397F">
      <w:pPr>
        <w:spacing w:line="360" w:lineRule="auto"/>
        <w:ind w:firstLine="284"/>
        <w:rPr>
          <w:lang w:val="es-ES_tradnl"/>
        </w:rPr>
      </w:pPr>
      <w:r w:rsidRPr="005134D4">
        <w:rPr>
          <w:lang w:val="es-ES_tradnl"/>
        </w:rPr>
        <w:t>Aquí se muestra</w:t>
      </w:r>
      <w:r w:rsidR="003F50DE" w:rsidRPr="005134D4">
        <w:rPr>
          <w:lang w:val="es-ES_tradnl"/>
        </w:rPr>
        <w:t xml:space="preserve"> como el veterinario podrá realizar las acciones de alta, modificación y baja sobre los datos de una mascota, y su posterior almacenamiento en la red IPFS. Tanto el alta de mascotas como la modificación,</w:t>
      </w:r>
      <w:r w:rsidR="00D97A16" w:rsidRPr="005134D4">
        <w:rPr>
          <w:lang w:val="es-ES_tradnl"/>
        </w:rPr>
        <w:t xml:space="preserve"> </w:t>
      </w:r>
      <w:r w:rsidR="003F50DE" w:rsidRPr="005134D4">
        <w:rPr>
          <w:lang w:val="es-ES_tradnl"/>
        </w:rPr>
        <w:t xml:space="preserve">son procesos que a nivel de </w:t>
      </w:r>
      <w:r w:rsidR="00D97A16" w:rsidRPr="005134D4">
        <w:rPr>
          <w:lang w:val="es-ES_tradnl"/>
        </w:rPr>
        <w:t>gráfico</w:t>
      </w:r>
      <w:r w:rsidR="003F50DE" w:rsidRPr="005134D4">
        <w:rPr>
          <w:lang w:val="es-ES_tradnl"/>
        </w:rPr>
        <w:t xml:space="preserve"> est</w:t>
      </w:r>
      <w:r w:rsidR="00D97A16" w:rsidRPr="005134D4">
        <w:rPr>
          <w:lang w:val="es-ES_tradnl"/>
        </w:rPr>
        <w:t>án integrados dentro del mismo proceso que la Gestión de propietarios, pero en la presente implementación se consideran Casos de Uso separados, pues su gestión de almacenamiento se llevará a cabo de manera separada dentro de la IPFS.</w:t>
      </w:r>
    </w:p>
    <w:p w14:paraId="72752FD9" w14:textId="2C4FE25E" w:rsidR="002B62C9" w:rsidRPr="005134D4" w:rsidRDefault="002B62C9" w:rsidP="005F12FE">
      <w:pPr>
        <w:pStyle w:val="Ttulo3"/>
      </w:pPr>
      <w:bookmarkStart w:id="354" w:name="_Toc16891796"/>
      <w:r w:rsidRPr="005134D4">
        <w:t>Gestión de propietarios</w:t>
      </w:r>
      <w:bookmarkEnd w:id="354"/>
    </w:p>
    <w:p w14:paraId="000FFD4A" w14:textId="77777777" w:rsidR="00655078" w:rsidRPr="005134D4" w:rsidRDefault="00655078" w:rsidP="00655078">
      <w:pPr>
        <w:spacing w:line="360" w:lineRule="auto"/>
        <w:ind w:firstLine="284"/>
        <w:rPr>
          <w:lang w:val="es-ES_tradnl"/>
        </w:rPr>
      </w:pPr>
      <w:r w:rsidRPr="005134D4">
        <w:rPr>
          <w:lang w:val="es-ES_tradnl"/>
        </w:rPr>
        <w:t>En este Caso de Uso se expone la gestión de los propietarios de las mascotas, y que como se observa sólo es posible realizar el alta y la modificación. Esto se debe a que un propietario siempre estará relacionado con una mascota, y las acciones siempre se realizarán sobre ésta, no sobre él, por lo que el sistema nunca permitirá el darlo de baja.</w:t>
      </w:r>
    </w:p>
    <w:p w14:paraId="6685C517" w14:textId="77777777" w:rsidR="002E7BCD" w:rsidRPr="005134D4" w:rsidRDefault="002E7BCD">
      <w:pPr>
        <w:jc w:val="left"/>
        <w:rPr>
          <w:noProof/>
          <w:lang w:val="es-ES_tradnl" w:eastAsia="es-ES"/>
        </w:rPr>
      </w:pPr>
    </w:p>
    <w:p w14:paraId="13307E3C" w14:textId="77777777" w:rsidR="002E7BCD" w:rsidRPr="005134D4" w:rsidRDefault="002E7BCD" w:rsidP="002E7BCD">
      <w:pPr>
        <w:keepNext/>
        <w:jc w:val="center"/>
        <w:rPr>
          <w:lang w:val="es-ES_tradnl"/>
        </w:rPr>
      </w:pPr>
      <w:r w:rsidRPr="005134D4">
        <w:rPr>
          <w:noProof/>
          <w:lang w:val="es-ES_tradnl" w:eastAsia="es-ES"/>
        </w:rPr>
        <w:lastRenderedPageBreak/>
        <w:drawing>
          <wp:inline distT="0" distB="0" distL="0" distR="0" wp14:anchorId="791209C6" wp14:editId="37E1F162">
            <wp:extent cx="3762375" cy="2971800"/>
            <wp:effectExtent l="19050" t="19050" r="28575" b="190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stion_propietarios.png"/>
                    <pic:cNvPicPr/>
                  </pic:nvPicPr>
                  <pic:blipFill rotWithShape="1">
                    <a:blip r:embed="rId55">
                      <a:extLst>
                        <a:ext uri="{28A0092B-C50C-407E-A947-70E740481C1C}">
                          <a14:useLocalDpi xmlns:a14="http://schemas.microsoft.com/office/drawing/2010/main" val="0"/>
                        </a:ext>
                      </a:extLst>
                    </a:blip>
                    <a:srcRect l="15877" r="18798" b="36559"/>
                    <a:stretch/>
                  </pic:blipFill>
                  <pic:spPr bwMode="auto">
                    <a:xfrm>
                      <a:off x="0" y="0"/>
                      <a:ext cx="3762375" cy="2971800"/>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85463EF" w14:textId="157D3968" w:rsidR="00C46BD1" w:rsidRPr="005134D4" w:rsidRDefault="002E7BCD" w:rsidP="00655078">
      <w:pPr>
        <w:pStyle w:val="Descripcin"/>
        <w:jc w:val="center"/>
        <w:rPr>
          <w:lang w:val="es-ES_tradnl"/>
        </w:rPr>
      </w:pPr>
      <w:bookmarkStart w:id="355" w:name="_Toc16892121"/>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11</w:t>
      </w:r>
      <w:r w:rsidRPr="005134D4">
        <w:rPr>
          <w:lang w:val="es-ES_tradnl"/>
        </w:rPr>
        <w:fldChar w:fldCharType="end"/>
      </w:r>
      <w:r w:rsidRPr="005134D4">
        <w:rPr>
          <w:lang w:val="es-ES_tradnl"/>
        </w:rPr>
        <w:t>: Gestión de propietarios</w:t>
      </w:r>
      <w:bookmarkEnd w:id="355"/>
    </w:p>
    <w:p w14:paraId="33000563" w14:textId="6F5601EB" w:rsidR="002E7BCD" w:rsidRPr="005134D4" w:rsidRDefault="00571724" w:rsidP="005F12FE">
      <w:pPr>
        <w:pStyle w:val="Ttulo3"/>
      </w:pPr>
      <w:bookmarkStart w:id="356" w:name="_Toc16891797"/>
      <w:r w:rsidRPr="005134D4">
        <w:t>Consulta de saldo</w:t>
      </w:r>
      <w:bookmarkEnd w:id="356"/>
      <w:r w:rsidR="003B6AED" w:rsidRPr="005134D4">
        <w:t xml:space="preserve"> </w:t>
      </w:r>
    </w:p>
    <w:p w14:paraId="679CF213" w14:textId="77777777" w:rsidR="004E3B87" w:rsidRPr="005134D4" w:rsidRDefault="00571724" w:rsidP="004E3B87">
      <w:pPr>
        <w:keepNext/>
        <w:jc w:val="center"/>
        <w:rPr>
          <w:lang w:val="es-ES_tradnl"/>
        </w:rPr>
      </w:pPr>
      <w:r w:rsidRPr="005134D4">
        <w:rPr>
          <w:noProof/>
          <w:lang w:val="es-ES_tradnl" w:eastAsia="es-ES"/>
        </w:rPr>
        <w:drawing>
          <wp:inline distT="0" distB="0" distL="0" distR="0" wp14:anchorId="383C2481" wp14:editId="71F606DA">
            <wp:extent cx="2845128" cy="22479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nsulta de saldo.png"/>
                    <pic:cNvPicPr/>
                  </pic:nvPicPr>
                  <pic:blipFill rotWithShape="1">
                    <a:blip r:embed="rId56">
                      <a:extLst>
                        <a:ext uri="{28A0092B-C50C-407E-A947-70E740481C1C}">
                          <a14:useLocalDpi xmlns:a14="http://schemas.microsoft.com/office/drawing/2010/main" val="0"/>
                        </a:ext>
                      </a:extLst>
                    </a:blip>
                    <a:srcRect l="20246" r="19366" b="44467"/>
                    <a:stretch/>
                  </pic:blipFill>
                  <pic:spPr bwMode="auto">
                    <a:xfrm>
                      <a:off x="0" y="0"/>
                      <a:ext cx="2851127" cy="2252639"/>
                    </a:xfrm>
                    <a:prstGeom prst="rect">
                      <a:avLst/>
                    </a:prstGeom>
                    <a:ln>
                      <a:noFill/>
                    </a:ln>
                    <a:extLst>
                      <a:ext uri="{53640926-AAD7-44D8-BBD7-CCE9431645EC}">
                        <a14:shadowObscured xmlns:a14="http://schemas.microsoft.com/office/drawing/2010/main"/>
                      </a:ext>
                    </a:extLst>
                  </pic:spPr>
                </pic:pic>
              </a:graphicData>
            </a:graphic>
          </wp:inline>
        </w:drawing>
      </w:r>
    </w:p>
    <w:p w14:paraId="6AF2F305" w14:textId="28D76FF3" w:rsidR="00571724" w:rsidRPr="005134D4" w:rsidRDefault="004E3B87" w:rsidP="007509CB">
      <w:pPr>
        <w:pStyle w:val="Descripcin"/>
        <w:spacing w:before="120" w:after="120"/>
        <w:jc w:val="center"/>
        <w:rPr>
          <w:noProof/>
          <w:lang w:val="es-ES_tradnl" w:eastAsia="es-ES"/>
        </w:rPr>
      </w:pPr>
      <w:bookmarkStart w:id="357" w:name="_Toc1689212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12</w:t>
      </w:r>
      <w:r w:rsidRPr="005134D4">
        <w:rPr>
          <w:lang w:val="es-ES_tradnl"/>
        </w:rPr>
        <w:fldChar w:fldCharType="end"/>
      </w:r>
      <w:r w:rsidRPr="005134D4">
        <w:rPr>
          <w:lang w:val="es-ES_tradnl"/>
        </w:rPr>
        <w:t>: Consulta del saldo en Ethers</w:t>
      </w:r>
      <w:bookmarkEnd w:id="357"/>
    </w:p>
    <w:p w14:paraId="2551BDE3" w14:textId="2BA2A49A" w:rsidR="004E3B87" w:rsidRPr="005134D4" w:rsidRDefault="003F3DC5" w:rsidP="003F3DC5">
      <w:pPr>
        <w:spacing w:line="360" w:lineRule="auto"/>
        <w:ind w:firstLine="284"/>
        <w:rPr>
          <w:noProof/>
          <w:lang w:val="es-ES_tradnl" w:eastAsia="es-ES"/>
        </w:rPr>
      </w:pPr>
      <w:r w:rsidRPr="005134D4">
        <w:rPr>
          <w:noProof/>
          <w:lang w:val="es-ES_tradnl" w:eastAsia="es-ES"/>
        </w:rPr>
        <w:t>Este caso de uso muestra la consulta del saldo en moneda Ethers</w:t>
      </w:r>
      <w:r w:rsidR="00063109" w:rsidRPr="005134D4">
        <w:rPr>
          <w:noProof/>
          <w:lang w:val="es-ES_tradnl" w:eastAsia="es-ES"/>
        </w:rPr>
        <w:t>. Cada veterinario recibirá la cantidad de 0,1 ETH de otro veterianario dado de alta en el sistema</w:t>
      </w:r>
      <w:r w:rsidRPr="005134D4">
        <w:rPr>
          <w:noProof/>
          <w:lang w:val="es-ES_tradnl" w:eastAsia="es-ES"/>
        </w:rPr>
        <w:t xml:space="preserve"> por las acciones de</w:t>
      </w:r>
      <w:r w:rsidR="00063109" w:rsidRPr="005134D4">
        <w:rPr>
          <w:noProof/>
          <w:lang w:val="es-ES_tradnl" w:eastAsia="es-ES"/>
        </w:rPr>
        <w:t xml:space="preserve"> modificación y baja que este último realice sobre mascotas que el primero introdujo en el sistema.</w:t>
      </w:r>
    </w:p>
    <w:p w14:paraId="58DDDE1B" w14:textId="7971860C" w:rsidR="0076397F" w:rsidRPr="005134D4" w:rsidRDefault="0076397F" w:rsidP="002E7BCD">
      <w:pPr>
        <w:rPr>
          <w:lang w:val="es-ES_tradnl"/>
        </w:rPr>
      </w:pPr>
      <w:r w:rsidRPr="005134D4">
        <w:rPr>
          <w:lang w:val="es-ES_tradnl"/>
        </w:rPr>
        <w:br w:type="page"/>
      </w:r>
    </w:p>
    <w:p w14:paraId="04205812" w14:textId="1209B76C" w:rsidR="008F6EB6" w:rsidRPr="005134D4" w:rsidRDefault="00A479BD" w:rsidP="005B6F6B">
      <w:pPr>
        <w:pStyle w:val="Ttulo1"/>
      </w:pPr>
      <w:bookmarkStart w:id="358" w:name="_Toc16891798"/>
      <w:r w:rsidRPr="005134D4">
        <w:lastRenderedPageBreak/>
        <w:t xml:space="preserve">Metodología y </w:t>
      </w:r>
      <w:r w:rsidR="008F6EB6" w:rsidRPr="005134D4">
        <w:t>Plan de trabajo</w:t>
      </w:r>
      <w:bookmarkEnd w:id="358"/>
    </w:p>
    <w:p w14:paraId="19CE68BA" w14:textId="6C81DDCF" w:rsidR="00A479BD" w:rsidRPr="005134D4" w:rsidRDefault="00A479BD" w:rsidP="00A479BD">
      <w:pPr>
        <w:spacing w:line="360" w:lineRule="auto"/>
        <w:ind w:firstLine="284"/>
        <w:rPr>
          <w:color w:val="FF0000"/>
          <w:lang w:val="es-ES_tradnl"/>
        </w:rPr>
      </w:pPr>
      <w:r w:rsidRPr="005134D4">
        <w:rPr>
          <w:lang w:val="es-ES_tradnl"/>
        </w:rPr>
        <w:t>La metodología utilizada para el desarrollo de proyecto es</w:t>
      </w:r>
      <w:r w:rsidR="00F2228D" w:rsidRPr="005134D4">
        <w:rPr>
          <w:lang w:val="es-ES_tradnl"/>
        </w:rPr>
        <w:t xml:space="preserve"> el modelo evolutivo - iterativo</w:t>
      </w:r>
      <w:r w:rsidRPr="005134D4">
        <w:rPr>
          <w:lang w:val="es-ES_tradnl"/>
        </w:rPr>
        <w:t>..</w:t>
      </w:r>
      <w:r w:rsidR="00F2228D" w:rsidRPr="005134D4">
        <w:rPr>
          <w:color w:val="FF0000"/>
          <w:lang w:val="es-ES_tradnl"/>
        </w:rPr>
        <w:t>POR REDACTAR</w:t>
      </w:r>
    </w:p>
    <w:p w14:paraId="32368C4F" w14:textId="77777777" w:rsidR="00A479BD" w:rsidRPr="005134D4" w:rsidRDefault="00A479BD" w:rsidP="00A479BD">
      <w:pPr>
        <w:spacing w:line="360" w:lineRule="auto"/>
        <w:ind w:firstLine="284"/>
        <w:rPr>
          <w:lang w:val="es-ES_tradnl"/>
        </w:rPr>
      </w:pPr>
    </w:p>
    <w:p w14:paraId="37EF952F" w14:textId="77777777" w:rsidR="00642528" w:rsidRPr="005134D4" w:rsidRDefault="00642528" w:rsidP="00642528">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59" w:name="_Toc10465138"/>
      <w:bookmarkStart w:id="360" w:name="_Toc10465241"/>
      <w:bookmarkStart w:id="361" w:name="_Toc10541950"/>
      <w:bookmarkStart w:id="362" w:name="_Toc10546329"/>
      <w:bookmarkStart w:id="363" w:name="_Toc10546454"/>
      <w:bookmarkStart w:id="364" w:name="_Toc10547371"/>
      <w:bookmarkStart w:id="365" w:name="_Toc15167535"/>
      <w:bookmarkStart w:id="366" w:name="_Toc15235116"/>
      <w:bookmarkStart w:id="367" w:name="_Toc15684941"/>
      <w:bookmarkStart w:id="368" w:name="_Toc16445706"/>
      <w:bookmarkStart w:id="369" w:name="_Toc16452251"/>
      <w:bookmarkStart w:id="370" w:name="_Toc16891799"/>
      <w:bookmarkEnd w:id="359"/>
      <w:bookmarkEnd w:id="360"/>
      <w:bookmarkEnd w:id="361"/>
      <w:bookmarkEnd w:id="362"/>
      <w:bookmarkEnd w:id="363"/>
      <w:bookmarkEnd w:id="364"/>
      <w:bookmarkEnd w:id="365"/>
      <w:bookmarkEnd w:id="366"/>
      <w:bookmarkEnd w:id="367"/>
      <w:bookmarkEnd w:id="368"/>
      <w:bookmarkEnd w:id="369"/>
      <w:bookmarkEnd w:id="370"/>
    </w:p>
    <w:p w14:paraId="43CB1768" w14:textId="266626EA" w:rsidR="00A479BD" w:rsidRPr="005134D4" w:rsidRDefault="00A479BD" w:rsidP="005F12FE">
      <w:pPr>
        <w:pStyle w:val="Ttulo2"/>
      </w:pPr>
      <w:bookmarkStart w:id="371" w:name="_Toc16891800"/>
      <w:r w:rsidRPr="005134D4">
        <w:t>Seguimiento del proyecto</w:t>
      </w:r>
      <w:bookmarkEnd w:id="371"/>
    </w:p>
    <w:p w14:paraId="2F514B96" w14:textId="1D45D2C4" w:rsidR="00A479BD" w:rsidRPr="005134D4" w:rsidRDefault="00A479BD" w:rsidP="00A479BD">
      <w:pPr>
        <w:ind w:firstLine="284"/>
        <w:rPr>
          <w:lang w:val="es-ES_tradnl" w:eastAsia="es-ES"/>
        </w:rPr>
      </w:pPr>
      <w:r w:rsidRPr="005134D4">
        <w:rPr>
          <w:lang w:val="es-ES_tradnl" w:eastAsia="es-ES"/>
        </w:rPr>
        <w:t>El seguimiento del proyecto ha sido realizado con la herramienta Trello</w:t>
      </w:r>
      <w:r w:rsidRPr="005134D4">
        <w:rPr>
          <w:rStyle w:val="Refdenotaalpie"/>
          <w:lang w:val="es-ES_tradnl" w:eastAsia="es-ES"/>
        </w:rPr>
        <w:footnoteReference w:id="6"/>
      </w:r>
      <w:r w:rsidRPr="005134D4">
        <w:rPr>
          <w:lang w:val="es-ES_tradnl" w:eastAsia="es-ES"/>
        </w:rPr>
        <w:t xml:space="preserve">. </w:t>
      </w:r>
    </w:p>
    <w:p w14:paraId="1B94FFE3" w14:textId="77777777" w:rsidR="008426B4" w:rsidRPr="005134D4" w:rsidRDefault="008426B4" w:rsidP="00A479BD">
      <w:pPr>
        <w:ind w:firstLine="284"/>
        <w:rPr>
          <w:noProof/>
          <w:lang w:val="es-ES_tradnl" w:eastAsia="es-ES"/>
        </w:rPr>
      </w:pPr>
    </w:p>
    <w:p w14:paraId="671AD67D" w14:textId="77777777" w:rsidR="008426B4" w:rsidRPr="005134D4" w:rsidRDefault="00A479BD" w:rsidP="008426B4">
      <w:pPr>
        <w:keepNext/>
        <w:ind w:firstLine="284"/>
        <w:rPr>
          <w:lang w:val="es-ES_tradnl"/>
        </w:rPr>
      </w:pPr>
      <w:r w:rsidRPr="005134D4">
        <w:rPr>
          <w:noProof/>
          <w:lang w:val="es-ES_tradnl" w:eastAsia="es-ES"/>
        </w:rPr>
        <w:drawing>
          <wp:inline distT="0" distB="0" distL="0" distR="0" wp14:anchorId="7B1A3F82" wp14:editId="0671D9A0">
            <wp:extent cx="5216148" cy="2544241"/>
            <wp:effectExtent l="0" t="0" r="381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3238"/>
                    <a:stretch/>
                  </pic:blipFill>
                  <pic:spPr bwMode="auto">
                    <a:xfrm>
                      <a:off x="0" y="0"/>
                      <a:ext cx="5226477" cy="2549279"/>
                    </a:xfrm>
                    <a:prstGeom prst="rect">
                      <a:avLst/>
                    </a:prstGeom>
                    <a:ln>
                      <a:noFill/>
                    </a:ln>
                    <a:extLst>
                      <a:ext uri="{53640926-AAD7-44D8-BBD7-CCE9431645EC}">
                        <a14:shadowObscured xmlns:a14="http://schemas.microsoft.com/office/drawing/2010/main"/>
                      </a:ext>
                    </a:extLst>
                  </pic:spPr>
                </pic:pic>
              </a:graphicData>
            </a:graphic>
          </wp:inline>
        </w:drawing>
      </w:r>
    </w:p>
    <w:p w14:paraId="1AB36573" w14:textId="26449926" w:rsidR="00A479BD" w:rsidRPr="005134D4" w:rsidRDefault="008426B4" w:rsidP="008426B4">
      <w:pPr>
        <w:pStyle w:val="Descripcin"/>
        <w:jc w:val="center"/>
        <w:rPr>
          <w:lang w:val="es-ES_tradnl" w:eastAsia="es-ES"/>
        </w:rPr>
      </w:pPr>
      <w:bookmarkStart w:id="372" w:name="_Toc1689212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13</w:t>
      </w:r>
      <w:r w:rsidRPr="005134D4">
        <w:rPr>
          <w:lang w:val="es-ES_tradnl"/>
        </w:rPr>
        <w:fldChar w:fldCharType="end"/>
      </w:r>
      <w:r w:rsidRPr="005134D4">
        <w:rPr>
          <w:lang w:val="es-ES_tradnl"/>
        </w:rPr>
        <w:t xml:space="preserve">: Tablero principal de </w:t>
      </w:r>
      <w:r w:rsidR="00002D96" w:rsidRPr="005134D4">
        <w:rPr>
          <w:lang w:val="es-ES_tradnl"/>
        </w:rPr>
        <w:t>Petchain</w:t>
      </w:r>
      <w:r w:rsidRPr="005134D4">
        <w:rPr>
          <w:lang w:val="es-ES_tradnl"/>
        </w:rPr>
        <w:t xml:space="preserve"> en Trello</w:t>
      </w:r>
      <w:bookmarkEnd w:id="372"/>
    </w:p>
    <w:p w14:paraId="70704B18" w14:textId="734B7858" w:rsidR="008F6EB6" w:rsidRPr="005134D4" w:rsidRDefault="008F6EB6">
      <w:pPr>
        <w:jc w:val="left"/>
        <w:rPr>
          <w:lang w:val="es-ES_tradnl"/>
        </w:rPr>
      </w:pPr>
    </w:p>
    <w:p w14:paraId="566EEB0E" w14:textId="77777777" w:rsidR="00394D96" w:rsidRPr="005134D4" w:rsidRDefault="00394D96">
      <w:pPr>
        <w:jc w:val="left"/>
        <w:rPr>
          <w:lang w:val="es-ES_tradnl"/>
        </w:rPr>
      </w:pPr>
    </w:p>
    <w:p w14:paraId="4E6B0629" w14:textId="77777777" w:rsidR="00394D96" w:rsidRPr="005134D4" w:rsidRDefault="00394D96">
      <w:pPr>
        <w:jc w:val="left"/>
        <w:rPr>
          <w:lang w:val="es-ES_tradnl"/>
        </w:rPr>
        <w:sectPr w:rsidR="00394D96" w:rsidRPr="005134D4" w:rsidSect="007509CB">
          <w:pgSz w:w="11906" w:h="16838"/>
          <w:pgMar w:top="1418" w:right="851" w:bottom="1418" w:left="1985" w:header="284" w:footer="266" w:gutter="0"/>
          <w:cols w:space="708"/>
          <w:docGrid w:linePitch="360"/>
        </w:sectPr>
      </w:pPr>
    </w:p>
    <w:p w14:paraId="783C5A3C" w14:textId="3BF4DD06" w:rsidR="00394D96" w:rsidRPr="005134D4" w:rsidRDefault="00394D96">
      <w:pPr>
        <w:jc w:val="left"/>
        <w:rPr>
          <w:lang w:val="es-ES_tradnl"/>
        </w:rPr>
      </w:pPr>
    </w:p>
    <w:p w14:paraId="142CE200" w14:textId="1064EE13" w:rsidR="00F20773" w:rsidRPr="005134D4" w:rsidRDefault="00D13026" w:rsidP="005B6F6B">
      <w:pPr>
        <w:pStyle w:val="Ttulo1"/>
      </w:pPr>
      <w:bookmarkStart w:id="373" w:name="_Toc16891801"/>
      <w:r w:rsidRPr="005134D4">
        <w:t>Descripción técnica</w:t>
      </w:r>
      <w:r w:rsidR="00002D96" w:rsidRPr="005134D4">
        <w:t>.</w:t>
      </w:r>
      <w:bookmarkEnd w:id="373"/>
    </w:p>
    <w:p w14:paraId="35157E82" w14:textId="59B1B11E" w:rsidR="005B7A2F" w:rsidRPr="005134D4" w:rsidRDefault="00002D96" w:rsidP="002071F4">
      <w:pPr>
        <w:spacing w:line="360" w:lineRule="auto"/>
        <w:ind w:firstLine="284"/>
        <w:rPr>
          <w:lang w:val="es-ES_tradnl"/>
        </w:rPr>
      </w:pPr>
      <w:r w:rsidRPr="005134D4">
        <w:rPr>
          <w:lang w:val="es-ES_tradnl"/>
        </w:rPr>
        <w:t>Petchain</w:t>
      </w:r>
      <w:r w:rsidR="00BD69CF" w:rsidRPr="005134D4">
        <w:rPr>
          <w:lang w:val="es-ES_tradnl"/>
        </w:rPr>
        <w:t xml:space="preserve"> es una aplicación web que emplea para su ejecución una combinación de tecnologías, con el objetivo de conectar un frontal en HTML</w:t>
      </w:r>
      <w:r w:rsidR="002071F4" w:rsidRPr="005134D4">
        <w:rPr>
          <w:lang w:val="es-ES_tradnl"/>
        </w:rPr>
        <w:t xml:space="preserve"> con un backend desarrollado con Smartcontracts</w:t>
      </w:r>
      <w:r w:rsidRPr="005134D4">
        <w:rPr>
          <w:lang w:val="es-ES_tradnl"/>
        </w:rPr>
        <w:t xml:space="preserve"> e IPFS</w:t>
      </w:r>
      <w:r w:rsidR="002071F4" w:rsidRPr="005134D4">
        <w:rPr>
          <w:lang w:val="es-ES_tradnl"/>
        </w:rPr>
        <w:t xml:space="preserve">. </w:t>
      </w:r>
    </w:p>
    <w:p w14:paraId="5ABF50EA" w14:textId="514DFC06" w:rsidR="00FB399C" w:rsidRPr="005134D4" w:rsidRDefault="00FB399C" w:rsidP="002071F4">
      <w:pPr>
        <w:spacing w:line="360" w:lineRule="auto"/>
        <w:ind w:firstLine="284"/>
        <w:rPr>
          <w:lang w:val="es-ES_tradnl"/>
        </w:rPr>
      </w:pPr>
    </w:p>
    <w:p w14:paraId="4244AAE6" w14:textId="37CA5FA7" w:rsidR="00394D96" w:rsidRPr="005134D4" w:rsidRDefault="004A2623" w:rsidP="002071F4">
      <w:pPr>
        <w:spacing w:line="360" w:lineRule="auto"/>
        <w:ind w:firstLine="284"/>
        <w:rPr>
          <w:lang w:val="es-ES_tradnl"/>
        </w:rPr>
        <w:sectPr w:rsidR="00394D96" w:rsidRPr="005134D4" w:rsidSect="00F96C66">
          <w:headerReference w:type="even" r:id="rId58"/>
          <w:footerReference w:type="default" r:id="rId59"/>
          <w:headerReference w:type="first" r:id="rId60"/>
          <w:type w:val="nextColumn"/>
          <w:pgSz w:w="16838" w:h="11906" w:orient="landscape"/>
          <w:pgMar w:top="851" w:right="851" w:bottom="1985" w:left="1985" w:header="284" w:footer="266" w:gutter="0"/>
          <w:cols w:space="708"/>
          <w:docGrid w:linePitch="360"/>
        </w:sectPr>
      </w:pPr>
      <w:r w:rsidRPr="005134D4">
        <w:rPr>
          <w:noProof/>
          <w:lang w:val="es-ES_tradnl" w:eastAsia="es-ES"/>
        </w:rPr>
        <mc:AlternateContent>
          <mc:Choice Requires="wps">
            <w:drawing>
              <wp:anchor distT="0" distB="0" distL="114300" distR="114300" simplePos="0" relativeHeight="251438080" behindDoc="0" locked="0" layoutInCell="1" allowOverlap="1" wp14:anchorId="3C40EAC5" wp14:editId="58B68F7D">
                <wp:simplePos x="0" y="0"/>
                <wp:positionH relativeFrom="margin">
                  <wp:align>center</wp:align>
                </wp:positionH>
                <wp:positionV relativeFrom="paragraph">
                  <wp:posOffset>3782371</wp:posOffset>
                </wp:positionV>
                <wp:extent cx="7492365" cy="635"/>
                <wp:effectExtent l="0" t="0" r="0" b="1905"/>
                <wp:wrapTopAndBottom/>
                <wp:docPr id="75" name="Cuadro de texto 75"/>
                <wp:cNvGraphicFramePr/>
                <a:graphic xmlns:a="http://schemas.openxmlformats.org/drawingml/2006/main">
                  <a:graphicData uri="http://schemas.microsoft.com/office/word/2010/wordprocessingShape">
                    <wps:wsp>
                      <wps:cNvSpPr txBox="1"/>
                      <wps:spPr>
                        <a:xfrm>
                          <a:off x="0" y="0"/>
                          <a:ext cx="7492365" cy="635"/>
                        </a:xfrm>
                        <a:prstGeom prst="rect">
                          <a:avLst/>
                        </a:prstGeom>
                        <a:solidFill>
                          <a:prstClr val="white"/>
                        </a:solidFill>
                        <a:ln>
                          <a:noFill/>
                        </a:ln>
                        <a:effectLst/>
                      </wps:spPr>
                      <wps:txbx>
                        <w:txbxContent>
                          <w:p w14:paraId="44FAC55E" w14:textId="2831D813" w:rsidR="00CB5AAC" w:rsidRPr="00442CBB" w:rsidRDefault="00CB5AAC" w:rsidP="00EA057F">
                            <w:pPr>
                              <w:pStyle w:val="Descripcin"/>
                              <w:jc w:val="center"/>
                              <w:rPr>
                                <w:noProof/>
                                <w:color w:val="000000"/>
                              </w:rPr>
                            </w:pPr>
                            <w:bookmarkStart w:id="374" w:name="_Toc16892124"/>
                            <w:r>
                              <w:t xml:space="preserve">Ilustración </w:t>
                            </w:r>
                            <w:r>
                              <w:fldChar w:fldCharType="begin"/>
                            </w:r>
                            <w:r>
                              <w:instrText xml:space="preserve"> SEQ Ilustración \* ARABIC </w:instrText>
                            </w:r>
                            <w:r>
                              <w:fldChar w:fldCharType="separate"/>
                            </w:r>
                            <w:r w:rsidR="00D75260">
                              <w:rPr>
                                <w:noProof/>
                              </w:rPr>
                              <w:t>14</w:t>
                            </w:r>
                            <w:r>
                              <w:fldChar w:fldCharType="end"/>
                            </w:r>
                            <w:r>
                              <w:t>: Esquema gráfico de herramientas de Petchain (Fuente: diseño propio)</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0EAC5" id="Cuadro de texto 75" o:spid="_x0000_s1196" type="#_x0000_t202" style="position:absolute;left:0;text-align:left;margin-left:0;margin-top:297.8pt;width:589.95pt;height:.05pt;z-index:251438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" stroked="f">
                <v:textbox style="mso-fit-shape-to-text:t" inset="0,0,0,0">
                  <w:txbxContent>
                    <w:p w14:paraId="44FAC55E" w14:textId="2831D813" w:rsidR="00CB5AAC" w:rsidRPr="00442CBB" w:rsidRDefault="00CB5AAC" w:rsidP="00EA057F">
                      <w:pPr>
                        <w:pStyle w:val="Descripcin"/>
                        <w:jc w:val="center"/>
                        <w:rPr>
                          <w:noProof/>
                          <w:color w:val="000000"/>
                        </w:rPr>
                      </w:pPr>
                      <w:bookmarkStart w:id="375" w:name="_Toc16892124"/>
                      <w:r>
                        <w:t xml:space="preserve">Ilustración </w:t>
                      </w:r>
                      <w:r>
                        <w:fldChar w:fldCharType="begin"/>
                      </w:r>
                      <w:r>
                        <w:instrText xml:space="preserve"> SEQ Ilustración \* ARABIC </w:instrText>
                      </w:r>
                      <w:r>
                        <w:fldChar w:fldCharType="separate"/>
                      </w:r>
                      <w:r w:rsidR="00D75260">
                        <w:rPr>
                          <w:noProof/>
                        </w:rPr>
                        <w:t>14</w:t>
                      </w:r>
                      <w:r>
                        <w:fldChar w:fldCharType="end"/>
                      </w:r>
                      <w:r>
                        <w:t>: Esquema gráfico de herramientas de Petchain (Fuente: diseño propio)</w:t>
                      </w:r>
                      <w:bookmarkEnd w:id="375"/>
                    </w:p>
                  </w:txbxContent>
                </v:textbox>
                <w10:wrap type="topAndBottom" anchorx="margin"/>
              </v:shape>
            </w:pict>
          </mc:Fallback>
        </mc:AlternateContent>
      </w:r>
      <w:r w:rsidRPr="005134D4">
        <w:rPr>
          <w:noProof/>
          <w:lang w:val="es-ES_tradnl" w:eastAsia="es-ES"/>
        </w:rPr>
        <w:drawing>
          <wp:inline distT="0" distB="0" distL="0" distR="0" wp14:anchorId="27940A85" wp14:editId="6EAB895F">
            <wp:extent cx="8221345" cy="346773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221345" cy="3467735"/>
                    </a:xfrm>
                    <a:prstGeom prst="rect">
                      <a:avLst/>
                    </a:prstGeom>
                    <a:noFill/>
                  </pic:spPr>
                </pic:pic>
              </a:graphicData>
            </a:graphic>
          </wp:inline>
        </w:drawing>
      </w:r>
    </w:p>
    <w:p w14:paraId="54CDD9E4" w14:textId="782CEA00" w:rsidR="005235E6" w:rsidRPr="005134D4" w:rsidRDefault="005235E6" w:rsidP="005235E6">
      <w:pPr>
        <w:pStyle w:val="Ttulo2"/>
      </w:pPr>
      <w:bookmarkStart w:id="376" w:name="_Toc16891802"/>
      <w:r w:rsidRPr="005134D4">
        <w:lastRenderedPageBreak/>
        <w:t>Arquitectura</w:t>
      </w:r>
      <w:bookmarkEnd w:id="376"/>
    </w:p>
    <w:p w14:paraId="74086037" w14:textId="6621E6B8" w:rsidR="005235E6" w:rsidRPr="005134D4" w:rsidRDefault="001E33DA" w:rsidP="00A55B93">
      <w:pPr>
        <w:spacing w:line="360" w:lineRule="auto"/>
        <w:ind w:firstLine="284"/>
        <w:rPr>
          <w:lang w:val="es-ES_tradnl"/>
        </w:rPr>
      </w:pPr>
      <w:r w:rsidRPr="005134D4">
        <w:rPr>
          <w:lang w:val="es-ES_tradnl"/>
        </w:rPr>
        <w:t>Como ya se ha indicado, PetChain es una DApp, diseñada en forma de aplicación web, que tiene entre sus objetivos el mostrar a los usuarios una interfaz con un manejo sencillo y usabl</w:t>
      </w:r>
      <w:r w:rsidR="00A55B93" w:rsidRPr="005134D4">
        <w:rPr>
          <w:lang w:val="es-ES_tradnl"/>
        </w:rPr>
        <w:t>e, basada en el patrón MVC (</w:t>
      </w:r>
      <w:r w:rsidR="00A55B93" w:rsidRPr="005134D4">
        <w:rPr>
          <w:i/>
          <w:lang w:val="es-ES_tradnl"/>
        </w:rPr>
        <w:t>Model View Controller</w:t>
      </w:r>
      <w:r w:rsidR="00A55B93" w:rsidRPr="005134D4">
        <w:rPr>
          <w:lang w:val="es-ES_tradnl"/>
        </w:rPr>
        <w:t>). “Separa presentación e interacción de los datos del sistema. El sistema se estructura en tres componentes lógicos que interactúan entre sí.” (Sommerville, 2009, pag. 145).</w:t>
      </w:r>
    </w:p>
    <w:p w14:paraId="697BB20F" w14:textId="77777777" w:rsidR="005476AF" w:rsidRPr="005134D4" w:rsidRDefault="005476AF" w:rsidP="00A55B93">
      <w:pPr>
        <w:spacing w:line="360" w:lineRule="auto"/>
        <w:ind w:firstLine="284"/>
        <w:rPr>
          <w:lang w:val="es-ES_tradnl"/>
        </w:rPr>
      </w:pPr>
    </w:p>
    <w:p w14:paraId="23B7172D" w14:textId="77777777" w:rsidR="005476AF" w:rsidRPr="005134D4" w:rsidRDefault="005476AF" w:rsidP="005476AF">
      <w:pPr>
        <w:keepNext/>
        <w:spacing w:line="360" w:lineRule="auto"/>
        <w:ind w:firstLine="284"/>
        <w:jc w:val="center"/>
        <w:rPr>
          <w:lang w:val="es-ES_tradnl"/>
        </w:rPr>
      </w:pPr>
      <w:r w:rsidRPr="005134D4">
        <w:rPr>
          <w:noProof/>
          <w:lang w:val="es-ES_tradnl" w:eastAsia="es-ES"/>
        </w:rPr>
        <w:drawing>
          <wp:inline distT="0" distB="0" distL="0" distR="0" wp14:anchorId="6A9956C3" wp14:editId="45C1EEFB">
            <wp:extent cx="3114675" cy="2231771"/>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0390" cy="2235866"/>
                    </a:xfrm>
                    <a:prstGeom prst="rect">
                      <a:avLst/>
                    </a:prstGeom>
                    <a:noFill/>
                  </pic:spPr>
                </pic:pic>
              </a:graphicData>
            </a:graphic>
          </wp:inline>
        </w:drawing>
      </w:r>
    </w:p>
    <w:p w14:paraId="006016B2" w14:textId="75054FF0" w:rsidR="005235E6" w:rsidRPr="005134D4" w:rsidRDefault="005476AF" w:rsidP="005476AF">
      <w:pPr>
        <w:pStyle w:val="Descripcin"/>
        <w:jc w:val="center"/>
        <w:rPr>
          <w:lang w:val="es-ES_tradnl"/>
        </w:rPr>
      </w:pPr>
      <w:bookmarkStart w:id="377" w:name="_Toc16892125"/>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15</w:t>
      </w:r>
      <w:r w:rsidRPr="005134D4">
        <w:rPr>
          <w:lang w:val="es-ES_tradnl"/>
        </w:rPr>
        <w:fldChar w:fldCharType="end"/>
      </w:r>
      <w:r w:rsidRPr="005134D4">
        <w:rPr>
          <w:lang w:val="es-ES_tradnl"/>
        </w:rPr>
        <w:t>: Patrón MVC (Fuente: Sommerville, 2009, pag.</w:t>
      </w:r>
      <w:r w:rsidRPr="005134D4">
        <w:rPr>
          <w:noProof/>
          <w:lang w:val="es-ES_tradnl"/>
        </w:rPr>
        <w:t xml:space="preserve"> 156)</w:t>
      </w:r>
      <w:bookmarkEnd w:id="377"/>
    </w:p>
    <w:p w14:paraId="01534FC2" w14:textId="77777777" w:rsidR="005235E6" w:rsidRPr="005134D4" w:rsidRDefault="005235E6" w:rsidP="002071F4">
      <w:pPr>
        <w:spacing w:line="360" w:lineRule="auto"/>
        <w:ind w:firstLine="284"/>
        <w:rPr>
          <w:lang w:val="es-ES_tradnl"/>
        </w:rPr>
      </w:pPr>
    </w:p>
    <w:p w14:paraId="46C1BAE6" w14:textId="1E882F95" w:rsidR="00F52F4B" w:rsidRPr="005134D4" w:rsidRDefault="00577A60" w:rsidP="00677FDE">
      <w:pPr>
        <w:spacing w:after="120" w:line="360" w:lineRule="auto"/>
        <w:ind w:firstLine="284"/>
        <w:rPr>
          <w:lang w:val="es-ES_tradnl"/>
        </w:rPr>
      </w:pPr>
      <w:r w:rsidRPr="005134D4">
        <w:rPr>
          <w:lang w:val="es-ES_tradnl"/>
        </w:rPr>
        <w:t>El objetivo que se pretende al usar este patrón</w:t>
      </w:r>
      <w:r w:rsidR="00E12325" w:rsidRPr="005134D4">
        <w:rPr>
          <w:lang w:val="es-ES_tradnl"/>
        </w:rPr>
        <w:t>,</w:t>
      </w:r>
      <w:r w:rsidRPr="005134D4">
        <w:rPr>
          <w:lang w:val="es-ES_tradnl"/>
        </w:rPr>
        <w:t xml:space="preserve"> es el</w:t>
      </w:r>
      <w:r w:rsidR="00E12325" w:rsidRPr="005134D4">
        <w:rPr>
          <w:lang w:val="es-ES_tradnl"/>
        </w:rPr>
        <w:t xml:space="preserve"> de</w:t>
      </w:r>
      <w:r w:rsidRPr="005134D4">
        <w:rPr>
          <w:lang w:val="es-ES_tradnl"/>
        </w:rPr>
        <w:t xml:space="preserve"> lograr una independencia de los elementos que componen la aplicación, con el foco puesto en la simplificación de los procesos evolutivos y correctivos. Para ofrecer una </w:t>
      </w:r>
      <w:r w:rsidR="00F52F4B" w:rsidRPr="005134D4">
        <w:rPr>
          <w:lang w:val="es-ES_tradnl"/>
        </w:rPr>
        <w:t xml:space="preserve">visión más específica de que elementos de la tecnología utilizada forman parte de cada uno de los </w:t>
      </w:r>
      <w:r w:rsidR="00E12325" w:rsidRPr="005134D4">
        <w:rPr>
          <w:lang w:val="es-ES_tradnl"/>
        </w:rPr>
        <w:t>componentes</w:t>
      </w:r>
      <w:r w:rsidR="00F52F4B" w:rsidRPr="005134D4">
        <w:rPr>
          <w:lang w:val="es-ES_tradnl"/>
        </w:rPr>
        <w:t xml:space="preserve"> del patrón, se muestra en la tabla siguiente </w:t>
      </w:r>
      <w:r w:rsidR="00677FDE" w:rsidRPr="005134D4">
        <w:rPr>
          <w:lang w:val="es-ES_tradnl"/>
        </w:rPr>
        <w:t>una correspondencia entre ellos, y en las secciones siguientes se hace una descripción más pormenorizada de los ficheros involucrados dentro de cada una de las capas del patrón MVC.</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Look w:val="04A0" w:firstRow="1" w:lastRow="0" w:firstColumn="1" w:lastColumn="0" w:noHBand="0" w:noVBand="1"/>
      </w:tblPr>
      <w:tblGrid>
        <w:gridCol w:w="1664"/>
        <w:gridCol w:w="3293"/>
      </w:tblGrid>
      <w:tr w:rsidR="00577A60" w:rsidRPr="005134D4" w14:paraId="11CC8C01" w14:textId="77777777" w:rsidTr="00CB5AAC">
        <w:trPr>
          <w:jc w:val="center"/>
        </w:trPr>
        <w:tc>
          <w:tcPr>
            <w:tcW w:w="4957" w:type="dxa"/>
            <w:gridSpan w:val="2"/>
            <w:shd w:val="clear" w:color="auto" w:fill="2E74B5"/>
          </w:tcPr>
          <w:p w14:paraId="034BE63E" w14:textId="77777777" w:rsidR="00577A60" w:rsidRPr="005134D4" w:rsidRDefault="00577A60" w:rsidP="00CB5AAC">
            <w:pPr>
              <w:jc w:val="center"/>
              <w:rPr>
                <w:b/>
                <w:color w:val="FFFFFF"/>
                <w:shd w:val="clear" w:color="auto" w:fill="auto"/>
                <w:lang w:val="es-ES_tradnl" w:eastAsia="es-ES"/>
              </w:rPr>
            </w:pPr>
            <w:r w:rsidRPr="005134D4">
              <w:rPr>
                <w:b/>
                <w:color w:val="FFFFFF"/>
                <w:shd w:val="clear" w:color="auto" w:fill="auto"/>
                <w:lang w:val="es-ES_tradnl" w:eastAsia="es-ES"/>
              </w:rPr>
              <w:t>Relación Arquitectura- tecnologías utilizadas</w:t>
            </w:r>
          </w:p>
        </w:tc>
      </w:tr>
      <w:tr w:rsidR="00577A60" w:rsidRPr="005134D4" w14:paraId="63FE6FE5" w14:textId="77777777" w:rsidTr="00F52F4B">
        <w:trPr>
          <w:trHeight w:val="309"/>
          <w:jc w:val="center"/>
        </w:trPr>
        <w:tc>
          <w:tcPr>
            <w:tcW w:w="1664" w:type="dxa"/>
            <w:vMerge w:val="restart"/>
            <w:shd w:val="clear" w:color="auto" w:fill="2E74B5"/>
            <w:vAlign w:val="center"/>
          </w:tcPr>
          <w:p w14:paraId="6F23ADA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Vista</w:t>
            </w:r>
          </w:p>
        </w:tc>
        <w:tc>
          <w:tcPr>
            <w:tcW w:w="3293" w:type="dxa"/>
            <w:shd w:val="clear" w:color="auto" w:fill="9CC2E5"/>
            <w:vAlign w:val="center"/>
          </w:tcPr>
          <w:p w14:paraId="46CA8FE0" w14:textId="30E61894" w:rsidR="00577A60" w:rsidRPr="005134D4" w:rsidRDefault="00677FDE" w:rsidP="00CB5AAC">
            <w:pPr>
              <w:ind w:left="176"/>
              <w:jc w:val="left"/>
              <w:rPr>
                <w:color w:val="auto"/>
                <w:shd w:val="clear" w:color="auto" w:fill="auto"/>
                <w:lang w:val="es-ES_tradnl" w:eastAsia="es-ES"/>
              </w:rPr>
            </w:pPr>
            <w:r w:rsidRPr="005134D4">
              <w:rPr>
                <w:color w:val="auto"/>
                <w:shd w:val="clear" w:color="auto" w:fill="auto"/>
                <w:lang w:val="es-ES_tradnl" w:eastAsia="es-ES"/>
              </w:rPr>
              <w:t>Vue (html)</w:t>
            </w:r>
          </w:p>
        </w:tc>
      </w:tr>
      <w:tr w:rsidR="00577A60" w:rsidRPr="005134D4" w14:paraId="496EFA87" w14:textId="77777777" w:rsidTr="00F52F4B">
        <w:trPr>
          <w:trHeight w:val="309"/>
          <w:jc w:val="center"/>
        </w:trPr>
        <w:tc>
          <w:tcPr>
            <w:tcW w:w="1664" w:type="dxa"/>
            <w:vMerge/>
            <w:shd w:val="clear" w:color="auto" w:fill="2E74B5"/>
            <w:vAlign w:val="center"/>
          </w:tcPr>
          <w:p w14:paraId="33179722"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DEEAF6"/>
            <w:vAlign w:val="center"/>
          </w:tcPr>
          <w:p w14:paraId="2B0DBF4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css</w:t>
            </w:r>
          </w:p>
        </w:tc>
      </w:tr>
      <w:tr w:rsidR="00577A60" w:rsidRPr="005134D4" w14:paraId="59EB1011" w14:textId="77777777" w:rsidTr="00F52F4B">
        <w:trPr>
          <w:trHeight w:val="309"/>
          <w:jc w:val="center"/>
        </w:trPr>
        <w:tc>
          <w:tcPr>
            <w:tcW w:w="1664" w:type="dxa"/>
            <w:vMerge/>
            <w:shd w:val="clear" w:color="auto" w:fill="2E74B5"/>
            <w:vAlign w:val="center"/>
          </w:tcPr>
          <w:p w14:paraId="418DE5AF" w14:textId="77777777" w:rsidR="00577A60" w:rsidRPr="005134D4" w:rsidRDefault="00577A60" w:rsidP="00CB5AAC">
            <w:pPr>
              <w:ind w:left="176"/>
              <w:jc w:val="left"/>
              <w:rPr>
                <w:b/>
                <w:color w:val="FFFFFF"/>
                <w:shd w:val="clear" w:color="auto" w:fill="auto"/>
                <w:lang w:val="es-ES_tradnl" w:eastAsia="es-ES"/>
              </w:rPr>
            </w:pPr>
          </w:p>
        </w:tc>
        <w:tc>
          <w:tcPr>
            <w:tcW w:w="3293" w:type="dxa"/>
            <w:shd w:val="clear" w:color="auto" w:fill="9CC2E5"/>
            <w:vAlign w:val="center"/>
          </w:tcPr>
          <w:p w14:paraId="7BB13FD7"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7AC6E79E" w14:textId="77777777" w:rsidTr="00F52F4B">
        <w:trPr>
          <w:trHeight w:val="309"/>
          <w:jc w:val="center"/>
        </w:trPr>
        <w:tc>
          <w:tcPr>
            <w:tcW w:w="1664" w:type="dxa"/>
            <w:shd w:val="clear" w:color="auto" w:fill="2E74B5"/>
            <w:vAlign w:val="center"/>
          </w:tcPr>
          <w:p w14:paraId="29D44AD9"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Controlador</w:t>
            </w:r>
          </w:p>
        </w:tc>
        <w:tc>
          <w:tcPr>
            <w:tcW w:w="3293" w:type="dxa"/>
            <w:shd w:val="clear" w:color="auto" w:fill="DEEAF6"/>
            <w:vAlign w:val="center"/>
          </w:tcPr>
          <w:p w14:paraId="5048252C"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Javascript</w:t>
            </w:r>
          </w:p>
        </w:tc>
      </w:tr>
      <w:tr w:rsidR="00577A60" w:rsidRPr="005134D4" w14:paraId="48474E71" w14:textId="77777777" w:rsidTr="00F52F4B">
        <w:trPr>
          <w:trHeight w:val="309"/>
          <w:jc w:val="center"/>
        </w:trPr>
        <w:tc>
          <w:tcPr>
            <w:tcW w:w="1664" w:type="dxa"/>
            <w:vMerge w:val="restart"/>
            <w:shd w:val="clear" w:color="auto" w:fill="2E74B5"/>
            <w:vAlign w:val="center"/>
          </w:tcPr>
          <w:p w14:paraId="3BB0820C" w14:textId="77777777" w:rsidR="00577A60" w:rsidRPr="005134D4" w:rsidRDefault="00577A60" w:rsidP="00CB5AAC">
            <w:pPr>
              <w:ind w:left="176"/>
              <w:jc w:val="left"/>
              <w:rPr>
                <w:b/>
                <w:color w:val="FFFFFF"/>
                <w:shd w:val="clear" w:color="auto" w:fill="auto"/>
                <w:lang w:val="es-ES_tradnl" w:eastAsia="es-ES"/>
              </w:rPr>
            </w:pPr>
            <w:r w:rsidRPr="005134D4">
              <w:rPr>
                <w:b/>
                <w:color w:val="FFFFFF"/>
                <w:shd w:val="clear" w:color="auto" w:fill="auto"/>
                <w:lang w:val="es-ES_tradnl" w:eastAsia="es-ES"/>
              </w:rPr>
              <w:t>Modelo</w:t>
            </w:r>
          </w:p>
        </w:tc>
        <w:tc>
          <w:tcPr>
            <w:tcW w:w="3293" w:type="dxa"/>
            <w:shd w:val="clear" w:color="auto" w:fill="9CC2E5"/>
            <w:vAlign w:val="center"/>
          </w:tcPr>
          <w:p w14:paraId="7D79E4B1" w14:textId="77777777" w:rsidR="00577A60" w:rsidRPr="005134D4" w:rsidRDefault="00577A60" w:rsidP="00CB5AAC">
            <w:pPr>
              <w:ind w:left="176"/>
              <w:jc w:val="left"/>
              <w:rPr>
                <w:color w:val="auto"/>
                <w:shd w:val="clear" w:color="auto" w:fill="auto"/>
                <w:lang w:val="es-ES_tradnl" w:eastAsia="es-ES"/>
              </w:rPr>
            </w:pPr>
            <w:r w:rsidRPr="005134D4">
              <w:rPr>
                <w:color w:val="auto"/>
                <w:shd w:val="clear" w:color="auto" w:fill="auto"/>
                <w:lang w:val="es-ES_tradnl" w:eastAsia="es-ES"/>
              </w:rPr>
              <w:t>Solidity</w:t>
            </w:r>
          </w:p>
        </w:tc>
      </w:tr>
      <w:tr w:rsidR="00F52F4B" w:rsidRPr="005134D4" w14:paraId="6C282B67" w14:textId="77777777" w:rsidTr="00F52F4B">
        <w:trPr>
          <w:trHeight w:val="309"/>
          <w:jc w:val="center"/>
        </w:trPr>
        <w:tc>
          <w:tcPr>
            <w:tcW w:w="1664" w:type="dxa"/>
            <w:vMerge/>
            <w:shd w:val="clear" w:color="auto" w:fill="2E74B5"/>
            <w:vAlign w:val="center"/>
          </w:tcPr>
          <w:p w14:paraId="72990D81" w14:textId="77777777" w:rsidR="00F52F4B" w:rsidRPr="005134D4" w:rsidRDefault="00F52F4B" w:rsidP="00CB5AAC">
            <w:pPr>
              <w:ind w:left="176"/>
              <w:jc w:val="left"/>
              <w:rPr>
                <w:color w:val="FFFFFF"/>
                <w:shd w:val="clear" w:color="auto" w:fill="auto"/>
                <w:lang w:val="es-ES_tradnl" w:eastAsia="es-ES"/>
              </w:rPr>
            </w:pPr>
          </w:p>
        </w:tc>
        <w:tc>
          <w:tcPr>
            <w:tcW w:w="3293" w:type="dxa"/>
            <w:shd w:val="clear" w:color="auto" w:fill="DEEAF6"/>
            <w:vAlign w:val="center"/>
          </w:tcPr>
          <w:p w14:paraId="74A80080" w14:textId="0D8DF1CF" w:rsidR="00F52F4B" w:rsidRPr="005134D4" w:rsidRDefault="00F52F4B" w:rsidP="00F52F4B">
            <w:pPr>
              <w:ind w:left="176"/>
              <w:jc w:val="left"/>
              <w:rPr>
                <w:color w:val="auto"/>
                <w:shd w:val="clear" w:color="auto" w:fill="auto"/>
                <w:lang w:val="es-ES_tradnl" w:eastAsia="es-ES"/>
              </w:rPr>
            </w:pPr>
            <w:r w:rsidRPr="005134D4">
              <w:rPr>
                <w:color w:val="auto"/>
                <w:shd w:val="clear" w:color="auto" w:fill="auto"/>
                <w:lang w:val="es-ES_tradnl" w:eastAsia="es-ES"/>
              </w:rPr>
              <w:t>JSON</w:t>
            </w:r>
          </w:p>
        </w:tc>
      </w:tr>
    </w:tbl>
    <w:p w14:paraId="1C30679E" w14:textId="1FFE562C" w:rsidR="00577A60" w:rsidRPr="005134D4" w:rsidRDefault="00577A60" w:rsidP="00F52F4B">
      <w:pPr>
        <w:pStyle w:val="Descripcin"/>
        <w:spacing w:before="120"/>
        <w:jc w:val="center"/>
        <w:rPr>
          <w:lang w:val="es-ES_tradnl"/>
        </w:rPr>
      </w:pPr>
      <w:bookmarkStart w:id="378" w:name="_Toc16891904"/>
      <w:r w:rsidRPr="005134D4">
        <w:rPr>
          <w:lang w:val="es-ES_tradnl"/>
        </w:rPr>
        <w:t xml:space="preserve">Tabla </w:t>
      </w:r>
      <w:r w:rsidRPr="005134D4">
        <w:rPr>
          <w:lang w:val="es-ES_tradnl"/>
        </w:rPr>
        <w:fldChar w:fldCharType="begin"/>
      </w:r>
      <w:r w:rsidRPr="005134D4">
        <w:rPr>
          <w:lang w:val="es-ES_tradnl"/>
        </w:rPr>
        <w:instrText xml:space="preserve"> SEQ Tabla \* ARABIC </w:instrText>
      </w:r>
      <w:r w:rsidRPr="005134D4">
        <w:rPr>
          <w:lang w:val="es-ES_tradnl"/>
        </w:rPr>
        <w:fldChar w:fldCharType="separate"/>
      </w:r>
      <w:r w:rsidRPr="005134D4">
        <w:rPr>
          <w:noProof/>
          <w:lang w:val="es-ES_tradnl"/>
        </w:rPr>
        <w:t>41</w:t>
      </w:r>
      <w:r w:rsidRPr="005134D4">
        <w:rPr>
          <w:lang w:val="es-ES_tradnl"/>
        </w:rPr>
        <w:fldChar w:fldCharType="end"/>
      </w:r>
      <w:r w:rsidRPr="005134D4">
        <w:rPr>
          <w:lang w:val="es-ES_tradnl"/>
        </w:rPr>
        <w:t xml:space="preserve">: </w:t>
      </w:r>
      <w:r w:rsidR="005C4AC6" w:rsidRPr="005134D4">
        <w:rPr>
          <w:lang w:val="es-ES_tradnl"/>
        </w:rPr>
        <w:t>Relación Arquitectura - T</w:t>
      </w:r>
      <w:r w:rsidRPr="005134D4">
        <w:rPr>
          <w:lang w:val="es-ES_tradnl"/>
        </w:rPr>
        <w:t>ecnología</w:t>
      </w:r>
      <w:bookmarkEnd w:id="378"/>
    </w:p>
    <w:p w14:paraId="0803D4B8" w14:textId="77777777" w:rsidR="00577A60" w:rsidRPr="005134D4" w:rsidRDefault="00577A60" w:rsidP="002071F4">
      <w:pPr>
        <w:spacing w:line="360" w:lineRule="auto"/>
        <w:ind w:firstLine="284"/>
        <w:rPr>
          <w:lang w:val="es-ES_tradnl"/>
        </w:rPr>
      </w:pPr>
    </w:p>
    <w:p w14:paraId="27273A4D" w14:textId="77777777" w:rsidR="00733DA4" w:rsidRPr="005134D4" w:rsidRDefault="00733DA4" w:rsidP="00733DA4">
      <w:pPr>
        <w:pStyle w:val="Ttulo3"/>
      </w:pPr>
      <w:bookmarkStart w:id="379" w:name="_Toc16891803"/>
      <w:r w:rsidRPr="005134D4">
        <w:lastRenderedPageBreak/>
        <w:t>Modelo</w:t>
      </w:r>
      <w:bookmarkEnd w:id="379"/>
    </w:p>
    <w:p w14:paraId="26F46854" w14:textId="1CDA7D47" w:rsidR="00733DA4" w:rsidRPr="005134D4" w:rsidRDefault="00733DA4" w:rsidP="00733DA4">
      <w:pPr>
        <w:spacing w:line="360" w:lineRule="auto"/>
        <w:ind w:firstLine="284"/>
        <w:rPr>
          <w:lang w:val="es-ES_tradnl" w:eastAsia="es-ES"/>
        </w:rPr>
      </w:pPr>
      <w:r w:rsidRPr="005134D4">
        <w:rPr>
          <w:lang w:val="es-ES_tradnl" w:eastAsia="es-ES"/>
        </w:rPr>
        <w:t xml:space="preserve">Es la capa que se comunica con los datos, bien con la base de datos o con una lógica del negocio, y cuyo objetivo es desacoplar la parte gráfica de los datos que maneja la aplicación. En Petchain la capa que conforma el modelo está compuesta, por el conjunto de ficheros </w:t>
      </w:r>
      <w:r w:rsidRPr="005134D4">
        <w:rPr>
          <w:i/>
          <w:lang w:val="es-ES_tradnl" w:eastAsia="es-ES"/>
        </w:rPr>
        <w:t>*.sol</w:t>
      </w:r>
      <w:r w:rsidRPr="005134D4">
        <w:rPr>
          <w:lang w:val="es-ES_tradnl" w:eastAsia="es-ES"/>
        </w:rPr>
        <w:t xml:space="preserve"> (solidity), los ficheros con estructuras JSON</w:t>
      </w:r>
      <w:r w:rsidR="008F4DC8" w:rsidRPr="005134D4">
        <w:rPr>
          <w:lang w:val="es-ES_tradnl" w:eastAsia="es-ES"/>
        </w:rPr>
        <w:t xml:space="preserve"> que se emplean para poblar elementos del frontal</w:t>
      </w:r>
      <w:r w:rsidRPr="005134D4">
        <w:rPr>
          <w:lang w:val="es-ES_tradnl" w:eastAsia="es-ES"/>
        </w:rPr>
        <w:t xml:space="preserve"> y los archivos Javascript que componen los servicios, así como los necesarios para la compilación de los ficheros solidity</w:t>
      </w:r>
      <w:r w:rsidR="008F4DC8" w:rsidRPr="005134D4">
        <w:rPr>
          <w:lang w:val="es-ES_tradnl" w:eastAsia="es-ES"/>
        </w:rPr>
        <w:t xml:space="preserve"> que se localizan en la carpeta /truffle/migrations</w:t>
      </w:r>
      <w:r w:rsidRPr="005134D4">
        <w:rPr>
          <w:lang w:val="es-ES_tradnl" w:eastAsia="es-ES"/>
        </w:rPr>
        <w:t>.</w:t>
      </w:r>
    </w:p>
    <w:p w14:paraId="4D7CB9A7" w14:textId="77777777" w:rsidR="00F24DE7" w:rsidRPr="005134D4" w:rsidRDefault="00F24DE7" w:rsidP="00733DA4">
      <w:pPr>
        <w:spacing w:line="360" w:lineRule="auto"/>
        <w:ind w:firstLine="284"/>
        <w:rPr>
          <w:lang w:val="es-ES_tradnl" w:eastAsia="es-ES"/>
        </w:rPr>
      </w:pPr>
    </w:p>
    <w:p w14:paraId="72C56529" w14:textId="7AA95708" w:rsidR="004369BD" w:rsidRPr="005134D4" w:rsidRDefault="00F24DE7" w:rsidP="005C4AC6">
      <w:pPr>
        <w:keepNext/>
        <w:spacing w:line="360" w:lineRule="auto"/>
        <w:jc w:val="center"/>
        <w:rPr>
          <w:lang w:val="es-ES_tradnl"/>
        </w:rPr>
      </w:pPr>
      <w:r w:rsidRPr="005134D4">
        <w:rPr>
          <w:noProof/>
          <w:lang w:val="es-ES_tradnl" w:eastAsia="es-ES"/>
        </w:rPr>
        <w:drawing>
          <wp:inline distT="0" distB="0" distL="0" distR="0" wp14:anchorId="383710BC" wp14:editId="3BF9FB8F">
            <wp:extent cx="5998845" cy="1603375"/>
            <wp:effectExtent l="0" t="0" r="1905"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98845" cy="1603375"/>
                    </a:xfrm>
                    <a:prstGeom prst="rect">
                      <a:avLst/>
                    </a:prstGeom>
                    <a:noFill/>
                  </pic:spPr>
                </pic:pic>
              </a:graphicData>
            </a:graphic>
          </wp:inline>
        </w:drawing>
      </w:r>
    </w:p>
    <w:p w14:paraId="536D28DE" w14:textId="006C7E99" w:rsidR="00733DA4" w:rsidRPr="005134D4" w:rsidRDefault="004369BD" w:rsidP="004369BD">
      <w:pPr>
        <w:pStyle w:val="Descripcin"/>
        <w:jc w:val="center"/>
        <w:rPr>
          <w:lang w:val="es-ES_tradnl"/>
        </w:rPr>
      </w:pPr>
      <w:bookmarkStart w:id="380" w:name="_Toc16892126"/>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16</w:t>
      </w:r>
      <w:r w:rsidRPr="005134D4">
        <w:rPr>
          <w:lang w:val="es-ES_tradnl"/>
        </w:rPr>
        <w:fldChar w:fldCharType="end"/>
      </w:r>
      <w:r w:rsidRPr="005134D4">
        <w:rPr>
          <w:lang w:val="es-ES_tradnl"/>
        </w:rPr>
        <w:t>: Estructura de los ficheros del Modelo</w:t>
      </w:r>
      <w:bookmarkEnd w:id="380"/>
    </w:p>
    <w:p w14:paraId="69095BA3" w14:textId="77777777" w:rsidR="00D96E65" w:rsidRPr="005134D4" w:rsidRDefault="00D96E65" w:rsidP="00D96E65">
      <w:pPr>
        <w:pStyle w:val="Ttulo3"/>
      </w:pPr>
      <w:bookmarkStart w:id="381" w:name="_Toc16891804"/>
      <w:r w:rsidRPr="005134D4">
        <w:t>Vista</w:t>
      </w:r>
      <w:bookmarkEnd w:id="381"/>
    </w:p>
    <w:p w14:paraId="270D58AE" w14:textId="489B6823" w:rsidR="00D96E65" w:rsidRPr="005134D4" w:rsidRDefault="00D96E65" w:rsidP="00D96E65">
      <w:pPr>
        <w:spacing w:line="360" w:lineRule="auto"/>
        <w:ind w:firstLine="284"/>
        <w:rPr>
          <w:lang w:val="es-ES_tradnl" w:eastAsia="es-ES"/>
        </w:rPr>
      </w:pPr>
      <w:r w:rsidRPr="005134D4">
        <w:rPr>
          <w:lang w:val="es-ES_tradnl" w:eastAsia="es-ES"/>
        </w:rPr>
        <w:t xml:space="preserve">La vista es el conjunto de ficheros que componen la parte gráfica y que determinan como debe de visualizarse la aplicación. El conjunto de ficheros que componen la estructura de la vista son los reflejados en la imagen siguiente. </w:t>
      </w:r>
    </w:p>
    <w:p w14:paraId="00B8CC3B" w14:textId="77777777" w:rsidR="00F24DE7" w:rsidRPr="005134D4" w:rsidRDefault="00F24DE7" w:rsidP="00D96E65">
      <w:pPr>
        <w:spacing w:line="360" w:lineRule="auto"/>
        <w:ind w:firstLine="284"/>
        <w:rPr>
          <w:lang w:val="es-ES_tradnl" w:eastAsia="es-ES"/>
        </w:rPr>
      </w:pPr>
    </w:p>
    <w:p w14:paraId="162E2079" w14:textId="77777777" w:rsidR="00393E83" w:rsidRPr="005134D4" w:rsidRDefault="00393E83" w:rsidP="00393E83">
      <w:pPr>
        <w:keepNext/>
        <w:spacing w:line="360" w:lineRule="auto"/>
        <w:jc w:val="center"/>
        <w:rPr>
          <w:lang w:val="es-ES_tradnl"/>
        </w:rPr>
      </w:pPr>
      <w:r w:rsidRPr="005134D4">
        <w:rPr>
          <w:noProof/>
          <w:lang w:val="es-ES_tradnl" w:eastAsia="es-ES"/>
        </w:rPr>
        <w:drawing>
          <wp:inline distT="0" distB="0" distL="0" distR="0" wp14:anchorId="1C1E64E8" wp14:editId="003477C4">
            <wp:extent cx="4800600" cy="2223247"/>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5158" cy="2225358"/>
                    </a:xfrm>
                    <a:prstGeom prst="rect">
                      <a:avLst/>
                    </a:prstGeom>
                    <a:noFill/>
                  </pic:spPr>
                </pic:pic>
              </a:graphicData>
            </a:graphic>
          </wp:inline>
        </w:drawing>
      </w:r>
    </w:p>
    <w:p w14:paraId="460FC43B" w14:textId="78E63C73" w:rsidR="00D96E65" w:rsidRPr="005134D4" w:rsidRDefault="00393E83" w:rsidP="00393E83">
      <w:pPr>
        <w:pStyle w:val="Descripcin"/>
        <w:spacing w:after="240"/>
        <w:jc w:val="center"/>
        <w:rPr>
          <w:lang w:val="es-ES_tradnl"/>
        </w:rPr>
      </w:pPr>
      <w:bookmarkStart w:id="382" w:name="_Toc16892127"/>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17</w:t>
      </w:r>
      <w:r w:rsidRPr="005134D4">
        <w:rPr>
          <w:lang w:val="es-ES_tradnl"/>
        </w:rPr>
        <w:fldChar w:fldCharType="end"/>
      </w:r>
      <w:r w:rsidRPr="005134D4">
        <w:rPr>
          <w:lang w:val="es-ES_tradnl"/>
        </w:rPr>
        <w:t>: Estructura de ficheros de la Vista</w:t>
      </w:r>
      <w:bookmarkEnd w:id="382"/>
    </w:p>
    <w:p w14:paraId="3EE8CED9" w14:textId="423EE6B2" w:rsidR="00577A60" w:rsidRPr="005134D4" w:rsidRDefault="00393E83" w:rsidP="002071F4">
      <w:pPr>
        <w:spacing w:line="360" w:lineRule="auto"/>
        <w:ind w:firstLine="284"/>
        <w:rPr>
          <w:lang w:val="es-ES_tradnl" w:eastAsia="es-ES"/>
        </w:rPr>
      </w:pPr>
      <w:r w:rsidRPr="005134D4">
        <w:rPr>
          <w:lang w:val="es-ES_tradnl" w:eastAsia="es-ES"/>
        </w:rPr>
        <w:t xml:space="preserve">Obsérvese la particularidad </w:t>
      </w:r>
      <w:r w:rsidR="00910B32" w:rsidRPr="005134D4">
        <w:rPr>
          <w:lang w:val="es-ES_tradnl" w:eastAsia="es-ES"/>
        </w:rPr>
        <w:t>de la no existencia de ficheros *.htm</w:t>
      </w:r>
      <w:r w:rsidR="00C83F6F" w:rsidRPr="005134D4">
        <w:rPr>
          <w:lang w:val="es-ES_tradnl" w:eastAsia="es-ES"/>
        </w:rPr>
        <w:t>l en la estructura mostrada.</w:t>
      </w:r>
      <w:r w:rsidR="00910B32" w:rsidRPr="005134D4">
        <w:rPr>
          <w:lang w:val="es-ES_tradnl" w:eastAsia="es-ES"/>
        </w:rPr>
        <w:t xml:space="preserve"> </w:t>
      </w:r>
      <w:r w:rsidR="00C83F6F" w:rsidRPr="005134D4">
        <w:rPr>
          <w:lang w:val="es-ES_tradnl" w:eastAsia="es-ES"/>
        </w:rPr>
        <w:t>En</w:t>
      </w:r>
      <w:r w:rsidR="00910B32" w:rsidRPr="005134D4">
        <w:rPr>
          <w:lang w:val="es-ES_tradnl" w:eastAsia="es-ES"/>
        </w:rPr>
        <w:t xml:space="preserve"> su lugar están los ficheros con extensión *.vue, tanto para los componentes como para las vistas que componen la aplicación. Esta característica se comentará en secciones posteriores </w:t>
      </w:r>
      <w:r w:rsidR="00910B32" w:rsidRPr="005134D4">
        <w:rPr>
          <w:lang w:val="es-ES_tradnl" w:eastAsia="es-ES"/>
        </w:rPr>
        <w:lastRenderedPageBreak/>
        <w:t>y en profundidad, pues está íntimamente ligada al framework Vue.js que ha utilizado para el desarrollo del proyecto.</w:t>
      </w:r>
    </w:p>
    <w:p w14:paraId="519EEB5C" w14:textId="77777777" w:rsidR="007E692D" w:rsidRPr="005134D4" w:rsidRDefault="007E692D" w:rsidP="007E692D">
      <w:pPr>
        <w:pStyle w:val="Ttulo3"/>
      </w:pPr>
      <w:bookmarkStart w:id="383" w:name="_Toc16891805"/>
      <w:r w:rsidRPr="005134D4">
        <w:t>Controlador</w:t>
      </w:r>
      <w:bookmarkEnd w:id="383"/>
    </w:p>
    <w:p w14:paraId="58B80F4C" w14:textId="7A6A670B" w:rsidR="007E692D" w:rsidRPr="005134D4" w:rsidRDefault="007E692D" w:rsidP="007E692D">
      <w:pPr>
        <w:spacing w:line="360" w:lineRule="auto"/>
        <w:ind w:firstLine="284"/>
        <w:rPr>
          <w:lang w:val="es-ES_tradnl" w:eastAsia="es-ES"/>
        </w:rPr>
      </w:pPr>
      <w:r w:rsidRPr="005134D4">
        <w:rPr>
          <w:lang w:val="es-ES_tradnl" w:eastAsia="es-ES"/>
        </w:rPr>
        <w:t xml:space="preserve">Esta es la capa encargada de realizar las modificaciones realizadas por el modelo y/o la vista en respuesta a las peticiones realizas desde el frontal o la base de datos. Su objetivo es servir como </w:t>
      </w:r>
      <w:r w:rsidR="00C4492F" w:rsidRPr="005134D4">
        <w:rPr>
          <w:lang w:val="es-ES_tradnl" w:eastAsia="es-ES"/>
        </w:rPr>
        <w:t>elemento</w:t>
      </w:r>
      <w:r w:rsidRPr="005134D4">
        <w:rPr>
          <w:lang w:val="es-ES_tradnl" w:eastAsia="es-ES"/>
        </w:rPr>
        <w:t xml:space="preserve"> de abstracción entre el modelo y la vista. En la aplicación se ha buscado optimizar la codificación, es decir </w:t>
      </w:r>
      <w:r w:rsidR="00C4492F" w:rsidRPr="005134D4">
        <w:rPr>
          <w:lang w:val="es-ES_tradnl" w:eastAsia="es-ES"/>
        </w:rPr>
        <w:t>hacerla lo más estándar posible</w:t>
      </w:r>
      <w:r w:rsidR="00F24DE7" w:rsidRPr="005134D4">
        <w:rPr>
          <w:lang w:val="es-ES_tradnl" w:eastAsia="es-ES"/>
        </w:rPr>
        <w:t>.</w:t>
      </w:r>
      <w:r w:rsidRPr="005134D4">
        <w:rPr>
          <w:lang w:val="es-ES_tradnl" w:eastAsia="es-ES"/>
        </w:rPr>
        <w:t xml:space="preserve"> </w:t>
      </w:r>
    </w:p>
    <w:p w14:paraId="4AD2C374" w14:textId="3BDA2ACB" w:rsidR="007E692D" w:rsidRPr="005134D4" w:rsidRDefault="00F24DE7" w:rsidP="00E1600A">
      <w:pPr>
        <w:spacing w:line="360" w:lineRule="auto"/>
        <w:ind w:firstLine="284"/>
        <w:rPr>
          <w:lang w:val="es-ES_tradnl" w:eastAsia="es-ES"/>
        </w:rPr>
      </w:pPr>
      <w:r w:rsidRPr="005134D4">
        <w:rPr>
          <w:lang w:val="es-ES_tradnl" w:eastAsia="es-ES"/>
        </w:rPr>
        <w:t>La labor de esta capa</w:t>
      </w:r>
      <w:r w:rsidR="007E692D" w:rsidRPr="005134D4">
        <w:rPr>
          <w:lang w:val="es-ES_tradnl" w:eastAsia="es-ES"/>
        </w:rPr>
        <w:t xml:space="preserve"> es</w:t>
      </w:r>
      <w:r w:rsidRPr="005134D4">
        <w:rPr>
          <w:lang w:val="es-ES_tradnl" w:eastAsia="es-ES"/>
        </w:rPr>
        <w:t xml:space="preserve"> de suma importancia, pues en ella</w:t>
      </w:r>
      <w:r w:rsidR="007E692D" w:rsidRPr="005134D4">
        <w:rPr>
          <w:lang w:val="es-ES_tradnl" w:eastAsia="es-ES"/>
        </w:rPr>
        <w:t xml:space="preserve"> se genera y se envía o se recibe un objeto con notación javascript (JSON), de los datos procedentes de la interfaz de usuario, o bien de los procesados por la lógica almac</w:t>
      </w:r>
      <w:r w:rsidRPr="005134D4">
        <w:rPr>
          <w:lang w:val="es-ES_tradnl" w:eastAsia="es-ES"/>
        </w:rPr>
        <w:t>enada en los ficheros solidity y que es enviada a la IPFS.</w:t>
      </w:r>
    </w:p>
    <w:p w14:paraId="441E30DD" w14:textId="77777777" w:rsidR="00BB5B23" w:rsidRPr="005134D4" w:rsidRDefault="007E692D" w:rsidP="00BB5B23">
      <w:pPr>
        <w:keepNext/>
        <w:jc w:val="center"/>
        <w:rPr>
          <w:lang w:val="es-ES_tradnl"/>
        </w:rPr>
      </w:pPr>
      <w:r w:rsidRPr="005134D4">
        <w:rPr>
          <w:noProof/>
          <w:lang w:val="es-ES_tradnl" w:eastAsia="es-ES"/>
        </w:rPr>
        <w:drawing>
          <wp:inline distT="0" distB="0" distL="0" distR="0" wp14:anchorId="0C9F2FC0" wp14:editId="77E3535F">
            <wp:extent cx="2383790" cy="1408430"/>
            <wp:effectExtent l="0" t="0" r="0" b="12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3790" cy="1408430"/>
                    </a:xfrm>
                    <a:prstGeom prst="rect">
                      <a:avLst/>
                    </a:prstGeom>
                    <a:noFill/>
                  </pic:spPr>
                </pic:pic>
              </a:graphicData>
            </a:graphic>
          </wp:inline>
        </w:drawing>
      </w:r>
    </w:p>
    <w:p w14:paraId="12A12231" w14:textId="1587F69E" w:rsidR="007E692D" w:rsidRPr="005134D4" w:rsidRDefault="00BB5B23" w:rsidP="00BB5B23">
      <w:pPr>
        <w:pStyle w:val="Descripcin"/>
        <w:spacing w:before="120"/>
        <w:jc w:val="center"/>
        <w:rPr>
          <w:lang w:val="es-ES_tradnl"/>
        </w:rPr>
      </w:pPr>
      <w:bookmarkStart w:id="384" w:name="_Toc16892128"/>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18</w:t>
      </w:r>
      <w:r w:rsidRPr="005134D4">
        <w:rPr>
          <w:lang w:val="es-ES_tradnl"/>
        </w:rPr>
        <w:fldChar w:fldCharType="end"/>
      </w:r>
      <w:r w:rsidRPr="005134D4">
        <w:rPr>
          <w:lang w:val="es-ES_tradnl"/>
        </w:rPr>
        <w:t>: Esquema de la capa controladora</w:t>
      </w:r>
      <w:bookmarkEnd w:id="384"/>
    </w:p>
    <w:p w14:paraId="0A516DE4" w14:textId="46BDE46D" w:rsidR="00111B16" w:rsidRPr="005134D4" w:rsidRDefault="00111B16" w:rsidP="00111B16">
      <w:pPr>
        <w:pStyle w:val="Ttulo3"/>
      </w:pPr>
      <w:r w:rsidRPr="005134D4">
        <w:t xml:space="preserve">Análisis de </w:t>
      </w:r>
      <w:r w:rsidR="0045116A" w:rsidRPr="005134D4">
        <w:t>elementos</w:t>
      </w:r>
      <w:r w:rsidR="0065191B" w:rsidRPr="005134D4">
        <w:t>: Componentes y Vistas.</w:t>
      </w:r>
    </w:p>
    <w:p w14:paraId="11D5BE88" w14:textId="5BBEF94A" w:rsidR="00CB5AAC" w:rsidRPr="005134D4" w:rsidRDefault="00CB5AAC" w:rsidP="00CB5AAC">
      <w:pPr>
        <w:spacing w:line="360" w:lineRule="auto"/>
        <w:ind w:firstLine="284"/>
        <w:rPr>
          <w:lang w:val="es-ES_tradnl" w:eastAsia="es-ES"/>
        </w:rPr>
      </w:pPr>
      <w:r w:rsidRPr="005134D4">
        <w:rPr>
          <w:lang w:val="es-ES_tradnl" w:eastAsia="es-ES"/>
        </w:rPr>
        <w:t>Hasta el momento se ha realizado una exposición del patrón que se ha seguido para la arquitectura del proyecto. Hemos visto que elementos forman cada una de sus partes y se ha destacado en el apartado 5.1.2,  la particularidad de la no existencia de ficheros *.html dentro de su estructura. En su lugar</w:t>
      </w:r>
      <w:r w:rsidR="0049735A" w:rsidRPr="005134D4">
        <w:rPr>
          <w:lang w:val="es-ES_tradnl" w:eastAsia="es-ES"/>
        </w:rPr>
        <w:t xml:space="preserve"> hay ficheros con la extensión *.vue alojados en dos carpetas: /</w:t>
      </w:r>
      <w:r w:rsidR="0049735A" w:rsidRPr="005134D4">
        <w:rPr>
          <w:i/>
          <w:lang w:val="es-ES_tradnl" w:eastAsia="es-ES"/>
        </w:rPr>
        <w:t>components</w:t>
      </w:r>
      <w:r w:rsidR="0049735A" w:rsidRPr="005134D4">
        <w:rPr>
          <w:lang w:val="es-ES_tradnl" w:eastAsia="es-ES"/>
        </w:rPr>
        <w:t xml:space="preserve"> y /</w:t>
      </w:r>
      <w:r w:rsidR="0049735A" w:rsidRPr="005134D4">
        <w:rPr>
          <w:i/>
          <w:lang w:val="es-ES_tradnl" w:eastAsia="es-ES"/>
        </w:rPr>
        <w:t>views</w:t>
      </w:r>
      <w:r w:rsidR="0049735A" w:rsidRPr="005134D4">
        <w:rPr>
          <w:lang w:val="es-ES_tradnl" w:eastAsia="es-ES"/>
        </w:rPr>
        <w:t xml:space="preserve">. Los nombres de cada una de ellas son suficientemente descriptivos, en la primera se alojan los componentes, que serían los ladrillos básicos que forman las pantallas, y en la segunda se alojan las vistas, que son agrupaciones de 1 o n componentes y que tienen como finalidad </w:t>
      </w:r>
      <w:r w:rsidR="00EE63BA" w:rsidRPr="005134D4">
        <w:rPr>
          <w:lang w:val="es-ES_tradnl" w:eastAsia="es-ES"/>
        </w:rPr>
        <w:t>su</w:t>
      </w:r>
      <w:r w:rsidR="0049735A" w:rsidRPr="005134D4">
        <w:rPr>
          <w:lang w:val="es-ES_tradnl" w:eastAsia="es-ES"/>
        </w:rPr>
        <w:t xml:space="preserve"> presentación</w:t>
      </w:r>
      <w:r w:rsidR="00EE63BA" w:rsidRPr="005134D4">
        <w:rPr>
          <w:lang w:val="es-ES_tradnl" w:eastAsia="es-ES"/>
        </w:rPr>
        <w:t xml:space="preserve"> en pantalla</w:t>
      </w:r>
      <w:r w:rsidR="0049735A" w:rsidRPr="005134D4">
        <w:rPr>
          <w:lang w:val="es-ES_tradnl" w:eastAsia="es-ES"/>
        </w:rPr>
        <w:t>.</w:t>
      </w:r>
      <w:r w:rsidR="00695E5D" w:rsidRPr="005134D4">
        <w:rPr>
          <w:lang w:val="es-ES_tradnl" w:eastAsia="es-ES"/>
        </w:rPr>
        <w:t xml:space="preserve"> </w:t>
      </w:r>
    </w:p>
    <w:p w14:paraId="2A04A142" w14:textId="7DF10BC0" w:rsidR="00F80C15" w:rsidRPr="005134D4" w:rsidRDefault="00695E5D" w:rsidP="00CB5AAC">
      <w:pPr>
        <w:spacing w:line="360" w:lineRule="auto"/>
        <w:ind w:firstLine="284"/>
        <w:rPr>
          <w:lang w:val="es-ES_tradnl" w:eastAsia="es-ES"/>
        </w:rPr>
      </w:pPr>
      <w:r w:rsidRPr="005134D4">
        <w:rPr>
          <w:lang w:val="es-ES_tradnl" w:eastAsia="es-ES"/>
        </w:rPr>
        <w:t>Por otro lado, la agrupación de componentes en vistas, facilita su comunicación a la hora de realizar flujos de datos entre ellos o realizar algún tipo de cambio de estado debido a que la vista actúa como “padre” y los componentes como elementos “hijo”, permitiendo una comunicación bidireccional.</w:t>
      </w:r>
      <w:r w:rsidR="0065191B" w:rsidRPr="005134D4">
        <w:rPr>
          <w:lang w:val="es-ES_tradnl" w:eastAsia="es-ES"/>
        </w:rPr>
        <w:t xml:space="preserve"> </w:t>
      </w:r>
      <w:r w:rsidR="00F80C15" w:rsidRPr="005134D4">
        <w:rPr>
          <w:lang w:val="es-ES_tradnl" w:eastAsia="es-ES"/>
        </w:rPr>
        <w:t xml:space="preserve">Esta característica </w:t>
      </w:r>
      <w:r w:rsidR="0065191B" w:rsidRPr="005134D4">
        <w:rPr>
          <w:lang w:val="es-ES_tradnl" w:eastAsia="es-ES"/>
        </w:rPr>
        <w:t>reduce</w:t>
      </w:r>
      <w:r w:rsidR="00F80C15" w:rsidRPr="005134D4">
        <w:rPr>
          <w:lang w:val="es-ES_tradnl" w:eastAsia="es-ES"/>
        </w:rPr>
        <w:t xml:space="preserve"> el n</w:t>
      </w:r>
      <w:r w:rsidR="0065191B" w:rsidRPr="005134D4">
        <w:rPr>
          <w:lang w:val="es-ES_tradnl" w:eastAsia="es-ES"/>
        </w:rPr>
        <w:t>úmero de ficheros empleados así como las líneas de código necesarias dentro de la aplicación.</w:t>
      </w:r>
    </w:p>
    <w:p w14:paraId="5E1EDFC6" w14:textId="2FD877BC" w:rsidR="00695E5D" w:rsidRPr="005134D4" w:rsidRDefault="0065191B" w:rsidP="00CB5AAC">
      <w:pPr>
        <w:spacing w:line="360" w:lineRule="auto"/>
        <w:ind w:firstLine="284"/>
        <w:rPr>
          <w:lang w:val="es-ES_tradnl" w:eastAsia="es-ES"/>
        </w:rPr>
      </w:pPr>
      <w:r w:rsidRPr="005134D4">
        <w:rPr>
          <w:lang w:val="es-ES_tradnl" w:eastAsia="es-ES"/>
        </w:rPr>
        <w:t>En las subsecciones siguientes se realiza una descripción más pormenorizada de estos dos elementos.</w:t>
      </w:r>
    </w:p>
    <w:p w14:paraId="381A2807" w14:textId="34412655" w:rsidR="0045116A" w:rsidRPr="005134D4" w:rsidRDefault="0065191B" w:rsidP="0045116A">
      <w:pPr>
        <w:spacing w:before="120" w:after="120"/>
        <w:ind w:firstLine="709"/>
        <w:rPr>
          <w:b/>
          <w:color w:val="365F91" w:themeColor="accent1" w:themeShade="BF"/>
          <w:sz w:val="24"/>
          <w:szCs w:val="24"/>
          <w:lang w:val="es-ES_tradnl" w:eastAsia="es-ES"/>
        </w:rPr>
      </w:pPr>
      <w:r w:rsidRPr="005134D4">
        <w:rPr>
          <w:noProof/>
          <w:lang w:val="es-ES_tradnl"/>
        </w:rPr>
        <w:lastRenderedPageBreak/>
        <mc:AlternateContent>
          <mc:Choice Requires="wps">
            <w:drawing>
              <wp:anchor distT="0" distB="0" distL="114300" distR="114300" simplePos="0" relativeHeight="251774976" behindDoc="0" locked="0" layoutInCell="1" allowOverlap="1" wp14:anchorId="09FEB9E6" wp14:editId="6702540E">
                <wp:simplePos x="0" y="0"/>
                <wp:positionH relativeFrom="margin">
                  <wp:align>center</wp:align>
                </wp:positionH>
                <wp:positionV relativeFrom="paragraph">
                  <wp:posOffset>2274128</wp:posOffset>
                </wp:positionV>
                <wp:extent cx="2733152" cy="635"/>
                <wp:effectExtent l="0" t="0" r="0" b="1905"/>
                <wp:wrapTopAndBottom/>
                <wp:docPr id="60" name="Cuadro de texto 60"/>
                <wp:cNvGraphicFramePr/>
                <a:graphic xmlns:a="http://schemas.openxmlformats.org/drawingml/2006/main">
                  <a:graphicData uri="http://schemas.microsoft.com/office/word/2010/wordprocessingShape">
                    <wps:wsp>
                      <wps:cNvSpPr txBox="1"/>
                      <wps:spPr>
                        <a:xfrm>
                          <a:off x="0" y="0"/>
                          <a:ext cx="2733152" cy="635"/>
                        </a:xfrm>
                        <a:prstGeom prst="rect">
                          <a:avLst/>
                        </a:prstGeom>
                        <a:solidFill>
                          <a:prstClr val="white"/>
                        </a:solidFill>
                        <a:ln>
                          <a:noFill/>
                        </a:ln>
                        <a:effectLst/>
                      </wps:spPr>
                      <wps:txbx>
                        <w:txbxContent>
                          <w:p w14:paraId="367D9A1D" w14:textId="5402EA78" w:rsidR="00CB5AAC" w:rsidRPr="00F37C87" w:rsidRDefault="00CB5AAC" w:rsidP="008F4DC8">
                            <w:pPr>
                              <w:pStyle w:val="Descripcin"/>
                              <w:jc w:val="left"/>
                              <w:rPr>
                                <w:rFonts w:ascii="Calibri" w:hAnsi="Calibri" w:cs="Times New Roman"/>
                                <w:noProof/>
                              </w:rPr>
                            </w:pPr>
                            <w:r>
                              <w:t xml:space="preserve">Ilustración </w:t>
                            </w:r>
                            <w:r>
                              <w:fldChar w:fldCharType="begin"/>
                            </w:r>
                            <w:r>
                              <w:instrText xml:space="preserve"> SEQ Ilustración \* ARABIC </w:instrText>
                            </w:r>
                            <w:r>
                              <w:fldChar w:fldCharType="separate"/>
                            </w:r>
                            <w:r w:rsidR="00D75260">
                              <w:rPr>
                                <w:noProof/>
                              </w:rPr>
                              <w:t>19</w:t>
                            </w:r>
                            <w:r>
                              <w:fldChar w:fldCharType="end"/>
                            </w:r>
                            <w:r>
                              <w:t>: E</w:t>
                            </w:r>
                            <w:r>
                              <w:rPr>
                                <w:noProof/>
                              </w:rPr>
                              <w:t>lementos de un componente Vue.js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EB9E6" id="Cuadro de texto 60" o:spid="_x0000_s1197" type="#_x0000_t202" style="position:absolute;left:0;text-align:left;margin-left:0;margin-top:179.05pt;width:215.2pt;height:.0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" stroked="f">
                <v:textbox style="mso-fit-shape-to-text:t" inset="0,0,0,0">
                  <w:txbxContent>
                    <w:p w14:paraId="367D9A1D" w14:textId="5402EA78" w:rsidR="00CB5AAC" w:rsidRPr="00F37C87" w:rsidRDefault="00CB5AAC" w:rsidP="008F4DC8">
                      <w:pPr>
                        <w:pStyle w:val="Descripcin"/>
                        <w:jc w:val="left"/>
                        <w:rPr>
                          <w:rFonts w:ascii="Calibri" w:hAnsi="Calibri" w:cs="Times New Roman"/>
                          <w:noProof/>
                        </w:rPr>
                      </w:pPr>
                      <w:r>
                        <w:t xml:space="preserve">Ilustración </w:t>
                      </w:r>
                      <w:r>
                        <w:fldChar w:fldCharType="begin"/>
                      </w:r>
                      <w:r>
                        <w:instrText xml:space="preserve"> SEQ Ilustración \* ARABIC </w:instrText>
                      </w:r>
                      <w:r>
                        <w:fldChar w:fldCharType="separate"/>
                      </w:r>
                      <w:r w:rsidR="00D75260">
                        <w:rPr>
                          <w:noProof/>
                        </w:rPr>
                        <w:t>19</w:t>
                      </w:r>
                      <w:r>
                        <w:fldChar w:fldCharType="end"/>
                      </w:r>
                      <w:r>
                        <w:t>: E</w:t>
                      </w:r>
                      <w:r>
                        <w:rPr>
                          <w:noProof/>
                        </w:rPr>
                        <w:t>lementos de un componente Vue.js</w:t>
                      </w:r>
                    </w:p>
                  </w:txbxContent>
                </v:textbox>
                <w10:wrap type="topAndBottom" anchorx="margin"/>
              </v:shape>
            </w:pict>
          </mc:Fallback>
        </mc:AlternateContent>
      </w:r>
      <w:r w:rsidRPr="005134D4">
        <w:rPr>
          <w:rFonts w:ascii="Calibri" w:hAnsi="Calibri" w:cs="Times New Roman"/>
          <w:noProof/>
          <w:color w:val="auto"/>
          <w:lang w:val="es-ES_tradnl" w:eastAsia="es-ES"/>
        </w:rPr>
        <w:drawing>
          <wp:anchor distT="0" distB="0" distL="114300" distR="114300" simplePos="0" relativeHeight="251772928" behindDoc="0" locked="0" layoutInCell="1" allowOverlap="1" wp14:anchorId="08CE6FC5" wp14:editId="5F5F7E91">
            <wp:simplePos x="0" y="0"/>
            <wp:positionH relativeFrom="margin">
              <wp:align>center</wp:align>
            </wp:positionH>
            <wp:positionV relativeFrom="paragraph">
              <wp:posOffset>330559</wp:posOffset>
            </wp:positionV>
            <wp:extent cx="2215728" cy="1885950"/>
            <wp:effectExtent l="0" t="0" r="0" b="0"/>
            <wp:wrapTopAndBottom/>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15728" cy="1885950"/>
                    </a:xfrm>
                    <a:prstGeom prst="rect">
                      <a:avLst/>
                    </a:prstGeom>
                    <a:noFill/>
                  </pic:spPr>
                </pic:pic>
              </a:graphicData>
            </a:graphic>
            <wp14:sizeRelH relativeFrom="margin">
              <wp14:pctWidth>0</wp14:pctWidth>
            </wp14:sizeRelH>
            <wp14:sizeRelV relativeFrom="margin">
              <wp14:pctHeight>0</wp14:pctHeight>
            </wp14:sizeRelV>
          </wp:anchor>
        </w:drawing>
      </w:r>
      <w:r w:rsidR="0045116A" w:rsidRPr="005134D4">
        <w:rPr>
          <w:b/>
          <w:color w:val="365F91" w:themeColor="accent1" w:themeShade="BF"/>
          <w:sz w:val="24"/>
          <w:szCs w:val="24"/>
          <w:lang w:val="es-ES_tradnl" w:eastAsia="es-ES"/>
        </w:rPr>
        <w:t>Componentes</w:t>
      </w:r>
    </w:p>
    <w:p w14:paraId="44169133" w14:textId="41F912F1" w:rsidR="008F4DC8" w:rsidRPr="005134D4" w:rsidRDefault="008F4DC8" w:rsidP="0045116A">
      <w:pPr>
        <w:rPr>
          <w:lang w:val="es-ES_tradnl"/>
        </w:rPr>
      </w:pPr>
    </w:p>
    <w:p w14:paraId="0E46614A" w14:textId="5F56C229" w:rsidR="0079682E" w:rsidRPr="005134D4" w:rsidRDefault="0079682E" w:rsidP="00005856">
      <w:pPr>
        <w:spacing w:line="360" w:lineRule="auto"/>
        <w:ind w:firstLine="284"/>
        <w:rPr>
          <w:lang w:val="es-ES_tradnl" w:eastAsia="es-ES"/>
        </w:rPr>
      </w:pPr>
      <w:r w:rsidRPr="005134D4">
        <w:rPr>
          <w:lang w:val="es-ES_tradnl" w:eastAsia="es-ES"/>
        </w:rPr>
        <w:t>Como se ha introducido en la sección anterior, los componentes son los ladrillos que forman las pantallas de nuestra aplicación.</w:t>
      </w:r>
    </w:p>
    <w:p w14:paraId="30CD3A34" w14:textId="4FAF289F" w:rsidR="008F4DC8" w:rsidRPr="005134D4" w:rsidRDefault="00005856" w:rsidP="00005856">
      <w:pPr>
        <w:spacing w:line="360" w:lineRule="auto"/>
        <w:ind w:firstLine="284"/>
        <w:rPr>
          <w:lang w:val="es-ES_tradnl" w:eastAsia="es-ES"/>
        </w:rPr>
      </w:pPr>
      <w:r w:rsidRPr="005134D4">
        <w:rPr>
          <w:lang w:val="es-ES_tradnl" w:eastAsia="es-ES"/>
        </w:rPr>
        <w:t>En la imagen anterior se observa de manera gráfica la estructura de un componente. En ella se distinguen tres elementos:</w:t>
      </w:r>
    </w:p>
    <w:p w14:paraId="2046C285" w14:textId="7F9E9529" w:rsidR="00005856" w:rsidRPr="005134D4" w:rsidRDefault="00005856" w:rsidP="00005856">
      <w:pPr>
        <w:pStyle w:val="Prrafodelista"/>
        <w:numPr>
          <w:ilvl w:val="0"/>
          <w:numId w:val="13"/>
        </w:numPr>
        <w:spacing w:line="360" w:lineRule="auto"/>
        <w:rPr>
          <w:lang w:val="es-ES_tradnl" w:eastAsia="es-ES"/>
        </w:rPr>
      </w:pPr>
      <w:r w:rsidRPr="005134D4">
        <w:rPr>
          <w:lang w:val="es-ES_tradnl" w:eastAsia="es-ES"/>
        </w:rPr>
        <w:t xml:space="preserve"> &lt;</w:t>
      </w:r>
      <w:r w:rsidRPr="005134D4">
        <w:rPr>
          <w:rFonts w:ascii="Consolas" w:hAnsi="Consolas"/>
          <w:lang w:val="es-ES_tradnl" w:eastAsia="es-ES"/>
        </w:rPr>
        <w:t>template</w:t>
      </w:r>
      <w:r w:rsidRPr="005134D4">
        <w:rPr>
          <w:lang w:val="es-ES_tradnl" w:eastAsia="es-ES"/>
        </w:rPr>
        <w:t xml:space="preserve">&gt;: En esta sección se aloja el código html que forma el componente y que </w:t>
      </w:r>
      <w:r w:rsidR="009A430E">
        <w:rPr>
          <w:lang w:val="es-ES_tradnl" w:eastAsia="es-ES"/>
        </w:rPr>
        <w:t>se visualizará</w:t>
      </w:r>
      <w:r w:rsidR="00AB6F6C" w:rsidRPr="005134D4">
        <w:rPr>
          <w:lang w:val="es-ES_tradnl" w:eastAsia="es-ES"/>
        </w:rPr>
        <w:t xml:space="preserve"> en el navegador.</w:t>
      </w:r>
    </w:p>
    <w:p w14:paraId="2513CD42" w14:textId="4342754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script</w:t>
      </w:r>
      <w:r w:rsidRPr="005134D4">
        <w:rPr>
          <w:lang w:val="es-ES_tradnl" w:eastAsia="es-ES"/>
        </w:rPr>
        <w:t>&gt;: Sección que contiene el código javascript necesario para el funcionamiento del componente. Aquí es donde se importan ficheros externo, se definen propiedades, los valores que toman estas y que se representan posteriormente en el template gracias a la comunicación bidireccional existente entre ellos.</w:t>
      </w:r>
    </w:p>
    <w:p w14:paraId="64E47ED3" w14:textId="25CCF78C" w:rsidR="00AB6F6C" w:rsidRPr="005134D4" w:rsidRDefault="00AB6F6C" w:rsidP="00005856">
      <w:pPr>
        <w:pStyle w:val="Prrafodelista"/>
        <w:numPr>
          <w:ilvl w:val="0"/>
          <w:numId w:val="13"/>
        </w:numPr>
        <w:spacing w:line="360" w:lineRule="auto"/>
        <w:rPr>
          <w:lang w:val="es-ES_tradnl" w:eastAsia="es-ES"/>
        </w:rPr>
      </w:pPr>
      <w:r w:rsidRPr="005134D4">
        <w:rPr>
          <w:lang w:val="es-ES_tradnl" w:eastAsia="es-ES"/>
        </w:rPr>
        <w:t>&lt;</w:t>
      </w:r>
      <w:r w:rsidRPr="005134D4">
        <w:rPr>
          <w:rFonts w:ascii="Consolas" w:hAnsi="Consolas"/>
          <w:lang w:val="es-ES_tradnl" w:eastAsia="es-ES"/>
        </w:rPr>
        <w:t>style</w:t>
      </w:r>
      <w:r w:rsidRPr="005134D4">
        <w:rPr>
          <w:lang w:val="es-ES_tradnl" w:eastAsia="es-ES"/>
        </w:rPr>
        <w:t xml:space="preserve">&gt;: Sección que contendrá los estilos css que manejarán el formato de presentación del componente en pantalla. A diferencia de los dos anteriores, su definición no es obligatoria, pues los estilos pueden ser </w:t>
      </w:r>
      <w:r w:rsidR="00686CA1" w:rsidRPr="005134D4">
        <w:rPr>
          <w:lang w:val="es-ES_tradnl" w:eastAsia="es-ES"/>
        </w:rPr>
        <w:t>establecidos</w:t>
      </w:r>
      <w:r w:rsidRPr="005134D4">
        <w:rPr>
          <w:lang w:val="es-ES_tradnl" w:eastAsia="es-ES"/>
        </w:rPr>
        <w:t xml:space="preserve"> en ficheros externos a nivel general de la aplicación pero si es conveniente</w:t>
      </w:r>
      <w:r w:rsidR="00106AE9" w:rsidRPr="005134D4">
        <w:rPr>
          <w:lang w:val="es-ES_tradnl" w:eastAsia="es-ES"/>
        </w:rPr>
        <w:t>, en caso de necesitarlos,</w:t>
      </w:r>
      <w:r w:rsidRPr="005134D4">
        <w:rPr>
          <w:lang w:val="es-ES_tradnl" w:eastAsia="es-ES"/>
        </w:rPr>
        <w:t xml:space="preserve"> para favorecer la encapsulación de comportamientos.</w:t>
      </w:r>
    </w:p>
    <w:p w14:paraId="06ECD53C" w14:textId="6EF77CD4" w:rsidR="00455A56" w:rsidRPr="005134D4" w:rsidRDefault="00455A56" w:rsidP="00455A56">
      <w:pPr>
        <w:spacing w:line="360" w:lineRule="auto"/>
        <w:ind w:firstLine="284"/>
        <w:rPr>
          <w:lang w:val="es-ES_tradnl" w:eastAsia="es-ES"/>
        </w:rPr>
      </w:pPr>
      <w:r w:rsidRPr="005134D4">
        <w:rPr>
          <w:lang w:val="es-ES_tradnl" w:eastAsia="es-ES"/>
        </w:rPr>
        <w:t>El uso de componentes tiene unos beneficios directos en relación al código y al diseño:</w:t>
      </w:r>
    </w:p>
    <w:p w14:paraId="49B8BD74" w14:textId="24DBA0BB" w:rsidR="00455A56" w:rsidRPr="005134D4" w:rsidRDefault="00455A56" w:rsidP="00455A56">
      <w:pPr>
        <w:pStyle w:val="Prrafodelista"/>
        <w:numPr>
          <w:ilvl w:val="0"/>
          <w:numId w:val="33"/>
        </w:numPr>
        <w:spacing w:line="360" w:lineRule="auto"/>
        <w:rPr>
          <w:lang w:val="es-ES_tradnl" w:eastAsia="es-ES"/>
        </w:rPr>
      </w:pPr>
      <w:r w:rsidRPr="005134D4">
        <w:rPr>
          <w:b/>
          <w:lang w:val="es-ES_tradnl" w:eastAsia="es-ES"/>
        </w:rPr>
        <w:t>Reutilización</w:t>
      </w:r>
      <w:r w:rsidRPr="005134D4">
        <w:rPr>
          <w:lang w:val="es-ES_tradnl" w:eastAsia="es-ES"/>
        </w:rPr>
        <w:t>: Un componente</w:t>
      </w:r>
      <w:r w:rsidR="00E020C1" w:rsidRPr="005134D4">
        <w:rPr>
          <w:lang w:val="es-ES_tradnl" w:eastAsia="es-ES"/>
        </w:rPr>
        <w:t xml:space="preserve"> sólo es necesario definirlo una vez y</w:t>
      </w:r>
      <w:r w:rsidRPr="005134D4">
        <w:rPr>
          <w:lang w:val="es-ES_tradnl" w:eastAsia="es-ES"/>
        </w:rPr>
        <w:t xml:space="preserve"> puede ser utilizado en tantas vistas</w:t>
      </w:r>
      <w:r w:rsidR="00E020C1" w:rsidRPr="005134D4">
        <w:rPr>
          <w:lang w:val="es-ES_tradnl" w:eastAsia="es-ES"/>
        </w:rPr>
        <w:t xml:space="preserve"> como sea necesario. </w:t>
      </w:r>
      <w:r w:rsidRPr="005134D4">
        <w:rPr>
          <w:lang w:val="es-ES_tradnl" w:eastAsia="es-ES"/>
        </w:rPr>
        <w:t xml:space="preserve"> </w:t>
      </w:r>
    </w:p>
    <w:p w14:paraId="4056209F" w14:textId="443D57D6" w:rsidR="00455A56" w:rsidRPr="005134D4" w:rsidRDefault="00455A56" w:rsidP="00455A56">
      <w:pPr>
        <w:pStyle w:val="Prrafodelista"/>
        <w:numPr>
          <w:ilvl w:val="0"/>
          <w:numId w:val="33"/>
        </w:numPr>
        <w:spacing w:line="360" w:lineRule="auto"/>
        <w:rPr>
          <w:lang w:val="es-ES_tradnl" w:eastAsia="es-ES"/>
        </w:rPr>
      </w:pPr>
      <w:r w:rsidRPr="005134D4">
        <w:rPr>
          <w:b/>
          <w:lang w:val="es-ES_tradnl" w:eastAsia="es-ES"/>
        </w:rPr>
        <w:t>Encapsulación</w:t>
      </w:r>
      <w:r w:rsidRPr="005134D4">
        <w:rPr>
          <w:lang w:val="es-ES_tradnl" w:eastAsia="es-ES"/>
        </w:rPr>
        <w:t>: El comportamiento de un componente</w:t>
      </w:r>
      <w:r w:rsidR="00E020C1" w:rsidRPr="005134D4">
        <w:rPr>
          <w:lang w:val="es-ES_tradnl" w:eastAsia="es-ES"/>
        </w:rPr>
        <w:t xml:space="preserve"> está restringido a su ámbito de actuación o “</w:t>
      </w:r>
      <w:r w:rsidR="00E020C1" w:rsidRPr="005134D4">
        <w:rPr>
          <w:i/>
          <w:lang w:val="es-ES_tradnl" w:eastAsia="es-ES"/>
        </w:rPr>
        <w:t>scope</w:t>
      </w:r>
      <w:r w:rsidR="00E020C1" w:rsidRPr="005134D4">
        <w:rPr>
          <w:lang w:val="es-ES_tradnl" w:eastAsia="es-ES"/>
        </w:rPr>
        <w:t>”, sin que interfiera</w:t>
      </w:r>
      <w:r w:rsidR="00BF1582" w:rsidRPr="005134D4">
        <w:rPr>
          <w:lang w:val="es-ES_tradnl" w:eastAsia="es-ES"/>
        </w:rPr>
        <w:t>, si así se requiere,</w:t>
      </w:r>
      <w:r w:rsidR="00E020C1" w:rsidRPr="005134D4">
        <w:rPr>
          <w:lang w:val="es-ES_tradnl" w:eastAsia="es-ES"/>
        </w:rPr>
        <w:t xml:space="preserve"> con el resto de código de una vista.</w:t>
      </w:r>
    </w:p>
    <w:p w14:paraId="4E10E374" w14:textId="5249C539" w:rsidR="00455A56" w:rsidRPr="005134D4" w:rsidRDefault="00AD6AD5" w:rsidP="00AD6AD5">
      <w:pPr>
        <w:spacing w:line="360" w:lineRule="auto"/>
        <w:ind w:firstLine="284"/>
        <w:rPr>
          <w:lang w:val="es-ES_tradnl" w:eastAsia="es-ES"/>
        </w:rPr>
      </w:pPr>
      <w:commentRangeStart w:id="385"/>
      <w:r w:rsidRPr="005134D4">
        <w:rPr>
          <w:lang w:val="es-ES_tradnl" w:eastAsia="es-ES"/>
        </w:rPr>
        <w:t>Hasta el momento de la creación del presente capítulo, e</w:t>
      </w:r>
      <w:r w:rsidR="000C03F4" w:rsidRPr="005134D4">
        <w:rPr>
          <w:lang w:val="es-ES_tradnl" w:eastAsia="es-ES"/>
        </w:rPr>
        <w:t>n PetChain se han definido</w:t>
      </w:r>
      <w:r w:rsidRPr="005134D4">
        <w:rPr>
          <w:lang w:val="es-ES_tradnl" w:eastAsia="es-ES"/>
        </w:rPr>
        <w:t xml:space="preserve"> catorce componentes</w:t>
      </w:r>
      <w:r w:rsidR="000C03F4" w:rsidRPr="005134D4">
        <w:rPr>
          <w:lang w:val="es-ES_tradnl" w:eastAsia="es-ES"/>
        </w:rPr>
        <w:t xml:space="preserve"> dentro de la ruta /src/components/</w:t>
      </w:r>
      <w:r w:rsidRPr="005134D4">
        <w:rPr>
          <w:lang w:val="es-ES_tradnl" w:eastAsia="es-ES"/>
        </w:rPr>
        <w:t>.</w:t>
      </w:r>
      <w:commentRangeEnd w:id="385"/>
      <w:r w:rsidR="00B931F1" w:rsidRPr="005134D4">
        <w:rPr>
          <w:rStyle w:val="Refdecomentario"/>
          <w:lang w:val="es-ES_tradnl"/>
        </w:rPr>
        <w:commentReference w:id="385"/>
      </w:r>
    </w:p>
    <w:p w14:paraId="1E699404" w14:textId="77777777" w:rsidR="008C193F" w:rsidRPr="005134D4" w:rsidRDefault="008C193F" w:rsidP="00455A56">
      <w:pPr>
        <w:spacing w:after="120"/>
        <w:rPr>
          <w:b/>
          <w:color w:val="365F91" w:themeColor="accent1" w:themeShade="BF"/>
          <w:sz w:val="24"/>
          <w:szCs w:val="24"/>
          <w:lang w:val="es-ES_tradnl" w:eastAsia="es-ES"/>
        </w:rPr>
      </w:pPr>
    </w:p>
    <w:p w14:paraId="53600EAF" w14:textId="77777777" w:rsidR="008C193F" w:rsidRPr="005134D4" w:rsidRDefault="008C193F" w:rsidP="00455A56">
      <w:pPr>
        <w:spacing w:after="120"/>
        <w:rPr>
          <w:b/>
          <w:color w:val="365F91" w:themeColor="accent1" w:themeShade="BF"/>
          <w:sz w:val="24"/>
          <w:szCs w:val="24"/>
          <w:lang w:val="es-ES_tradnl" w:eastAsia="es-ES"/>
        </w:rPr>
      </w:pPr>
    </w:p>
    <w:p w14:paraId="2C4649CC" w14:textId="77777777" w:rsidR="008C193F" w:rsidRPr="005134D4" w:rsidRDefault="008C193F" w:rsidP="00455A56">
      <w:pPr>
        <w:spacing w:after="120"/>
        <w:rPr>
          <w:b/>
          <w:color w:val="365F91" w:themeColor="accent1" w:themeShade="BF"/>
          <w:sz w:val="24"/>
          <w:szCs w:val="24"/>
          <w:lang w:val="es-ES_tradnl" w:eastAsia="es-ES"/>
        </w:rPr>
      </w:pPr>
    </w:p>
    <w:p w14:paraId="4661FC7F" w14:textId="3BAED3A0" w:rsidR="00455A56" w:rsidRPr="005134D4" w:rsidRDefault="008C193F" w:rsidP="00455A56">
      <w:pPr>
        <w:spacing w:after="120"/>
        <w:rPr>
          <w:b/>
          <w:color w:val="365F91" w:themeColor="accent1" w:themeShade="BF"/>
          <w:sz w:val="24"/>
          <w:szCs w:val="24"/>
          <w:lang w:val="es-ES_tradnl" w:eastAsia="es-ES"/>
        </w:rPr>
      </w:pPr>
      <w:r w:rsidRPr="005134D4">
        <w:rPr>
          <w:noProof/>
          <w:lang w:val="es-ES_tradnl" w:eastAsia="es-ES"/>
        </w:rPr>
        <w:lastRenderedPageBreak/>
        <w:drawing>
          <wp:anchor distT="0" distB="0" distL="114300" distR="114300" simplePos="0" relativeHeight="251782144" behindDoc="0" locked="0" layoutInCell="1" allowOverlap="1" wp14:anchorId="6B1CC0AF" wp14:editId="6D876693">
            <wp:simplePos x="0" y="0"/>
            <wp:positionH relativeFrom="margin">
              <wp:posOffset>1079500</wp:posOffset>
            </wp:positionH>
            <wp:positionV relativeFrom="paragraph">
              <wp:posOffset>0</wp:posOffset>
            </wp:positionV>
            <wp:extent cx="3596640" cy="2684145"/>
            <wp:effectExtent l="0" t="0" r="3810" b="1905"/>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96640" cy="2684145"/>
                    </a:xfrm>
                    <a:prstGeom prst="rect">
                      <a:avLst/>
                    </a:prstGeom>
                    <a:noFill/>
                  </pic:spPr>
                </pic:pic>
              </a:graphicData>
            </a:graphic>
          </wp:anchor>
        </w:drawing>
      </w:r>
      <w:r w:rsidRPr="005134D4">
        <w:rPr>
          <w:noProof/>
          <w:lang w:val="es-ES_tradnl"/>
        </w:rPr>
        <mc:AlternateContent>
          <mc:Choice Requires="wps">
            <w:drawing>
              <wp:anchor distT="0" distB="0" distL="114300" distR="114300" simplePos="0" relativeHeight="251778048" behindDoc="0" locked="0" layoutInCell="1" allowOverlap="1" wp14:anchorId="5017BCF3" wp14:editId="7E7716CD">
                <wp:simplePos x="0" y="0"/>
                <wp:positionH relativeFrom="margin">
                  <wp:posOffset>1374775</wp:posOffset>
                </wp:positionH>
                <wp:positionV relativeFrom="paragraph">
                  <wp:posOffset>2758093</wp:posOffset>
                </wp:positionV>
                <wp:extent cx="3004820" cy="635"/>
                <wp:effectExtent l="0" t="0" r="5080" b="1905"/>
                <wp:wrapTopAndBottom/>
                <wp:docPr id="66" name="Cuadro de texto 66"/>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a:effectLst/>
                      </wps:spPr>
                      <wps:txbx>
                        <w:txbxContent>
                          <w:p w14:paraId="4C3DB50F" w14:textId="2B781F16" w:rsidR="00686CA1" w:rsidRPr="00686CA1" w:rsidRDefault="00686CA1" w:rsidP="00686CA1">
                            <w:pPr>
                              <w:pStyle w:val="Descripcin"/>
                              <w:jc w:val="left"/>
                            </w:pPr>
                            <w:r>
                              <w:t xml:space="preserve">Ilustración </w:t>
                            </w:r>
                            <w:r>
                              <w:fldChar w:fldCharType="begin"/>
                            </w:r>
                            <w:r>
                              <w:instrText xml:space="preserve"> SEQ Ilustración \* ARABIC </w:instrText>
                            </w:r>
                            <w:r>
                              <w:fldChar w:fldCharType="separate"/>
                            </w:r>
                            <w:r w:rsidR="00D75260">
                              <w:rPr>
                                <w:noProof/>
                              </w:rPr>
                              <w:t>20</w:t>
                            </w:r>
                            <w:r>
                              <w:fldChar w:fldCharType="end"/>
                            </w:r>
                            <w:r>
                              <w:t>: Ejemplo de componente</w:t>
                            </w:r>
                            <w:r w:rsidR="008C193F">
                              <w:t xml:space="preserve"> simple</w:t>
                            </w:r>
                            <w:r>
                              <w:t xml:space="preserve"> Hello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17BCF3" id="Cuadro de texto 66" o:spid="_x0000_s1198" type="#_x0000_t202" style="position:absolute;left:0;text-align:left;margin-left:108.25pt;margin-top:217.15pt;width:236.6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" stroked="f">
                <v:textbox style="mso-fit-shape-to-text:t" inset="0,0,0,0">
                  <w:txbxContent>
                    <w:p w14:paraId="4C3DB50F" w14:textId="2B781F16" w:rsidR="00686CA1" w:rsidRPr="00686CA1" w:rsidRDefault="00686CA1" w:rsidP="00686CA1">
                      <w:pPr>
                        <w:pStyle w:val="Descripcin"/>
                        <w:jc w:val="left"/>
                      </w:pPr>
                      <w:r>
                        <w:t xml:space="preserve">Ilustración </w:t>
                      </w:r>
                      <w:r>
                        <w:fldChar w:fldCharType="begin"/>
                      </w:r>
                      <w:r>
                        <w:instrText xml:space="preserve"> SEQ Ilustración \* ARABIC </w:instrText>
                      </w:r>
                      <w:r>
                        <w:fldChar w:fldCharType="separate"/>
                      </w:r>
                      <w:r w:rsidR="00D75260">
                        <w:rPr>
                          <w:noProof/>
                        </w:rPr>
                        <w:t>20</w:t>
                      </w:r>
                      <w:r>
                        <w:fldChar w:fldCharType="end"/>
                      </w:r>
                      <w:r>
                        <w:t>: Ejemplo de componente</w:t>
                      </w:r>
                      <w:r w:rsidR="008C193F">
                        <w:t xml:space="preserve"> simple</w:t>
                      </w:r>
                      <w:r>
                        <w:t xml:space="preserve"> Hello World</w:t>
                      </w:r>
                    </w:p>
                  </w:txbxContent>
                </v:textbox>
                <w10:wrap type="topAndBottom" anchorx="margin"/>
              </v:shape>
            </w:pict>
          </mc:Fallback>
        </mc:AlternateContent>
      </w:r>
      <w:r w:rsidR="00455A56" w:rsidRPr="005134D4">
        <w:rPr>
          <w:b/>
          <w:color w:val="365F91" w:themeColor="accent1" w:themeShade="BF"/>
          <w:sz w:val="24"/>
          <w:szCs w:val="24"/>
          <w:lang w:val="es-ES_tradnl" w:eastAsia="es-ES"/>
        </w:rPr>
        <w:t>Vistas</w:t>
      </w:r>
    </w:p>
    <w:p w14:paraId="00A66EC3" w14:textId="2F8315CF" w:rsidR="0045116A" w:rsidRPr="005134D4" w:rsidRDefault="00455A56" w:rsidP="000C03F4">
      <w:pPr>
        <w:spacing w:line="360" w:lineRule="auto"/>
        <w:ind w:firstLine="284"/>
        <w:rPr>
          <w:lang w:val="es-ES_tradnl"/>
        </w:rPr>
      </w:pPr>
      <w:r w:rsidRPr="005134D4">
        <w:rPr>
          <w:lang w:val="es-ES_tradnl" w:eastAsia="es-ES"/>
        </w:rPr>
        <w:t>Las vistas son agrupaciones de 1 o n componentes que</w:t>
      </w:r>
      <w:r w:rsidR="000C03F4" w:rsidRPr="005134D4">
        <w:rPr>
          <w:lang w:val="es-ES_tradnl" w:eastAsia="es-ES"/>
        </w:rPr>
        <w:t xml:space="preserve"> combinándolos e interactuando entre ellos,</w:t>
      </w:r>
      <w:r w:rsidRPr="005134D4">
        <w:rPr>
          <w:lang w:val="es-ES_tradnl" w:eastAsia="es-ES"/>
        </w:rPr>
        <w:t xml:space="preserve"> permiten la definición de </w:t>
      </w:r>
      <w:r w:rsidR="000C03F4" w:rsidRPr="005134D4">
        <w:rPr>
          <w:lang w:val="es-ES_tradnl" w:eastAsia="es-ES"/>
        </w:rPr>
        <w:t>las pantallas</w:t>
      </w:r>
      <w:r w:rsidR="00B931F1" w:rsidRPr="005134D4">
        <w:rPr>
          <w:lang w:val="es-ES_tradnl" w:eastAsia="es-ES"/>
        </w:rPr>
        <w:t>. A nivel de código tienen la misma estructura que éstos, pero incorporan una característica muy importante que l</w:t>
      </w:r>
      <w:r w:rsidR="008A5F97" w:rsidRPr="005134D4">
        <w:rPr>
          <w:lang w:val="es-ES_tradnl" w:eastAsia="es-ES"/>
        </w:rPr>
        <w:t>o</w:t>
      </w:r>
      <w:r w:rsidR="00935171" w:rsidRPr="005134D4">
        <w:rPr>
          <w:lang w:val="es-ES_tradnl" w:eastAsia="es-ES"/>
        </w:rPr>
        <w:t>s hacen diferentes</w:t>
      </w:r>
      <w:r w:rsidR="00B931F1" w:rsidRPr="005134D4">
        <w:rPr>
          <w:lang w:val="es-ES_tradnl" w:eastAsia="es-ES"/>
        </w:rPr>
        <w:t xml:space="preserve">, y es que importan en su interior </w:t>
      </w:r>
      <w:r w:rsidR="008A5F97" w:rsidRPr="005134D4">
        <w:rPr>
          <w:lang w:val="es-ES_tradnl"/>
        </w:rPr>
        <w:t xml:space="preserve">los </w:t>
      </w:r>
      <w:r w:rsidR="00935171" w:rsidRPr="005134D4">
        <w:rPr>
          <w:lang w:val="es-ES_tradnl"/>
        </w:rPr>
        <w:t>ficheros</w:t>
      </w:r>
      <w:r w:rsidR="008A5F97" w:rsidRPr="005134D4">
        <w:rPr>
          <w:lang w:val="es-ES_tradnl"/>
        </w:rPr>
        <w:t xml:space="preserve"> necesarios para la formación de las pantallas.</w:t>
      </w:r>
    </w:p>
    <w:p w14:paraId="18F08FFA" w14:textId="2E7C0780" w:rsidR="000E45BB" w:rsidRPr="005134D4" w:rsidRDefault="000E45BB" w:rsidP="000C03F4">
      <w:pPr>
        <w:spacing w:line="360" w:lineRule="auto"/>
        <w:ind w:firstLine="284"/>
        <w:rPr>
          <w:lang w:val="es-ES_tradnl"/>
        </w:rPr>
      </w:pPr>
      <w:r w:rsidRPr="005134D4">
        <w:rPr>
          <w:noProof/>
          <w:lang w:val="es-ES_tradnl"/>
        </w:rPr>
        <mc:AlternateContent>
          <mc:Choice Requires="wps">
            <w:drawing>
              <wp:anchor distT="0" distB="0" distL="114300" distR="114300" simplePos="0" relativeHeight="251781120" behindDoc="0" locked="0" layoutInCell="1" allowOverlap="1" wp14:anchorId="6738967C" wp14:editId="39B2AAFD">
                <wp:simplePos x="0" y="0"/>
                <wp:positionH relativeFrom="column">
                  <wp:posOffset>0</wp:posOffset>
                </wp:positionH>
                <wp:positionV relativeFrom="paragraph">
                  <wp:posOffset>2706370</wp:posOffset>
                </wp:positionV>
                <wp:extent cx="5727700" cy="635"/>
                <wp:effectExtent l="0" t="0" r="0" b="0"/>
                <wp:wrapTopAndBottom/>
                <wp:docPr id="76" name="Cuadro de texto 7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14:paraId="6510519C" w14:textId="63535C90" w:rsidR="000E45BB" w:rsidRPr="00F60B8B" w:rsidRDefault="000E45BB" w:rsidP="000E45BB">
                            <w:pPr>
                              <w:pStyle w:val="Descripcin"/>
                              <w:jc w:val="center"/>
                              <w:rPr>
                                <w:rFonts w:ascii="Calibri" w:hAnsi="Calibri" w:cs="Times New Roman"/>
                                <w:noProof/>
                              </w:rPr>
                            </w:pPr>
                            <w:r>
                              <w:t xml:space="preserve">Ilustración </w:t>
                            </w:r>
                            <w:r>
                              <w:fldChar w:fldCharType="begin"/>
                            </w:r>
                            <w:r>
                              <w:instrText xml:space="preserve"> SEQ Ilustración \* ARABIC </w:instrText>
                            </w:r>
                            <w:r>
                              <w:fldChar w:fldCharType="separate"/>
                            </w:r>
                            <w:r w:rsidR="00D75260">
                              <w:rPr>
                                <w:noProof/>
                              </w:rPr>
                              <w:t>21</w:t>
                            </w:r>
                            <w:r>
                              <w:fldChar w:fldCharType="end"/>
                            </w:r>
                            <w:r>
                              <w:t>: Flujo de composición de la vista.Contactoview.vue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8967C" id="Cuadro de texto 76" o:spid="_x0000_s1199" type="#_x0000_t202" style="position:absolute;left:0;text-align:left;margin-left:0;margin-top:213.1pt;width:451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" stroked="f">
                <v:textbox style="mso-fit-shape-to-text:t" inset="0,0,0,0">
                  <w:txbxContent>
                    <w:p w14:paraId="6510519C" w14:textId="63535C90" w:rsidR="000E45BB" w:rsidRPr="00F60B8B" w:rsidRDefault="000E45BB" w:rsidP="000E45BB">
                      <w:pPr>
                        <w:pStyle w:val="Descripcin"/>
                        <w:jc w:val="center"/>
                        <w:rPr>
                          <w:rFonts w:ascii="Calibri" w:hAnsi="Calibri" w:cs="Times New Roman"/>
                          <w:noProof/>
                        </w:rPr>
                      </w:pPr>
                      <w:r>
                        <w:t xml:space="preserve">Ilustración </w:t>
                      </w:r>
                      <w:r>
                        <w:fldChar w:fldCharType="begin"/>
                      </w:r>
                      <w:r>
                        <w:instrText xml:space="preserve"> SEQ Ilustración \* ARABIC </w:instrText>
                      </w:r>
                      <w:r>
                        <w:fldChar w:fldCharType="separate"/>
                      </w:r>
                      <w:r w:rsidR="00D75260">
                        <w:rPr>
                          <w:noProof/>
                        </w:rPr>
                        <w:t>21</w:t>
                      </w:r>
                      <w:r>
                        <w:fldChar w:fldCharType="end"/>
                      </w:r>
                      <w:r>
                        <w:t>: Flujo de composición de la vista.Contactoview.vue</w:t>
                      </w:r>
                    </w:p>
                  </w:txbxContent>
                </v:textbox>
                <w10:wrap type="topAndBottom"/>
              </v:shape>
            </w:pict>
          </mc:Fallback>
        </mc:AlternateContent>
      </w:r>
      <w:r w:rsidRPr="005134D4">
        <w:rPr>
          <w:rFonts w:ascii="Calibri" w:hAnsi="Calibri" w:cs="Times New Roman"/>
          <w:noProof/>
          <w:color w:val="auto"/>
          <w:shd w:val="clear" w:color="auto" w:fill="auto"/>
          <w:lang w:val="es-ES_tradnl" w:eastAsia="es-ES"/>
        </w:rPr>
        <w:drawing>
          <wp:anchor distT="0" distB="0" distL="114300" distR="114300" simplePos="0" relativeHeight="251779072" behindDoc="0" locked="0" layoutInCell="1" allowOverlap="1" wp14:anchorId="4A60EDD9" wp14:editId="165670C6">
            <wp:simplePos x="0" y="0"/>
            <wp:positionH relativeFrom="margin">
              <wp:align>left</wp:align>
            </wp:positionH>
            <wp:positionV relativeFrom="paragraph">
              <wp:posOffset>585470</wp:posOffset>
            </wp:positionV>
            <wp:extent cx="5727700" cy="2063750"/>
            <wp:effectExtent l="0" t="0" r="635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2063750"/>
                    </a:xfrm>
                    <a:prstGeom prst="rect">
                      <a:avLst/>
                    </a:prstGeom>
                    <a:noFill/>
                  </pic:spPr>
                </pic:pic>
              </a:graphicData>
            </a:graphic>
            <wp14:sizeRelH relativeFrom="page">
              <wp14:pctWidth>0</wp14:pctWidth>
            </wp14:sizeRelH>
            <wp14:sizeRelV relativeFrom="page">
              <wp14:pctHeight>0</wp14:pctHeight>
            </wp14:sizeRelV>
          </wp:anchor>
        </w:drawing>
      </w:r>
      <w:r w:rsidRPr="005134D4">
        <w:rPr>
          <w:lang w:val="es-ES_tradnl"/>
        </w:rPr>
        <w:t xml:space="preserve">En la imagen siguiente se muestra el flujo de composición de la pantalla de Contacto </w:t>
      </w:r>
      <w:r w:rsidRPr="005134D4">
        <w:rPr>
          <w:i/>
          <w:lang w:val="es-ES_tradnl"/>
        </w:rPr>
        <w:t>(/src/views/Contactoview.vue</w:t>
      </w:r>
      <w:r w:rsidRPr="005134D4">
        <w:rPr>
          <w:lang w:val="es-ES_tradnl"/>
        </w:rPr>
        <w:t>).</w:t>
      </w:r>
    </w:p>
    <w:p w14:paraId="0BF3E937" w14:textId="59F8C7A0" w:rsidR="0045116A" w:rsidRPr="005134D4" w:rsidRDefault="0045116A" w:rsidP="0045116A">
      <w:pPr>
        <w:rPr>
          <w:lang w:val="es-ES_tradnl"/>
        </w:rPr>
      </w:pPr>
    </w:p>
    <w:p w14:paraId="654B95C7" w14:textId="3BDC3C6E" w:rsidR="00564443" w:rsidRPr="005134D4" w:rsidRDefault="000E3113" w:rsidP="000E3113">
      <w:pPr>
        <w:pStyle w:val="Prrafodelista"/>
        <w:numPr>
          <w:ilvl w:val="0"/>
          <w:numId w:val="35"/>
        </w:numPr>
        <w:spacing w:line="360" w:lineRule="auto"/>
        <w:rPr>
          <w:lang w:val="es-ES_tradnl" w:eastAsia="es-ES"/>
        </w:rPr>
      </w:pPr>
      <w:r w:rsidRPr="005134D4">
        <w:rPr>
          <w:lang w:val="es-ES_tradnl" w:eastAsia="es-ES"/>
        </w:rPr>
        <w:t xml:space="preserve">En primer lugar se importan los ficheros que van a componer la vista asociándolos a un </w:t>
      </w:r>
      <w:r w:rsidR="00935171" w:rsidRPr="005134D4">
        <w:rPr>
          <w:lang w:val="es-ES_tradnl" w:eastAsia="es-ES"/>
        </w:rPr>
        <w:t>“</w:t>
      </w:r>
      <w:r w:rsidRPr="005134D4">
        <w:rPr>
          <w:lang w:val="es-ES_tradnl" w:eastAsia="es-ES"/>
        </w:rPr>
        <w:t>alias</w:t>
      </w:r>
      <w:r w:rsidR="00935171" w:rsidRPr="005134D4">
        <w:rPr>
          <w:lang w:val="es-ES_tradnl" w:eastAsia="es-ES"/>
        </w:rPr>
        <w:t xml:space="preserve">”. En nuestro ejemplo importamos </w:t>
      </w:r>
      <w:r w:rsidR="00935171" w:rsidRPr="005134D4">
        <w:rPr>
          <w:i/>
          <w:lang w:val="es-ES_tradnl" w:eastAsia="es-ES"/>
        </w:rPr>
        <w:t>Menu.vue</w:t>
      </w:r>
      <w:r w:rsidR="00935171" w:rsidRPr="005134D4">
        <w:rPr>
          <w:lang w:val="es-ES_tradnl" w:eastAsia="es-ES"/>
        </w:rPr>
        <w:t xml:space="preserve"> y </w:t>
      </w:r>
      <w:r w:rsidR="00935171" w:rsidRPr="005134D4">
        <w:rPr>
          <w:i/>
          <w:lang w:val="es-ES_tradnl" w:eastAsia="es-ES"/>
        </w:rPr>
        <w:t>Contacto.vue</w:t>
      </w:r>
      <w:r w:rsidR="00935171" w:rsidRPr="005134D4">
        <w:rPr>
          <w:lang w:val="es-ES_tradnl" w:eastAsia="es-ES"/>
        </w:rPr>
        <w:t xml:space="preserve">, </w:t>
      </w:r>
      <w:r w:rsidR="005134D4" w:rsidRPr="005134D4">
        <w:rPr>
          <w:lang w:val="es-ES_tradnl" w:eastAsia="es-ES"/>
        </w:rPr>
        <w:t>asociándolos</w:t>
      </w:r>
      <w:r w:rsidR="00935171" w:rsidRPr="005134D4">
        <w:rPr>
          <w:lang w:val="es-ES_tradnl" w:eastAsia="es-ES"/>
        </w:rPr>
        <w:t xml:space="preserve"> a los </w:t>
      </w:r>
      <w:r w:rsidR="005134D4" w:rsidRPr="005134D4">
        <w:rPr>
          <w:lang w:val="es-ES_tradnl" w:eastAsia="es-ES"/>
        </w:rPr>
        <w:t>alias</w:t>
      </w:r>
      <w:r w:rsidR="00935171" w:rsidRPr="005134D4">
        <w:rPr>
          <w:lang w:val="es-ES_tradnl" w:eastAsia="es-ES"/>
        </w:rPr>
        <w:t xml:space="preserve"> “Menu” y “Contacto”, respectivamente.</w:t>
      </w:r>
    </w:p>
    <w:p w14:paraId="573297D8" w14:textId="35C34E33" w:rsidR="00935171" w:rsidRPr="005134D4" w:rsidRDefault="00935171" w:rsidP="000E3113">
      <w:pPr>
        <w:pStyle w:val="Prrafodelista"/>
        <w:numPr>
          <w:ilvl w:val="0"/>
          <w:numId w:val="35"/>
        </w:numPr>
        <w:spacing w:line="360" w:lineRule="auto"/>
        <w:rPr>
          <w:lang w:val="es-ES_tradnl" w:eastAsia="es-ES"/>
        </w:rPr>
      </w:pPr>
      <w:r w:rsidRPr="005134D4">
        <w:rPr>
          <w:lang w:val="es-ES_tradnl" w:eastAsia="es-ES"/>
        </w:rPr>
        <w:t>A continuación indicamos que esos dos elementos</w:t>
      </w:r>
      <w:r w:rsidR="005134D4" w:rsidRPr="005134D4">
        <w:rPr>
          <w:lang w:val="es-ES_tradnl" w:eastAsia="es-ES"/>
        </w:rPr>
        <w:t xml:space="preserve"> los exportamos y que</w:t>
      </w:r>
      <w:r w:rsidRPr="005134D4">
        <w:rPr>
          <w:lang w:val="es-ES_tradnl" w:eastAsia="es-ES"/>
        </w:rPr>
        <w:t xml:space="preserve"> se van a comportar como componentes. Al hacer esto, le estamos indicado al framework que vamos a utilizar etiquetas personalizadas, con el formato html y que en su interior van a tener todo el código de cada uno de los elementos importados.</w:t>
      </w:r>
    </w:p>
    <w:p w14:paraId="4B15B36F" w14:textId="6C0A2E6A" w:rsidR="00935171" w:rsidRPr="005134D4" w:rsidRDefault="00935171" w:rsidP="000E3113">
      <w:pPr>
        <w:pStyle w:val="Prrafodelista"/>
        <w:numPr>
          <w:ilvl w:val="0"/>
          <w:numId w:val="35"/>
        </w:numPr>
        <w:spacing w:line="360" w:lineRule="auto"/>
        <w:rPr>
          <w:lang w:val="es-ES_tradnl" w:eastAsia="es-ES"/>
        </w:rPr>
      </w:pPr>
      <w:r w:rsidRPr="005134D4">
        <w:rPr>
          <w:lang w:val="es-ES_tradnl" w:eastAsia="es-ES"/>
        </w:rPr>
        <w:lastRenderedPageBreak/>
        <w:t xml:space="preserve">En la sección del </w:t>
      </w:r>
      <w:r w:rsidRPr="005134D4">
        <w:rPr>
          <w:i/>
          <w:lang w:val="es-ES_tradnl" w:eastAsia="es-ES"/>
        </w:rPr>
        <w:t>template</w:t>
      </w:r>
      <w:r w:rsidRPr="005134D4">
        <w:rPr>
          <w:lang w:val="es-ES_tradnl" w:eastAsia="es-ES"/>
        </w:rPr>
        <w:t xml:space="preserve"> ahora podemos definir tantas etiquetas personalizadas como sea necesario, con el objetivo de </w:t>
      </w:r>
      <w:r w:rsidR="008C193F" w:rsidRPr="005134D4">
        <w:rPr>
          <w:lang w:val="es-ES_tradnl" w:eastAsia="es-ES"/>
        </w:rPr>
        <w:t xml:space="preserve">formatear la pantalla que </w:t>
      </w:r>
      <w:r w:rsidRPr="005134D4">
        <w:rPr>
          <w:lang w:val="es-ES_tradnl" w:eastAsia="es-ES"/>
        </w:rPr>
        <w:t>necesitamos.</w:t>
      </w:r>
    </w:p>
    <w:p w14:paraId="2959CA3D" w14:textId="24277D07" w:rsidR="008F4DC8" w:rsidRPr="00D75260" w:rsidRDefault="008C193F" w:rsidP="006A556D">
      <w:pPr>
        <w:pStyle w:val="Prrafodelista"/>
        <w:numPr>
          <w:ilvl w:val="0"/>
          <w:numId w:val="35"/>
        </w:numPr>
        <w:spacing w:line="360" w:lineRule="auto"/>
        <w:rPr>
          <w:lang w:val="es-ES_tradnl"/>
        </w:rPr>
      </w:pPr>
      <w:r w:rsidRPr="00D75260">
        <w:rPr>
          <w:lang w:val="es-ES_tradnl" w:eastAsia="es-ES"/>
        </w:rPr>
        <w:t>Por último, y tras la compilación de los ficheros</w:t>
      </w:r>
      <w:r w:rsidR="005134D4" w:rsidRPr="00D75260">
        <w:rPr>
          <w:lang w:val="es-ES_tradnl" w:eastAsia="es-ES"/>
        </w:rPr>
        <w:t>,</w:t>
      </w:r>
      <w:r w:rsidRPr="00D75260">
        <w:rPr>
          <w:lang w:val="es-ES_tradnl" w:eastAsia="es-ES"/>
        </w:rPr>
        <w:t xml:space="preserve"> el navegador es capaz de representar las pantallas con el formato que hayamos definido</w:t>
      </w:r>
      <w:r w:rsidR="00D75260" w:rsidRPr="00D75260">
        <w:rPr>
          <w:lang w:val="es-ES_tradnl" w:eastAsia="es-ES"/>
        </w:rPr>
        <w:t>, en nuestro ejemplo la pantalla de Contactos</w:t>
      </w:r>
      <w:r w:rsidRPr="00D75260">
        <w:rPr>
          <w:lang w:val="es-ES_tradnl" w:eastAsia="es-ES"/>
        </w:rPr>
        <w:t>.</w:t>
      </w:r>
    </w:p>
    <w:p w14:paraId="74B05C40" w14:textId="6D453F10" w:rsidR="008F4DC8" w:rsidRPr="005134D4" w:rsidRDefault="00D65D0B" w:rsidP="005134D4">
      <w:pPr>
        <w:pStyle w:val="Ttulo2"/>
      </w:pPr>
      <w:r>
        <w:t>Arquitectura</w:t>
      </w:r>
      <w:r w:rsidR="005134D4" w:rsidRPr="005134D4">
        <w:t xml:space="preserve"> t</w:t>
      </w:r>
      <w:r>
        <w:t>écnica.</w:t>
      </w:r>
    </w:p>
    <w:p w14:paraId="2CCFF824" w14:textId="33CB59C8" w:rsidR="008F4DC8" w:rsidRDefault="005134D4" w:rsidP="005134D4">
      <w:pPr>
        <w:spacing w:line="360" w:lineRule="auto"/>
        <w:ind w:firstLine="284"/>
        <w:rPr>
          <w:lang w:val="es-ES_tradnl"/>
        </w:rPr>
      </w:pPr>
      <w:r w:rsidRPr="005134D4">
        <w:rPr>
          <w:lang w:val="es-ES_tradnl"/>
        </w:rPr>
        <w:t xml:space="preserve">Hasta ahora </w:t>
      </w:r>
      <w:r>
        <w:rPr>
          <w:lang w:val="es-ES_tradnl"/>
        </w:rPr>
        <w:t xml:space="preserve">se ha analizado </w:t>
      </w:r>
      <w:r w:rsidR="00D65D0B">
        <w:rPr>
          <w:lang w:val="es-ES_tradnl"/>
        </w:rPr>
        <w:t>el patrón arquitectónico de PetChain relacion</w:t>
      </w:r>
      <w:r w:rsidR="009A430E">
        <w:rPr>
          <w:lang w:val="es-ES_tradnl"/>
        </w:rPr>
        <w:t>ándolo</w:t>
      </w:r>
      <w:r w:rsidR="00D65D0B">
        <w:rPr>
          <w:lang w:val="es-ES_tradnl"/>
        </w:rPr>
        <w:t xml:space="preserve"> con los componentes de la aplicación</w:t>
      </w:r>
      <w:r w:rsidR="009A430E">
        <w:rPr>
          <w:lang w:val="es-ES_tradnl"/>
        </w:rPr>
        <w:t xml:space="preserve">, con el objetivo de </w:t>
      </w:r>
      <w:r w:rsidR="00D65D0B">
        <w:rPr>
          <w:lang w:val="es-ES_tradnl"/>
        </w:rPr>
        <w:t>tener una idea clara de la relación entre ellos. Ahora se pretende ahondar en la arquitectura t</w:t>
      </w:r>
      <w:r w:rsidR="00D75260">
        <w:rPr>
          <w:lang w:val="es-ES_tradnl"/>
        </w:rPr>
        <w:t>écnica, definiendo y describiendo las capas que la componen así como la relación entre ellas.</w:t>
      </w:r>
    </w:p>
    <w:p w14:paraId="54472807" w14:textId="34B7D2D2" w:rsidR="00D75260" w:rsidRDefault="00311089" w:rsidP="005134D4">
      <w:pPr>
        <w:spacing w:line="360" w:lineRule="auto"/>
        <w:ind w:firstLine="284"/>
        <w:rPr>
          <w:lang w:val="es-ES_tradnl"/>
        </w:rPr>
      </w:pPr>
      <w:r>
        <w:rPr>
          <w:noProof/>
          <w:shd w:val="clear" w:color="auto" w:fill="auto"/>
          <w:lang w:val="es-ES" w:eastAsia="es-ES"/>
        </w:rPr>
        <mc:AlternateContent>
          <mc:Choice Requires="wpg">
            <w:drawing>
              <wp:anchor distT="0" distB="0" distL="114300" distR="114300" simplePos="0" relativeHeight="251790336" behindDoc="0" locked="0" layoutInCell="1" allowOverlap="1" wp14:anchorId="0B1F9DA1" wp14:editId="280BA847">
                <wp:simplePos x="0" y="0"/>
                <wp:positionH relativeFrom="column">
                  <wp:posOffset>1044575</wp:posOffset>
                </wp:positionH>
                <wp:positionV relativeFrom="paragraph">
                  <wp:posOffset>533400</wp:posOffset>
                </wp:positionV>
                <wp:extent cx="3665855" cy="4933315"/>
                <wp:effectExtent l="0" t="0" r="0" b="635"/>
                <wp:wrapNone/>
                <wp:docPr id="319" name="Grupo 319"/>
                <wp:cNvGraphicFramePr/>
                <a:graphic xmlns:a="http://schemas.openxmlformats.org/drawingml/2006/main">
                  <a:graphicData uri="http://schemas.microsoft.com/office/word/2010/wordprocessingGroup">
                    <wpg:wgp>
                      <wpg:cNvGrpSpPr/>
                      <wpg:grpSpPr>
                        <a:xfrm>
                          <a:off x="0" y="0"/>
                          <a:ext cx="3665855" cy="4933315"/>
                          <a:chOff x="0" y="0"/>
                          <a:chExt cx="3665855" cy="4933315"/>
                        </a:xfrm>
                      </wpg:grpSpPr>
                      <pic:pic xmlns:pic="http://schemas.openxmlformats.org/drawingml/2006/picture">
                        <pic:nvPicPr>
                          <pic:cNvPr id="90" name="Imagen 90"/>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5855" cy="4933315"/>
                          </a:xfrm>
                          <a:prstGeom prst="rect">
                            <a:avLst/>
                          </a:prstGeom>
                          <a:noFill/>
                        </pic:spPr>
                      </pic:pic>
                      <pic:pic xmlns:pic="http://schemas.openxmlformats.org/drawingml/2006/picture">
                        <pic:nvPicPr>
                          <pic:cNvPr id="309" name="Imagen 309"/>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314325" y="66675"/>
                            <a:ext cx="225425" cy="274320"/>
                          </a:xfrm>
                          <a:prstGeom prst="rect">
                            <a:avLst/>
                          </a:prstGeom>
                          <a:noFill/>
                        </pic:spPr>
                      </pic:pic>
                      <pic:pic xmlns:pic="http://schemas.openxmlformats.org/drawingml/2006/picture">
                        <pic:nvPicPr>
                          <pic:cNvPr id="311" name="Imagen 311"/>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1438275" y="4381500"/>
                            <a:ext cx="225425" cy="274320"/>
                          </a:xfrm>
                          <a:prstGeom prst="rect">
                            <a:avLst/>
                          </a:prstGeom>
                          <a:noFill/>
                        </pic:spPr>
                      </pic:pic>
                      <pic:pic xmlns:pic="http://schemas.openxmlformats.org/drawingml/2006/picture">
                        <pic:nvPicPr>
                          <pic:cNvPr id="313" name="Imagen 313"/>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2505075" y="847725"/>
                            <a:ext cx="225425" cy="274320"/>
                          </a:xfrm>
                          <a:prstGeom prst="rect">
                            <a:avLst/>
                          </a:prstGeom>
                          <a:noFill/>
                        </pic:spPr>
                      </pic:pic>
                      <pic:pic xmlns:pic="http://schemas.openxmlformats.org/drawingml/2006/picture">
                        <pic:nvPicPr>
                          <pic:cNvPr id="314" name="Imagen 314"/>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3028950" y="2943225"/>
                            <a:ext cx="225425" cy="274320"/>
                          </a:xfrm>
                          <a:prstGeom prst="rect">
                            <a:avLst/>
                          </a:prstGeom>
                          <a:noFill/>
                        </pic:spPr>
                      </pic:pic>
                    </wpg:wgp>
                  </a:graphicData>
                </a:graphic>
              </wp:anchor>
            </w:drawing>
          </mc:Choice>
          <mc:Fallback>
            <w:pict>
              <v:group w14:anchorId="0C03E2F3" id="Grupo 319" o:spid="_x0000_s1026" style="position:absolute;margin-left:82.25pt;margin-top:42pt;width:288.65pt;height:388.45pt;z-index:251790336" coordsize="3665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">
                <v:shape id="Imagen 90" o:spid="_x0000_s1027" type="#_x0000_t75" style="position:absolute;width:36658;height:49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QDJO+AAAA2wAAAA8AAABkcnMvZG93bnJldi54bWxET8tqAjEU3Qv9h3CF7jSjBbFTo4ggiHTh&#10;6wOuk+tkcHKTJlGnf28WgsvDec8WnW3FnUJsHCsYDQsQxJXTDdcKTsf1YAoiJmSNrWNS8E8RFvOP&#10;3gxL7R68p/sh1SKHcCxRgUnJl1LGypDFOHSeOHMXFyymDEMtdcBHDretHBfFRFpsODcY9LQyVF0P&#10;N6tAn9dbc/K/prn9TQLtvuri7JdKffa75Q+IRF16i1/ujVbwndfnL/kHyPkT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RQDJO+AAAA2wAAAA8AAAAAAAAAAAAAAAAAnwIAAGRy&#10;cy9kb3ducmV2LnhtbFBLBQYAAAAABAAEAPcAAACKAwAAAAA=&#10;">
                  <v:imagedata r:id="rId74" o:title=""/>
                  <v:path arrowok="t"/>
                </v:shape>
                <v:shape id="Imagen 309" o:spid="_x0000_s1028" type="#_x0000_t75" style="position:absolute;left:3143;top:666;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XDCvFAAAA3AAAAA8AAABkcnMvZG93bnJldi54bWxEj1FrwjAUhd8H/odwhb3NdA5kq0YZglDG&#10;GKhj7PHaXJtqc1OS2Hb+ejMY7PFwzvkOZ7EabCM68qF2rOBxkoEgLp2uuVLwud88PIMIEVlj45gU&#10;/FCA1XJ0t8Bcu5631O1iJRKEQ44KTIxtLmUoDVkME9cSJ+/ovMWYpK+k9tgnuG3kNMtm0mLNacFg&#10;S2tD5Xl3sQq664cv3Pe77vypeDv05Zc5XqZK3Y+H1zmISEP8D/+1C63gKXuB3zPpCMjl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1wwrxQAAANwAAAAPAAAAAAAAAAAAAAAA&#10;AJ8CAABkcnMvZG93bnJldi54bWxQSwUGAAAAAAQABAD3AAAAkQMAAAAA&#10;">
                  <v:imagedata r:id="rId75" o:title=""/>
                  <v:path arrowok="t"/>
                </v:shape>
                <v:shape id="Imagen 311" o:spid="_x0000_s1029" type="#_x0000_t75" style="position:absolute;left:14382;top:43815;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BXfFAAAA3AAAAA8AAABkcnMvZG93bnJldi54bWxEj19rwjAUxd+FfYdwB75pWmWydUYZA0HB&#10;gdqh7O3S3LVlyU1tou2+/SIIezycPz/OfNlbI67U+tqxgnScgCAunK65VPCZr0bPIHxA1mgck4Jf&#10;8rBcPAzmmGnX8Z6uh1CKOMI+QwVVCE0mpS8qsujHriGO3rdrLYYo21LqFrs4bo2cJMlMWqw5Eips&#10;6L2i4udwsRFyNM1q83Uyp6dt/fJxPu58bjqlho/92yuIQH34D9/ba61gmqZ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vwV3xQAAANwAAAAPAAAAAAAAAAAAAAAA&#10;AJ8CAABkcnMvZG93bnJldi54bWxQSwUGAAAAAAQABAD3AAAAkQMAAAAA&#10;">
                  <v:imagedata r:id="rId76" o:title=""/>
                  <v:path arrowok="t"/>
                </v:shape>
                <v:shape id="Imagen 313" o:spid="_x0000_s1030" type="#_x0000_t75" style="position:absolute;left:25050;top:8477;width:2255;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gkujHAAAA3AAAAA8AAABkcnMvZG93bnJldi54bWxEj09rwkAUxO9Cv8PyCr3pxgoi0VWkUJDS&#10;Hmr8e3tkX7Op2bchu8bop+8WBI/DzPyGmS06W4mWGl86VjAcJCCIc6dLLhRssvf+BIQPyBorx6Tg&#10;Sh4W86feDFPtLvxN7ToUIkLYp6jAhFCnUvrckEU/cDVx9H5cYzFE2RRSN3iJcFvJ1yQZS4slxwWD&#10;Nb0Zyk/rs1WwOi2/2ut+9+tu5vOw3WfH80d2VOrluVtOQQTqwiN8b6+0gtFwBP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NgkujHAAAA3AAAAA8AAAAAAAAAAAAA&#10;AAAAnwIAAGRycy9kb3ducmV2LnhtbFBLBQYAAAAABAAEAPcAAACTAwAAAAA=&#10;">
                  <v:imagedata r:id="rId77" o:title=""/>
                  <v:path arrowok="t"/>
                </v:shape>
                <v:shape id="Imagen 314" o:spid="_x0000_s1031" type="#_x0000_t75" style="position:absolute;left:30289;top:29432;width:2254;height:2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44afEAAAA3AAAAA8AAABkcnMvZG93bnJldi54bWxEj91qwkAUhO8LvsNyhN6UZmMrtqRZRawB&#10;bxv7AKfZkx/Mno27q6Z9elcoeDnMzDdMvhpNL87kfGdZwSxJQRBXVnfcKPjeF8/vIHxA1thbJgW/&#10;5GG1nDzkmGl74S86l6EREcI+QwVtCEMmpa9aMugTOxBHr7bOYIjSNVI7vES46eVLmi6kwY7jQosD&#10;bVqqDuXJKLB6646f892ffypP/LMtzFtRG6Uep+P6A0SgMdzD/+2dVvA6m8PtTDwCc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44afEAAAA3AAAAA8AAAAAAAAAAAAAAAAA&#10;nwIAAGRycy9kb3ducmV2LnhtbFBLBQYAAAAABAAEAPcAAACQAwAAAAA=&#10;">
                  <v:imagedata r:id="rId78" o:title=""/>
                  <v:path arrowok="t"/>
                </v:shape>
              </v:group>
            </w:pict>
          </mc:Fallback>
        </mc:AlternateContent>
      </w:r>
      <w:r w:rsidR="00D75260">
        <w:rPr>
          <w:noProof/>
        </w:rPr>
        <mc:AlternateContent>
          <mc:Choice Requires="wps">
            <w:drawing>
              <wp:anchor distT="0" distB="0" distL="114300" distR="114300" simplePos="0" relativeHeight="251785216" behindDoc="0" locked="0" layoutInCell="1" allowOverlap="1" wp14:anchorId="33B2A417" wp14:editId="453E0090">
                <wp:simplePos x="0" y="0"/>
                <wp:positionH relativeFrom="page">
                  <wp:align>center</wp:align>
                </wp:positionH>
                <wp:positionV relativeFrom="paragraph">
                  <wp:posOffset>5548738</wp:posOffset>
                </wp:positionV>
                <wp:extent cx="2147570" cy="146050"/>
                <wp:effectExtent l="0" t="0" r="5080" b="6350"/>
                <wp:wrapTopAndBottom/>
                <wp:docPr id="91" name="Cuadro de texto 91"/>
                <wp:cNvGraphicFramePr/>
                <a:graphic xmlns:a="http://schemas.openxmlformats.org/drawingml/2006/main">
                  <a:graphicData uri="http://schemas.microsoft.com/office/word/2010/wordprocessingShape">
                    <wps:wsp>
                      <wps:cNvSpPr txBox="1"/>
                      <wps:spPr>
                        <a:xfrm>
                          <a:off x="0" y="0"/>
                          <a:ext cx="2147570" cy="146050"/>
                        </a:xfrm>
                        <a:prstGeom prst="rect">
                          <a:avLst/>
                        </a:prstGeom>
                        <a:solidFill>
                          <a:prstClr val="white"/>
                        </a:solidFill>
                        <a:ln>
                          <a:noFill/>
                        </a:ln>
                        <a:effectLst/>
                      </wps:spPr>
                      <wps:txbx>
                        <w:txbxContent>
                          <w:p w14:paraId="6204206E" w14:textId="7C8DEBC9" w:rsidR="00D75260" w:rsidRPr="00C40971" w:rsidRDefault="00D75260" w:rsidP="00D75260">
                            <w:pPr>
                              <w:pStyle w:val="Descripcin"/>
                              <w:rPr>
                                <w:noProof/>
                                <w:color w:val="000000"/>
                              </w:rPr>
                            </w:pPr>
                            <w:r>
                              <w:t xml:space="preserve">Ilustración </w:t>
                            </w:r>
                            <w:r>
                              <w:fldChar w:fldCharType="begin"/>
                            </w:r>
                            <w:r>
                              <w:instrText xml:space="preserve"> SEQ Ilustración \* ARABIC </w:instrText>
                            </w:r>
                            <w:r>
                              <w:fldChar w:fldCharType="separate"/>
                            </w:r>
                            <w:r>
                              <w:rPr>
                                <w:noProof/>
                              </w:rPr>
                              <w:t>22</w:t>
                            </w:r>
                            <w:r>
                              <w:fldChar w:fldCharType="end"/>
                            </w:r>
                            <w:r>
                              <w:t>: Esquema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A417" id="Cuadro de texto 91" o:spid="_x0000_s1200" type="#_x0000_t202" style="position:absolute;left:0;text-align:left;margin-left:0;margin-top:436.9pt;width:169.1pt;height:11.5pt;z-index:2517852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" stroked="f">
                <v:textbox inset="0,0,0,0">
                  <w:txbxContent>
                    <w:p w14:paraId="6204206E" w14:textId="7C8DEBC9" w:rsidR="00D75260" w:rsidRPr="00C40971" w:rsidRDefault="00D75260" w:rsidP="00D75260">
                      <w:pPr>
                        <w:pStyle w:val="Descripcin"/>
                        <w:rPr>
                          <w:noProof/>
                          <w:color w:val="000000"/>
                        </w:rPr>
                      </w:pPr>
                      <w:r>
                        <w:t xml:space="preserve">Ilustración </w:t>
                      </w:r>
                      <w:r>
                        <w:fldChar w:fldCharType="begin"/>
                      </w:r>
                      <w:r>
                        <w:instrText xml:space="preserve"> SEQ Ilustración \* ARABIC </w:instrText>
                      </w:r>
                      <w:r>
                        <w:fldChar w:fldCharType="separate"/>
                      </w:r>
                      <w:r>
                        <w:rPr>
                          <w:noProof/>
                        </w:rPr>
                        <w:t>22</w:t>
                      </w:r>
                      <w:r>
                        <w:fldChar w:fldCharType="end"/>
                      </w:r>
                      <w:r>
                        <w:t>: Esquema de componentes.</w:t>
                      </w:r>
                    </w:p>
                  </w:txbxContent>
                </v:textbox>
                <w10:wrap type="topAndBottom" anchorx="page"/>
              </v:shape>
            </w:pict>
          </mc:Fallback>
        </mc:AlternateContent>
      </w:r>
      <w:r w:rsidR="00D75260">
        <w:rPr>
          <w:lang w:val="es-ES_tradnl"/>
        </w:rPr>
        <w:t>Para comenzar, en la siguiente ilustración, muestra una descripción</w:t>
      </w:r>
      <w:r w:rsidR="008F7E6C">
        <w:rPr>
          <w:lang w:val="es-ES_tradnl"/>
        </w:rPr>
        <w:t xml:space="preserve"> detallada de los elementos,</w:t>
      </w:r>
      <w:r w:rsidR="00D75260">
        <w:rPr>
          <w:lang w:val="es-ES_tradnl"/>
        </w:rPr>
        <w:t xml:space="preserve"> capas de la aplicación y su forma de relacionarse.</w:t>
      </w:r>
    </w:p>
    <w:p w14:paraId="2E187480" w14:textId="07C4E6FB" w:rsidR="00D75260" w:rsidRDefault="00D75260" w:rsidP="005134D4">
      <w:pPr>
        <w:spacing w:line="360" w:lineRule="auto"/>
        <w:ind w:firstLine="284"/>
        <w:rPr>
          <w:lang w:val="es-ES_tradnl"/>
        </w:rPr>
      </w:pPr>
    </w:p>
    <w:p w14:paraId="7F2A437C" w14:textId="561010E5" w:rsidR="00D75260" w:rsidRPr="005134D4" w:rsidRDefault="00D75260" w:rsidP="00D75260">
      <w:pPr>
        <w:spacing w:line="360" w:lineRule="auto"/>
        <w:ind w:firstLine="284"/>
        <w:jc w:val="center"/>
        <w:rPr>
          <w:lang w:val="es-ES_tradnl"/>
        </w:rPr>
      </w:pPr>
    </w:p>
    <w:p w14:paraId="416F3E57" w14:textId="51A6D59E" w:rsidR="008F4DC8" w:rsidRPr="005134D4" w:rsidRDefault="008F4DC8" w:rsidP="0045116A">
      <w:pPr>
        <w:rPr>
          <w:lang w:val="es-ES_tradnl"/>
        </w:rPr>
      </w:pPr>
    </w:p>
    <w:p w14:paraId="3F75A6E8" w14:textId="4422C0E2" w:rsidR="008F4DC8" w:rsidRPr="005134D4" w:rsidRDefault="008F4DC8" w:rsidP="0045116A">
      <w:pPr>
        <w:rPr>
          <w:lang w:val="es-ES_tradnl"/>
        </w:rPr>
      </w:pPr>
    </w:p>
    <w:p w14:paraId="7107BEA9" w14:textId="3DCB22BB" w:rsidR="00EE63BA" w:rsidRPr="005134D4" w:rsidRDefault="00EE63BA" w:rsidP="0045116A">
      <w:pPr>
        <w:rPr>
          <w:lang w:val="es-ES_tradnl"/>
        </w:rPr>
      </w:pPr>
    </w:p>
    <w:p w14:paraId="1F90E022" w14:textId="20AE0E61" w:rsidR="008F4DC8" w:rsidRPr="005134D4" w:rsidRDefault="008F4DC8" w:rsidP="0045116A">
      <w:pPr>
        <w:rPr>
          <w:lang w:val="es-ES_tradnl"/>
        </w:rPr>
      </w:pPr>
    </w:p>
    <w:p w14:paraId="13F347A1" w14:textId="77777777" w:rsidR="008F4DC8" w:rsidRPr="005134D4" w:rsidRDefault="008F4DC8" w:rsidP="0045116A">
      <w:pPr>
        <w:rPr>
          <w:lang w:val="es-ES_tradnl"/>
        </w:rPr>
      </w:pPr>
    </w:p>
    <w:p w14:paraId="636ABAC0" w14:textId="3BD23A6B" w:rsidR="007E692D" w:rsidRPr="005134D4" w:rsidRDefault="007E692D" w:rsidP="00CB5AAC">
      <w:pPr>
        <w:spacing w:line="360" w:lineRule="auto"/>
        <w:ind w:firstLine="284"/>
        <w:rPr>
          <w:lang w:val="es-ES_tradnl"/>
        </w:rPr>
      </w:pPr>
      <w:r w:rsidRPr="005134D4">
        <w:rPr>
          <w:lang w:val="es-ES_tradnl"/>
        </w:rPr>
        <w:br w:type="page"/>
      </w:r>
    </w:p>
    <w:p w14:paraId="53BE6555" w14:textId="3AEC2DA2" w:rsidR="007E692D" w:rsidRPr="00311089" w:rsidRDefault="00311089" w:rsidP="00311089">
      <w:pPr>
        <w:pStyle w:val="Prrafodelista"/>
        <w:numPr>
          <w:ilvl w:val="0"/>
          <w:numId w:val="36"/>
        </w:numPr>
        <w:spacing w:line="360" w:lineRule="auto"/>
        <w:rPr>
          <w:lang w:val="es-ES_tradnl" w:eastAsia="es-ES"/>
        </w:rPr>
      </w:pPr>
      <w:r>
        <w:rPr>
          <w:lang w:val="es-ES_tradnl" w:eastAsia="es-ES"/>
        </w:rPr>
        <w:lastRenderedPageBreak/>
        <w:t>Capa de presentación:</w:t>
      </w:r>
      <w:bookmarkStart w:id="386" w:name="_GoBack"/>
      <w:bookmarkEnd w:id="386"/>
    </w:p>
    <w:p w14:paraId="04542EE8" w14:textId="77777777" w:rsidR="00577A60" w:rsidRPr="005134D4" w:rsidRDefault="00577A60" w:rsidP="002071F4">
      <w:pPr>
        <w:spacing w:line="360" w:lineRule="auto"/>
        <w:ind w:firstLine="284"/>
        <w:rPr>
          <w:lang w:val="es-ES_tradnl"/>
        </w:rPr>
      </w:pPr>
    </w:p>
    <w:p w14:paraId="2C98261E" w14:textId="77777777" w:rsidR="00577A60" w:rsidRPr="005134D4" w:rsidRDefault="00577A60" w:rsidP="002071F4">
      <w:pPr>
        <w:spacing w:line="360" w:lineRule="auto"/>
        <w:ind w:firstLine="284"/>
        <w:rPr>
          <w:lang w:val="es-ES_tradnl"/>
        </w:rPr>
      </w:pPr>
    </w:p>
    <w:p w14:paraId="63FB0A56" w14:textId="77777777" w:rsidR="00577A60" w:rsidRPr="005134D4" w:rsidRDefault="00577A60" w:rsidP="002071F4">
      <w:pPr>
        <w:spacing w:line="360" w:lineRule="auto"/>
        <w:ind w:firstLine="284"/>
        <w:rPr>
          <w:lang w:val="es-ES_tradnl"/>
        </w:rPr>
      </w:pPr>
    </w:p>
    <w:p w14:paraId="30C88359" w14:textId="77777777" w:rsidR="00577A60" w:rsidRPr="005134D4" w:rsidRDefault="00577A60" w:rsidP="002071F4">
      <w:pPr>
        <w:spacing w:line="360" w:lineRule="auto"/>
        <w:ind w:firstLine="284"/>
        <w:rPr>
          <w:lang w:val="es-ES_tradnl"/>
        </w:rPr>
      </w:pPr>
    </w:p>
    <w:p w14:paraId="6CD3EA1A" w14:textId="0F35180F" w:rsidR="00783949" w:rsidRPr="005134D4" w:rsidRDefault="002071F4" w:rsidP="002071F4">
      <w:pPr>
        <w:spacing w:line="360" w:lineRule="auto"/>
        <w:ind w:firstLine="284"/>
        <w:rPr>
          <w:lang w:val="es-ES_tradnl"/>
        </w:rPr>
      </w:pPr>
      <w:r w:rsidRPr="005134D4">
        <w:rPr>
          <w:lang w:val="es-ES_tradnl"/>
        </w:rPr>
        <w:t>En los próximos apartados se van a introducir y explicar con detalle cada una de las tecnologías necesarias para el correcto func</w:t>
      </w:r>
      <w:r w:rsidR="00923731" w:rsidRPr="005134D4">
        <w:rPr>
          <w:lang w:val="es-ES_tradnl"/>
        </w:rPr>
        <w:t xml:space="preserve">ionamiento de la aplicación, </w:t>
      </w:r>
      <w:r w:rsidR="00856049" w:rsidRPr="005134D4">
        <w:rPr>
          <w:lang w:val="es-ES_tradnl"/>
        </w:rPr>
        <w:t>así</w:t>
      </w:r>
      <w:r w:rsidR="00923731" w:rsidRPr="005134D4">
        <w:rPr>
          <w:lang w:val="es-ES_tradnl"/>
        </w:rPr>
        <w:t xml:space="preserve"> como una descripción funcional de cada uno de los elementos.</w:t>
      </w:r>
    </w:p>
    <w:p w14:paraId="5BD91BB2" w14:textId="77777777" w:rsidR="008C6DF2" w:rsidRPr="005134D4" w:rsidRDefault="008C6DF2" w:rsidP="008C6DF2">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387" w:name="_Toc8514049"/>
      <w:bookmarkStart w:id="388" w:name="_Toc8550371"/>
      <w:bookmarkStart w:id="389" w:name="_Toc10068978"/>
      <w:bookmarkStart w:id="390" w:name="_Toc10073539"/>
      <w:bookmarkStart w:id="391" w:name="_Toc10073621"/>
      <w:bookmarkStart w:id="392" w:name="_Toc10154913"/>
      <w:bookmarkStart w:id="393" w:name="_Toc10319733"/>
      <w:bookmarkStart w:id="394" w:name="_Toc10365388"/>
      <w:bookmarkStart w:id="395" w:name="_Toc10365495"/>
      <w:bookmarkStart w:id="396" w:name="_Toc10381112"/>
      <w:bookmarkStart w:id="397" w:name="_Toc10407691"/>
      <w:bookmarkStart w:id="398" w:name="_Toc10417909"/>
      <w:bookmarkStart w:id="399" w:name="_Toc10418006"/>
      <w:bookmarkStart w:id="400" w:name="_Toc10465141"/>
      <w:bookmarkStart w:id="401" w:name="_Toc10465244"/>
      <w:bookmarkStart w:id="402" w:name="_Toc10541953"/>
      <w:bookmarkStart w:id="403" w:name="_Toc10546332"/>
      <w:bookmarkStart w:id="404" w:name="_Toc10546457"/>
      <w:bookmarkStart w:id="405" w:name="_Toc10547374"/>
      <w:bookmarkStart w:id="406" w:name="_Toc15167538"/>
      <w:bookmarkStart w:id="407" w:name="_Toc15235119"/>
      <w:bookmarkStart w:id="408" w:name="_Toc15684944"/>
      <w:bookmarkStart w:id="409" w:name="_Toc16445709"/>
      <w:bookmarkStart w:id="410" w:name="_Toc16452254"/>
      <w:bookmarkStart w:id="411" w:name="_Toc1689180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6C5693D1" w14:textId="3A72A963" w:rsidR="008C6DF2" w:rsidRPr="005134D4" w:rsidRDefault="008C6DF2" w:rsidP="005F12FE">
      <w:pPr>
        <w:pStyle w:val="Ttulo2"/>
      </w:pPr>
      <w:bookmarkStart w:id="412" w:name="_Toc16891807"/>
      <w:r w:rsidRPr="005134D4">
        <w:t>NodeJS</w:t>
      </w:r>
      <w:bookmarkEnd w:id="412"/>
    </w:p>
    <w:p w14:paraId="72458185" w14:textId="1BA3DDF3" w:rsidR="00D16227" w:rsidRPr="005134D4" w:rsidRDefault="00C727CC" w:rsidP="00B6275E">
      <w:pPr>
        <w:spacing w:line="360" w:lineRule="auto"/>
        <w:ind w:firstLine="284"/>
        <w:rPr>
          <w:lang w:val="es-ES_tradnl"/>
        </w:rPr>
      </w:pPr>
      <w:r w:rsidRPr="005134D4">
        <w:rPr>
          <w:lang w:val="es-ES_tradnl"/>
        </w:rPr>
        <w:t xml:space="preserve">Node.js es un entorno multiplataforma de código abierto utilizado para la ejecución de JavaScript en el lado del servidor. Su funcionamiento se basa en la </w:t>
      </w:r>
      <w:r w:rsidR="00EF22A6" w:rsidRPr="005134D4">
        <w:rPr>
          <w:lang w:val="es-ES_tradnl"/>
        </w:rPr>
        <w:t xml:space="preserve">ejecución de eventos de manera asíncrona, esto significa que mientras NodeJS gestiona cualquier solicitud </w:t>
      </w:r>
      <w:r w:rsidR="00EC051B" w:rsidRPr="005134D4">
        <w:rPr>
          <w:lang w:val="es-ES_tradnl"/>
        </w:rPr>
        <w:t>de I/O que le haya llegado y</w:t>
      </w:r>
      <w:r w:rsidR="00EF22A6" w:rsidRPr="005134D4">
        <w:rPr>
          <w:lang w:val="es-ES_tradnl"/>
        </w:rPr>
        <w:t xml:space="preserve"> </w:t>
      </w:r>
      <w:r w:rsidR="002E1E40" w:rsidRPr="005134D4">
        <w:rPr>
          <w:lang w:val="es-ES_tradnl"/>
        </w:rPr>
        <w:t>hasta que la petición finalice, ésta se estará ejecutando</w:t>
      </w:r>
      <w:r w:rsidR="00EF22A6" w:rsidRPr="005134D4">
        <w:rPr>
          <w:lang w:val="es-ES_tradnl"/>
        </w:rPr>
        <w:t xml:space="preserve"> en segundo plano, </w:t>
      </w:r>
      <w:r w:rsidR="002E1E40" w:rsidRPr="005134D4">
        <w:rPr>
          <w:lang w:val="es-ES_tradnl"/>
        </w:rPr>
        <w:t xml:space="preserve">y mientras </w:t>
      </w:r>
      <w:r w:rsidR="00EF22A6" w:rsidRPr="005134D4">
        <w:rPr>
          <w:lang w:val="es-ES_tradnl"/>
        </w:rPr>
        <w:t>el sistema</w:t>
      </w:r>
      <w:r w:rsidR="002E1E40" w:rsidRPr="005134D4">
        <w:rPr>
          <w:lang w:val="es-ES_tradnl"/>
        </w:rPr>
        <w:t xml:space="preserve"> podrá seguir</w:t>
      </w:r>
      <w:r w:rsidR="00EF22A6" w:rsidRPr="005134D4">
        <w:rPr>
          <w:lang w:val="es-ES_tradnl"/>
        </w:rPr>
        <w:t xml:space="preserve"> realiza</w:t>
      </w:r>
      <w:r w:rsidR="002E1E40" w:rsidRPr="005134D4">
        <w:rPr>
          <w:lang w:val="es-ES_tradnl"/>
        </w:rPr>
        <w:t>ndo</w:t>
      </w:r>
      <w:r w:rsidR="00EF22A6" w:rsidRPr="005134D4">
        <w:rPr>
          <w:lang w:val="es-ES_tradnl"/>
        </w:rPr>
        <w:t xml:space="preserve"> cualquier otra operación en primer plano.</w:t>
      </w:r>
    </w:p>
    <w:p w14:paraId="75AE38E5" w14:textId="111C1FA8" w:rsidR="008C6DF2" w:rsidRPr="005134D4" w:rsidRDefault="00DF1DC6" w:rsidP="00B6275E">
      <w:pPr>
        <w:spacing w:line="360" w:lineRule="auto"/>
        <w:ind w:firstLine="284"/>
        <w:rPr>
          <w:lang w:val="es-ES_tradnl"/>
        </w:rPr>
      </w:pPr>
      <w:r w:rsidRPr="005134D4">
        <w:rPr>
          <w:lang w:val="es-ES_tradnl"/>
        </w:rPr>
        <w:t>Gran parte de su éxito se basa en l</w:t>
      </w:r>
      <w:r w:rsidR="00B97BB4" w:rsidRPr="005134D4">
        <w:rPr>
          <w:lang w:val="es-ES_tradnl"/>
        </w:rPr>
        <w:t xml:space="preserve">a enorme cantidad de módulos existentes que permiten extender las funcionalidades del entorno. Para la instalación de dichos módulos se emplea un gestor de paquetes incluido en NodeJS llamado </w:t>
      </w:r>
      <w:r w:rsidR="00F2420C" w:rsidRPr="005134D4">
        <w:rPr>
          <w:rFonts w:ascii="Consolas" w:hAnsi="Consolas"/>
          <w:bdr w:val="single" w:sz="4" w:space="0" w:color="BFBFBF" w:themeColor="background1" w:themeShade="BF"/>
          <w:shd w:val="clear" w:color="auto" w:fill="D9D9D9" w:themeFill="background1" w:themeFillShade="D9"/>
          <w:lang w:val="es-ES_tradnl" w:eastAsia="es-ES"/>
        </w:rPr>
        <w:t>n</w:t>
      </w:r>
      <w:r w:rsidR="003A1486" w:rsidRPr="005134D4">
        <w:rPr>
          <w:rFonts w:ascii="Consolas" w:hAnsi="Consolas"/>
          <w:bdr w:val="single" w:sz="4" w:space="0" w:color="BFBFBF" w:themeColor="background1" w:themeShade="BF"/>
          <w:shd w:val="clear" w:color="auto" w:fill="D9D9D9" w:themeFill="background1" w:themeFillShade="D9"/>
          <w:lang w:val="es-ES_tradnl" w:eastAsia="es-ES"/>
        </w:rPr>
        <w:t>pm</w:t>
      </w:r>
      <w:r w:rsidR="003A1486" w:rsidRPr="005134D4">
        <w:rPr>
          <w:lang w:val="es-ES_tradnl"/>
        </w:rPr>
        <w:t xml:space="preserve"> (Node Package Manager)</w:t>
      </w:r>
      <w:r w:rsidR="006224AC" w:rsidRPr="005134D4">
        <w:rPr>
          <w:rStyle w:val="Refdenotaalpie"/>
          <w:lang w:val="es-ES_tradnl"/>
        </w:rPr>
        <w:footnoteReference w:id="7"/>
      </w:r>
      <w:r w:rsidR="00B97BB4" w:rsidRPr="005134D4">
        <w:rPr>
          <w:lang w:val="es-ES_tradnl"/>
        </w:rPr>
        <w:t>.</w:t>
      </w:r>
      <w:r w:rsidR="00EC051B" w:rsidRPr="005134D4">
        <w:rPr>
          <w:lang w:val="es-ES_tradnl"/>
        </w:rPr>
        <w:t xml:space="preserve"> </w:t>
      </w:r>
      <w:r w:rsidR="00002D96" w:rsidRPr="005134D4">
        <w:rPr>
          <w:lang w:val="es-ES_tradnl"/>
        </w:rPr>
        <w:t>Petchain</w:t>
      </w:r>
      <w:r w:rsidR="00EC051B" w:rsidRPr="005134D4">
        <w:rPr>
          <w:lang w:val="es-ES_tradnl"/>
        </w:rPr>
        <w:t xml:space="preserve"> para su ejecución necesita los paquetes descritos en</w:t>
      </w:r>
      <w:r w:rsidR="0075270A" w:rsidRPr="005134D4">
        <w:rPr>
          <w:lang w:val="es-ES_tradnl"/>
        </w:rPr>
        <w:t xml:space="preserve"> las secciones siguientes.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5270A" w:rsidRPr="005134D4" w14:paraId="77A05EAE" w14:textId="77777777" w:rsidTr="001B66A3">
        <w:tc>
          <w:tcPr>
            <w:tcW w:w="9060" w:type="dxa"/>
            <w:shd w:val="clear" w:color="auto" w:fill="D9D9D9" w:themeFill="background1" w:themeFillShade="D9"/>
            <w:tcMar>
              <w:left w:w="142" w:type="dxa"/>
              <w:right w:w="142" w:type="dxa"/>
            </w:tcMar>
            <w:vAlign w:val="center"/>
          </w:tcPr>
          <w:p w14:paraId="0A4441E3" w14:textId="3B552F82" w:rsidR="0075270A" w:rsidRPr="005134D4" w:rsidRDefault="0075270A" w:rsidP="003F1953">
            <w:pPr>
              <w:spacing w:before="120" w:after="120" w:line="360" w:lineRule="auto"/>
              <w:rPr>
                <w:lang w:val="es-ES_tradnl" w:eastAsia="es-ES"/>
              </w:rPr>
            </w:pPr>
            <w:r w:rsidRPr="005134D4">
              <w:rPr>
                <w:noProof/>
                <w:shd w:val="clear" w:color="auto" w:fill="D9D9D9" w:themeFill="background1" w:themeFillShade="D9"/>
                <w:lang w:val="es-ES_tradnl" w:eastAsia="es-ES"/>
              </w:rPr>
              <w:drawing>
                <wp:anchor distT="0" distB="0" distL="114300" distR="114300" simplePos="0" relativeHeight="251431936" behindDoc="1" locked="0" layoutInCell="1" allowOverlap="1" wp14:anchorId="5E5D2269" wp14:editId="00241F94">
                  <wp:simplePos x="0" y="0"/>
                  <wp:positionH relativeFrom="column">
                    <wp:posOffset>-14118</wp:posOffset>
                  </wp:positionH>
                  <wp:positionV relativeFrom="paragraph">
                    <wp:posOffset>66394</wp:posOffset>
                  </wp:positionV>
                  <wp:extent cx="356400" cy="356400"/>
                  <wp:effectExtent l="57150" t="38100" r="0" b="6286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79"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shd w:val="clear" w:color="auto" w:fill="D9D9D9" w:themeFill="background1" w:themeFillShade="D9"/>
                <w:lang w:val="es-ES_tradnl" w:eastAsia="es-ES"/>
              </w:rPr>
              <w:t xml:space="preserve"> </w:t>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xml:space="preserve">: Todas las instalaciones hechas vía </w:t>
            </w:r>
            <w:r w:rsidRPr="005134D4">
              <w:rPr>
                <w:rFonts w:ascii="Consolas" w:hAnsi="Consolas"/>
                <w:b/>
                <w:shd w:val="clear" w:color="auto" w:fill="D9D9D9" w:themeFill="background1" w:themeFillShade="D9"/>
                <w:lang w:val="es-ES_tradnl" w:eastAsia="es-ES"/>
              </w:rPr>
              <w:t>npm</w:t>
            </w:r>
            <w:r w:rsidRPr="005134D4">
              <w:rPr>
                <w:shd w:val="clear" w:color="auto" w:fill="D9D9D9" w:themeFill="background1" w:themeFillShade="D9"/>
                <w:lang w:val="es-ES_tradnl" w:eastAsia="es-ES"/>
              </w:rPr>
              <w:t xml:space="preserve">, son realizadas con el parámetro </w:t>
            </w:r>
            <w:r w:rsidRPr="005134D4">
              <w:rPr>
                <w:rFonts w:ascii="Consolas" w:hAnsi="Consolas"/>
                <w:b/>
                <w:shd w:val="clear" w:color="auto" w:fill="D9D9D9" w:themeFill="background1" w:themeFillShade="D9"/>
                <w:lang w:val="es-ES_tradnl" w:eastAsia="es-ES"/>
              </w:rPr>
              <w:t>--save-dev</w:t>
            </w:r>
            <w:r w:rsidRPr="005134D4">
              <w:rPr>
                <w:shd w:val="clear" w:color="auto" w:fill="D9D9D9" w:themeFill="background1" w:themeFillShade="D9"/>
                <w:lang w:val="es-ES_tradnl" w:eastAsia="es-ES"/>
              </w:rPr>
              <w:t xml:space="preserve">. Este parámetro indica que todos los módulos se deben instalar como una dependencia dentro del fichero </w:t>
            </w:r>
            <w:r w:rsidRPr="005134D4">
              <w:rPr>
                <w:rFonts w:ascii="Consolas" w:hAnsi="Consolas"/>
                <w:b/>
                <w:shd w:val="clear" w:color="auto" w:fill="D9D9D9" w:themeFill="background1" w:themeFillShade="D9"/>
                <w:lang w:val="es-ES_tradnl" w:eastAsia="es-ES"/>
              </w:rPr>
              <w:t>package.json</w:t>
            </w:r>
            <w:r w:rsidR="00711E98" w:rsidRPr="005134D4">
              <w:rPr>
                <w:rFonts w:ascii="Consolas" w:hAnsi="Consolas"/>
                <w:shd w:val="clear" w:color="auto" w:fill="D9D9D9" w:themeFill="background1" w:themeFillShade="D9"/>
                <w:lang w:val="es-ES_tradnl" w:eastAsia="es-ES"/>
              </w:rPr>
              <w:t>,</w:t>
            </w:r>
            <w:r w:rsidRPr="005134D4">
              <w:rPr>
                <w:shd w:val="clear" w:color="auto" w:fill="D9D9D9" w:themeFill="background1" w:themeFillShade="D9"/>
                <w:lang w:val="es-ES_tradnl" w:eastAsia="es-ES"/>
              </w:rPr>
              <w:t xml:space="preserve"> en la lista de dependencias</w:t>
            </w:r>
            <w:r w:rsidR="003F1953" w:rsidRPr="005134D4">
              <w:rPr>
                <w:shd w:val="clear" w:color="auto" w:fill="D9D9D9" w:themeFill="background1" w:themeFillShade="D9"/>
                <w:lang w:val="es-ES_tradnl" w:eastAsia="es-ES"/>
              </w:rPr>
              <w:t>.</w:t>
            </w:r>
          </w:p>
        </w:tc>
      </w:tr>
    </w:tbl>
    <w:p w14:paraId="0CC4DA87" w14:textId="77777777" w:rsidR="0075270A" w:rsidRPr="005134D4" w:rsidRDefault="0075270A" w:rsidP="00B6275E">
      <w:pPr>
        <w:spacing w:line="360" w:lineRule="auto"/>
        <w:ind w:firstLine="284"/>
        <w:rPr>
          <w:lang w:val="es-ES_tradnl"/>
        </w:rPr>
      </w:pPr>
    </w:p>
    <w:p w14:paraId="5BCA4B5B" w14:textId="77777777" w:rsidR="0093301A" w:rsidRPr="005134D4" w:rsidRDefault="0093301A" w:rsidP="00224BCE">
      <w:pPr>
        <w:rPr>
          <w:lang w:val="es-ES_tradnl" w:eastAsia="es-ES"/>
        </w:rPr>
      </w:pPr>
      <w:bookmarkStart w:id="413" w:name="_Toc8514051"/>
      <w:bookmarkStart w:id="414" w:name="_Toc8550373"/>
      <w:bookmarkStart w:id="415" w:name="_Toc10068980"/>
      <w:bookmarkStart w:id="416" w:name="_Toc10073541"/>
      <w:bookmarkStart w:id="417" w:name="_Toc10073623"/>
      <w:bookmarkStart w:id="418" w:name="_Toc10154915"/>
      <w:bookmarkStart w:id="419" w:name="_Toc10319735"/>
      <w:bookmarkStart w:id="420" w:name="_Toc10365390"/>
      <w:bookmarkStart w:id="421" w:name="_Toc10365497"/>
      <w:bookmarkStart w:id="422" w:name="_Toc10381114"/>
      <w:bookmarkStart w:id="423" w:name="_Toc10407693"/>
      <w:bookmarkStart w:id="424" w:name="_Toc10417911"/>
      <w:bookmarkStart w:id="425" w:name="_Toc10418008"/>
      <w:bookmarkStart w:id="426" w:name="_Toc10465143"/>
      <w:bookmarkStart w:id="427" w:name="_Toc10465246"/>
      <w:bookmarkStart w:id="428" w:name="_Toc10541955"/>
      <w:bookmarkStart w:id="429" w:name="_Toc10546334"/>
      <w:bookmarkStart w:id="430" w:name="_Toc10546459"/>
      <w:bookmarkStart w:id="431" w:name="_Toc10547376"/>
      <w:bookmarkStart w:id="432" w:name="_Toc10465144"/>
      <w:bookmarkStart w:id="433" w:name="_Toc10465247"/>
      <w:bookmarkStart w:id="434" w:name="_Toc10541956"/>
      <w:bookmarkStart w:id="435" w:name="_Toc10546335"/>
      <w:bookmarkStart w:id="436" w:name="_Toc10546460"/>
      <w:bookmarkStart w:id="437" w:name="_Toc10547377"/>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491D991A" w14:textId="53E7C611" w:rsidR="00711E98" w:rsidRPr="005134D4" w:rsidRDefault="00A5522F" w:rsidP="00A5522F">
      <w:pPr>
        <w:pStyle w:val="Ttulo2"/>
      </w:pPr>
      <w:bookmarkStart w:id="438" w:name="_Toc10465145"/>
      <w:bookmarkStart w:id="439" w:name="_Toc10465248"/>
      <w:bookmarkStart w:id="440" w:name="_Toc10541957"/>
      <w:bookmarkStart w:id="441" w:name="_Toc10546336"/>
      <w:bookmarkStart w:id="442" w:name="_Toc10546461"/>
      <w:bookmarkStart w:id="443" w:name="_Toc10547378"/>
      <w:bookmarkStart w:id="444" w:name="_Toc16891808"/>
      <w:bookmarkEnd w:id="438"/>
      <w:bookmarkEnd w:id="439"/>
      <w:bookmarkEnd w:id="440"/>
      <w:bookmarkEnd w:id="441"/>
      <w:bookmarkEnd w:id="442"/>
      <w:bookmarkEnd w:id="443"/>
      <w:r w:rsidRPr="005134D4">
        <w:t>VUE.js</w:t>
      </w:r>
      <w:bookmarkEnd w:id="444"/>
    </w:p>
    <w:p w14:paraId="7AFB6780" w14:textId="6C9615C3" w:rsidR="00A5522F" w:rsidRPr="005134D4" w:rsidRDefault="005235E6" w:rsidP="00A5522F">
      <w:pPr>
        <w:rPr>
          <w:lang w:val="es-ES_tradnl" w:eastAsia="es-ES"/>
        </w:rPr>
      </w:pPr>
      <w:r w:rsidRPr="005134D4">
        <w:rPr>
          <w:lang w:val="es-ES_tradnl" w:eastAsia="es-ES"/>
        </w:rPr>
        <w:t>Para el desarrollo del</w:t>
      </w:r>
    </w:p>
    <w:p w14:paraId="71D8262F" w14:textId="77777777" w:rsidR="003F1953" w:rsidRPr="005134D4" w:rsidRDefault="003F1953" w:rsidP="003F1953">
      <w:pPr>
        <w:rPr>
          <w:lang w:val="es-ES_tradnl" w:eastAsia="es-ES"/>
        </w:rPr>
      </w:pPr>
    </w:p>
    <w:p w14:paraId="6849B9F0" w14:textId="6F6F251F" w:rsidR="00E054E4" w:rsidRPr="005134D4" w:rsidRDefault="00E054E4" w:rsidP="005F12FE">
      <w:pPr>
        <w:pStyle w:val="Ttulo2"/>
      </w:pPr>
      <w:bookmarkStart w:id="445" w:name="_Toc16891809"/>
      <w:r w:rsidRPr="005134D4">
        <w:t>Truffle</w:t>
      </w:r>
      <w:bookmarkEnd w:id="445"/>
    </w:p>
    <w:p w14:paraId="6CA5717C" w14:textId="2F5F12BC" w:rsidR="00783949" w:rsidRPr="005134D4" w:rsidRDefault="0058753E" w:rsidP="002071F4">
      <w:pPr>
        <w:spacing w:line="360" w:lineRule="auto"/>
        <w:ind w:firstLine="284"/>
        <w:rPr>
          <w:lang w:val="es-ES_tradnl"/>
        </w:rPr>
      </w:pPr>
      <w:r w:rsidRPr="005134D4">
        <w:rPr>
          <w:lang w:val="es-ES_tradnl"/>
        </w:rPr>
        <w:lastRenderedPageBreak/>
        <w:t>Truffle</w:t>
      </w:r>
      <w:r w:rsidR="005E7DBF" w:rsidRPr="005134D4">
        <w:rPr>
          <w:rStyle w:val="Refdenotaalpie"/>
          <w:lang w:val="es-ES_tradnl"/>
        </w:rPr>
        <w:footnoteReference w:id="8"/>
      </w:r>
      <w:r w:rsidRPr="005134D4">
        <w:rPr>
          <w:lang w:val="es-ES_tradnl"/>
        </w:rPr>
        <w:t xml:space="preserve"> es un framework que permite el desarrollo, compilación, despliegue y pruebas de Smartcontracts sobre redes Ethereum</w:t>
      </w:r>
      <w:r w:rsidR="00A13C35" w:rsidRPr="005134D4">
        <w:rPr>
          <w:lang w:val="es-ES_tradnl"/>
        </w:rPr>
        <w:t>.</w:t>
      </w:r>
      <w:r w:rsidR="008C6DF2" w:rsidRPr="005134D4">
        <w:rPr>
          <w:lang w:val="es-ES_tradnl"/>
        </w:rPr>
        <w:t xml:space="preserve"> Es una herramienta que se instala como módulo de NodeJS</w:t>
      </w:r>
      <w:r w:rsidR="001F24ED" w:rsidRPr="005134D4">
        <w:rPr>
          <w:lang w:val="es-ES_tradnl"/>
        </w:rPr>
        <w:t>, v8.9.4 o superior</w:t>
      </w:r>
      <w:r w:rsidR="008C6DF2" w:rsidRPr="005134D4">
        <w:rPr>
          <w:lang w:val="es-ES_tradnl"/>
        </w:rPr>
        <w:t xml:space="preserve">, </w:t>
      </w:r>
      <w:r w:rsidR="001F24ED" w:rsidRPr="005134D4">
        <w:rPr>
          <w:lang w:val="es-ES_tradnl"/>
        </w:rPr>
        <w:t>y está disponible para las plataformas Windows, Linux y Mac OS X.</w:t>
      </w:r>
      <w:r w:rsidR="008C6DF2" w:rsidRPr="005134D4">
        <w:rPr>
          <w:lang w:val="es-ES_tradnl"/>
        </w:rPr>
        <w:t xml:space="preserve"> </w:t>
      </w:r>
      <w:r w:rsidR="001F24ED" w:rsidRPr="005134D4">
        <w:rPr>
          <w:lang w:val="es-ES_tradnl"/>
        </w:rPr>
        <w:t>Las</w:t>
      </w:r>
      <w:r w:rsidR="00A13C35" w:rsidRPr="005134D4">
        <w:rPr>
          <w:lang w:val="es-ES_tradnl"/>
        </w:rPr>
        <w:t xml:space="preserve"> características</w:t>
      </w:r>
      <w:r w:rsidR="008C6DF2" w:rsidRPr="005134D4">
        <w:rPr>
          <w:lang w:val="es-ES_tradnl"/>
        </w:rPr>
        <w:t xml:space="preserve"> que ofrece</w:t>
      </w:r>
      <w:r w:rsidR="001F24ED" w:rsidRPr="005134D4">
        <w:rPr>
          <w:lang w:val="es-ES_tradnl"/>
        </w:rPr>
        <w:t xml:space="preserve"> son</w:t>
      </w:r>
      <w:r w:rsidR="00A13C35" w:rsidRPr="005134D4">
        <w:rPr>
          <w:lang w:val="es-ES_tradnl"/>
        </w:rPr>
        <w:t>:</w:t>
      </w:r>
    </w:p>
    <w:p w14:paraId="406A3AAB" w14:textId="46599600" w:rsidR="00A13C35" w:rsidRPr="005134D4" w:rsidRDefault="00A13C35" w:rsidP="00DD2112">
      <w:pPr>
        <w:pStyle w:val="Prrafodelista"/>
        <w:numPr>
          <w:ilvl w:val="0"/>
          <w:numId w:val="7"/>
        </w:numPr>
        <w:spacing w:line="360" w:lineRule="auto"/>
        <w:rPr>
          <w:lang w:val="es-ES_tradnl"/>
        </w:rPr>
      </w:pPr>
      <w:r w:rsidRPr="005134D4">
        <w:rPr>
          <w:lang w:val="es-ES_tradnl"/>
        </w:rPr>
        <w:t>Scaffolding inicial del proyecto.</w:t>
      </w:r>
    </w:p>
    <w:p w14:paraId="19F3EE3C" w14:textId="353C9A50" w:rsidR="00A13C35" w:rsidRPr="005134D4" w:rsidRDefault="00A13C35" w:rsidP="00DD2112">
      <w:pPr>
        <w:pStyle w:val="Prrafodelista"/>
        <w:numPr>
          <w:ilvl w:val="0"/>
          <w:numId w:val="7"/>
        </w:numPr>
        <w:spacing w:line="360" w:lineRule="auto"/>
        <w:rPr>
          <w:lang w:val="es-ES_tradnl"/>
        </w:rPr>
      </w:pPr>
      <w:r w:rsidRPr="005134D4">
        <w:rPr>
          <w:lang w:val="es-ES_tradnl"/>
        </w:rPr>
        <w:t>Compilación de Smartcontracts y generación de archivos</w:t>
      </w:r>
      <w:r w:rsidR="006E5F58" w:rsidRPr="005134D4">
        <w:rPr>
          <w:lang w:val="es-ES_tradnl"/>
        </w:rPr>
        <w:t xml:space="preserve"> en formato JSON con la estructura del Smartcontract y su bytecode correspondiente</w:t>
      </w:r>
      <w:r w:rsidRPr="005134D4">
        <w:rPr>
          <w:lang w:val="es-ES_tradnl"/>
        </w:rPr>
        <w:t>.</w:t>
      </w:r>
    </w:p>
    <w:p w14:paraId="75DC5CB5" w14:textId="1F5D0AE2" w:rsidR="00A13C35" w:rsidRPr="005134D4" w:rsidRDefault="00A13C35" w:rsidP="00DD2112">
      <w:pPr>
        <w:pStyle w:val="Prrafodelista"/>
        <w:numPr>
          <w:ilvl w:val="0"/>
          <w:numId w:val="7"/>
        </w:numPr>
        <w:spacing w:line="360" w:lineRule="auto"/>
        <w:rPr>
          <w:lang w:val="es-ES_tradnl"/>
        </w:rPr>
      </w:pPr>
      <w:r w:rsidRPr="005134D4">
        <w:rPr>
          <w:lang w:val="es-ES_tradnl"/>
        </w:rPr>
        <w:t>Despliegue</w:t>
      </w:r>
      <w:r w:rsidR="008C6DF2" w:rsidRPr="005134D4">
        <w:rPr>
          <w:lang w:val="es-ES_tradnl"/>
        </w:rPr>
        <w:t xml:space="preserve"> sobre redes privadas y públicas.</w:t>
      </w:r>
    </w:p>
    <w:p w14:paraId="0C0DF851" w14:textId="1EF45FBF" w:rsidR="00742D11" w:rsidRPr="005134D4" w:rsidRDefault="008C6DF2" w:rsidP="00DD2112">
      <w:pPr>
        <w:pStyle w:val="Prrafodelista"/>
        <w:numPr>
          <w:ilvl w:val="0"/>
          <w:numId w:val="7"/>
        </w:numPr>
        <w:spacing w:line="360" w:lineRule="auto"/>
        <w:rPr>
          <w:lang w:val="es-ES_tradnl"/>
        </w:rPr>
      </w:pPr>
      <w:r w:rsidRPr="005134D4">
        <w:rPr>
          <w:lang w:val="es-ES_tradnl"/>
        </w:rPr>
        <w:t>Generación</w:t>
      </w:r>
      <w:r w:rsidR="00C15133" w:rsidRPr="005134D4">
        <w:rPr>
          <w:lang w:val="es-ES_tradnl"/>
        </w:rPr>
        <w:t xml:space="preserve"> y ejecución</w:t>
      </w:r>
      <w:r w:rsidRPr="005134D4">
        <w:rPr>
          <w:lang w:val="es-ES_tradnl"/>
        </w:rPr>
        <w:t xml:space="preserve"> de test.</w:t>
      </w:r>
      <w:bookmarkStart w:id="446" w:name="_Toc8514058"/>
      <w:bookmarkStart w:id="447" w:name="_Toc8550380"/>
      <w:bookmarkStart w:id="448" w:name="_Toc10068987"/>
      <w:bookmarkStart w:id="449" w:name="_Toc10073548"/>
      <w:bookmarkStart w:id="450" w:name="_Toc10073630"/>
      <w:bookmarkStart w:id="451" w:name="_Toc10154922"/>
      <w:bookmarkStart w:id="452" w:name="_Toc10319742"/>
      <w:bookmarkStart w:id="453" w:name="_Toc10365397"/>
      <w:bookmarkStart w:id="454" w:name="_Toc10365504"/>
      <w:bookmarkStart w:id="455" w:name="_Toc10381121"/>
      <w:bookmarkStart w:id="456" w:name="_Toc10407700"/>
      <w:bookmarkStart w:id="457" w:name="_Toc10417918"/>
      <w:bookmarkStart w:id="458" w:name="_Toc10418015"/>
      <w:bookmarkStart w:id="459" w:name="_Toc10465151"/>
      <w:bookmarkStart w:id="460" w:name="_Toc10465254"/>
      <w:bookmarkStart w:id="461" w:name="_Toc10541963"/>
      <w:bookmarkStart w:id="462" w:name="_Toc10546342"/>
      <w:bookmarkStart w:id="463" w:name="_Toc10546467"/>
      <w:bookmarkStart w:id="464" w:name="_Toc10547384"/>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5E785E51" w14:textId="260E699B" w:rsidR="00A87D12" w:rsidRPr="005134D4" w:rsidRDefault="001F24ED" w:rsidP="005F12FE">
      <w:pPr>
        <w:pStyle w:val="Ttulo3"/>
      </w:pPr>
      <w:bookmarkStart w:id="465" w:name="_Toc8514059"/>
      <w:bookmarkStart w:id="466" w:name="_Toc8550381"/>
      <w:bookmarkStart w:id="467" w:name="_Toc10068988"/>
      <w:bookmarkStart w:id="468" w:name="_Toc10073549"/>
      <w:bookmarkStart w:id="469" w:name="_Toc10073631"/>
      <w:bookmarkStart w:id="470" w:name="_Toc10154923"/>
      <w:bookmarkStart w:id="471" w:name="_Toc10319743"/>
      <w:bookmarkStart w:id="472" w:name="_Toc10365398"/>
      <w:bookmarkStart w:id="473" w:name="_Toc10365505"/>
      <w:bookmarkStart w:id="474" w:name="_Toc10381122"/>
      <w:bookmarkStart w:id="475" w:name="_Toc10407701"/>
      <w:bookmarkStart w:id="476" w:name="_Toc10417919"/>
      <w:bookmarkStart w:id="477" w:name="_Toc10418016"/>
      <w:bookmarkStart w:id="478" w:name="_Toc10465152"/>
      <w:bookmarkStart w:id="479" w:name="_Toc10465255"/>
      <w:bookmarkStart w:id="480" w:name="_Toc10541964"/>
      <w:bookmarkStart w:id="481" w:name="_Toc10546343"/>
      <w:bookmarkStart w:id="482" w:name="_Toc10546468"/>
      <w:bookmarkStart w:id="483" w:name="_Toc10547385"/>
      <w:bookmarkStart w:id="484" w:name="_Toc16891810"/>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r w:rsidRPr="005134D4">
        <w:t>Instalación de Truffle</w:t>
      </w:r>
      <w:bookmarkEnd w:id="484"/>
    </w:p>
    <w:p w14:paraId="1F04BEC5" w14:textId="67D6AF45" w:rsidR="00C15133" w:rsidRPr="005134D4" w:rsidRDefault="00C15133" w:rsidP="00C15133">
      <w:pPr>
        <w:spacing w:line="360" w:lineRule="auto"/>
        <w:ind w:firstLine="284"/>
        <w:rPr>
          <w:lang w:val="es-ES_tradnl" w:eastAsia="es-ES"/>
        </w:rPr>
      </w:pPr>
      <w:r w:rsidRPr="005134D4">
        <w:rPr>
          <w:lang w:val="es-ES_tradnl" w:eastAsia="es-ES"/>
        </w:rPr>
        <w:t>Como se ha comentado anteriormente Truffle está disponible como un módulo del entorno de ejecución NodeJS, por lo tanto para su instalación haremos uso de npm (Node Package Manager).</w:t>
      </w:r>
      <w:r w:rsidR="003A1486" w:rsidRPr="005134D4">
        <w:rPr>
          <w:lang w:val="es-ES_tradnl" w:eastAsia="es-ES"/>
        </w:rPr>
        <w:t xml:space="preserve"> Ejecutamos entonces la sentencia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BF6B89" w:rsidRPr="005134D4" w14:paraId="4979F6B8" w14:textId="77777777" w:rsidTr="008D2D96">
        <w:trPr>
          <w:jc w:val="center"/>
        </w:trPr>
        <w:tc>
          <w:tcPr>
            <w:tcW w:w="7938" w:type="dxa"/>
            <w:shd w:val="clear" w:color="auto" w:fill="000000" w:themeFill="text1"/>
          </w:tcPr>
          <w:p w14:paraId="08A1FD2A" w14:textId="54EB15AC" w:rsidR="00BF6B89"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 xml:space="preserve">&gt; </w:t>
            </w:r>
            <w:r w:rsidR="00BF6B89" w:rsidRPr="005134D4">
              <w:rPr>
                <w:rFonts w:ascii="Consolas" w:hAnsi="Consolas"/>
                <w:b/>
                <w:color w:val="FFFFFF" w:themeColor="background1"/>
                <w:shd w:val="clear" w:color="auto" w:fill="000000" w:themeFill="text1"/>
                <w:lang w:val="es-ES_tradnl"/>
              </w:rPr>
              <w:t>npm install –g truffle</w:t>
            </w:r>
            <w:r w:rsidR="00DE1CB8" w:rsidRPr="005134D4">
              <w:rPr>
                <w:rFonts w:ascii="Consolas" w:hAnsi="Consolas"/>
                <w:b/>
                <w:color w:val="FFFFFF" w:themeColor="background1"/>
                <w:shd w:val="clear" w:color="auto" w:fill="000000" w:themeFill="text1"/>
                <w:lang w:val="es-ES_tradnl"/>
              </w:rPr>
              <w:t xml:space="preserve"> –save-dev</w:t>
            </w:r>
          </w:p>
        </w:tc>
      </w:tr>
    </w:tbl>
    <w:p w14:paraId="0B953D8E" w14:textId="7D6D1619" w:rsidR="00200321" w:rsidRPr="005134D4" w:rsidRDefault="00200321" w:rsidP="00730AFE">
      <w:pPr>
        <w:pStyle w:val="Descripcin"/>
        <w:spacing w:before="120" w:after="120"/>
        <w:jc w:val="center"/>
        <w:rPr>
          <w:lang w:val="es-ES_tradnl"/>
        </w:rPr>
      </w:pPr>
      <w:bookmarkStart w:id="485" w:name="_Toc16892129"/>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23</w:t>
      </w:r>
      <w:r w:rsidRPr="005134D4">
        <w:rPr>
          <w:lang w:val="es-ES_tradnl"/>
        </w:rPr>
        <w:fldChar w:fldCharType="end"/>
      </w:r>
      <w:r w:rsidR="002A5948" w:rsidRPr="005134D4">
        <w:rPr>
          <w:lang w:val="es-ES_tradnl"/>
        </w:rPr>
        <w:t xml:space="preserve">: </w:t>
      </w:r>
      <w:r w:rsidRPr="005134D4">
        <w:rPr>
          <w:lang w:val="es-ES_tradnl"/>
        </w:rPr>
        <w:t xml:space="preserve"> Comando de instalación de Truffle</w:t>
      </w:r>
      <w:bookmarkEnd w:id="485"/>
    </w:p>
    <w:p w14:paraId="3A8A38CC" w14:textId="59A09CAF" w:rsidR="00DE1CB8" w:rsidRPr="005134D4" w:rsidRDefault="00DE1CB8" w:rsidP="00DE1CB8">
      <w:pPr>
        <w:spacing w:line="360" w:lineRule="auto"/>
        <w:ind w:firstLine="284"/>
        <w:rPr>
          <w:lang w:val="es-ES_tradnl"/>
        </w:rPr>
      </w:pPr>
      <w:r w:rsidRPr="005134D4">
        <w:rPr>
          <w:lang w:val="es-ES_tradnl"/>
        </w:rPr>
        <w:t>Los parámetros de instalación son opcionales, pero permitirán una ejecución y actualización de las dependencias, en caso de actualizarse las versiones.</w:t>
      </w:r>
    </w:p>
    <w:p w14:paraId="01A7DBBE" w14:textId="070B40D2" w:rsidR="00DE1CB8" w:rsidRPr="005134D4" w:rsidRDefault="00DE1CB8" w:rsidP="00DE1CB8">
      <w:pPr>
        <w:spacing w:line="360" w:lineRule="auto"/>
        <w:ind w:firstLine="284"/>
        <w:rPr>
          <w:lang w:val="es-ES_tradnl"/>
        </w:rPr>
      </w:pPr>
      <w:r w:rsidRPr="005134D4">
        <w:rPr>
          <w:b/>
          <w:lang w:val="es-ES_tradnl"/>
        </w:rPr>
        <w:t>-g</w:t>
      </w:r>
      <w:r w:rsidRPr="005134D4">
        <w:rPr>
          <w:lang w:val="es-ES_tradnl"/>
        </w:rPr>
        <w:t>: permite la instalación a nivel global del sistema.</w:t>
      </w:r>
    </w:p>
    <w:p w14:paraId="63BB6F38" w14:textId="2A38BC14" w:rsidR="002071F4" w:rsidRPr="005134D4" w:rsidRDefault="00DE1CB8" w:rsidP="005F12FE">
      <w:pPr>
        <w:pStyle w:val="Ttulo3"/>
      </w:pPr>
      <w:bookmarkStart w:id="486" w:name="_Toc16891811"/>
      <w:r w:rsidRPr="005134D4">
        <w:t>Generación del proyecto</w:t>
      </w:r>
      <w:bookmarkEnd w:id="486"/>
    </w:p>
    <w:p w14:paraId="6AC13960" w14:textId="77C9BDE1" w:rsidR="003A1486" w:rsidRPr="005134D4" w:rsidRDefault="003A1486" w:rsidP="003A1486">
      <w:pPr>
        <w:spacing w:line="360" w:lineRule="auto"/>
        <w:ind w:firstLine="284"/>
        <w:rPr>
          <w:lang w:val="es-ES_tradnl"/>
        </w:rPr>
      </w:pPr>
      <w:r w:rsidRPr="005134D4">
        <w:rPr>
          <w:lang w:val="es-ES_tradnl"/>
        </w:rPr>
        <w:t>Dado que hemos realizado la instalación de Truffle con el parámetro –g, desde ahora vamos a tener disponible desde cualquier parte de la estructura de archivos de nuestra máquina los comandos ejecutables de</w:t>
      </w:r>
      <w:r w:rsidR="00850AFF" w:rsidRPr="005134D4">
        <w:rPr>
          <w:lang w:val="es-ES_tradnl"/>
        </w:rPr>
        <w:t>l framework</w:t>
      </w:r>
      <w:r w:rsidRPr="005134D4">
        <w:rPr>
          <w:lang w:val="es-ES_tradnl"/>
        </w:rPr>
        <w:t>, que permitirán su instalación y configuración desde la línea de comandos.</w:t>
      </w:r>
    </w:p>
    <w:p w14:paraId="79BB82CF" w14:textId="299636C9" w:rsidR="003A1486" w:rsidRPr="005134D4" w:rsidRDefault="003A1486" w:rsidP="00654894">
      <w:pPr>
        <w:spacing w:line="360" w:lineRule="auto"/>
        <w:ind w:firstLine="284"/>
        <w:rPr>
          <w:lang w:val="es-ES_tradnl" w:eastAsia="es-ES"/>
        </w:rPr>
      </w:pPr>
      <w:r w:rsidRPr="005134D4">
        <w:rPr>
          <w:lang w:val="es-ES_tradnl" w:eastAsia="es-ES"/>
        </w:rPr>
        <w:t>Para nuestro proyecto, ejecutaremos: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0000" w:themeFill="text1"/>
        <w:tblCellMar>
          <w:top w:w="28" w:type="dxa"/>
          <w:bottom w:w="28" w:type="dxa"/>
        </w:tblCellMar>
        <w:tblLook w:val="04A0" w:firstRow="1" w:lastRow="0" w:firstColumn="1" w:lastColumn="0" w:noHBand="0" w:noVBand="1"/>
      </w:tblPr>
      <w:tblGrid>
        <w:gridCol w:w="7938"/>
      </w:tblGrid>
      <w:tr w:rsidR="0086187B" w:rsidRPr="005134D4" w14:paraId="0B019759" w14:textId="77777777" w:rsidTr="008D2D96">
        <w:trPr>
          <w:jc w:val="center"/>
        </w:trPr>
        <w:tc>
          <w:tcPr>
            <w:tcW w:w="7938" w:type="dxa"/>
            <w:shd w:val="clear" w:color="auto" w:fill="000000" w:themeFill="text1"/>
          </w:tcPr>
          <w:p w14:paraId="6BC1F5DA" w14:textId="139564B9" w:rsidR="0086187B" w:rsidRPr="005134D4" w:rsidRDefault="00473E59" w:rsidP="00200321">
            <w:pPr>
              <w:keepNext/>
              <w:rPr>
                <w:rFonts w:ascii="Consolas" w:hAnsi="Consolas"/>
                <w:b/>
                <w:color w:val="auto"/>
                <w:lang w:val="es-ES_tradnl"/>
              </w:rPr>
            </w:pPr>
            <w:r w:rsidRPr="005134D4">
              <w:rPr>
                <w:rFonts w:ascii="Consolas" w:hAnsi="Consolas"/>
                <w:b/>
                <w:color w:val="FFFFFF" w:themeColor="background1"/>
                <w:shd w:val="clear" w:color="auto" w:fill="000000" w:themeFill="text1"/>
                <w:lang w:val="es-ES_tradnl"/>
              </w:rPr>
              <w:t>&gt;</w:t>
            </w:r>
            <w:r w:rsidR="000F57B5" w:rsidRPr="005134D4">
              <w:rPr>
                <w:rFonts w:ascii="Consolas" w:hAnsi="Consolas"/>
                <w:b/>
                <w:color w:val="FFFFFF" w:themeColor="background1"/>
                <w:shd w:val="clear" w:color="auto" w:fill="000000" w:themeFill="text1"/>
                <w:lang w:val="es-ES_tradnl"/>
              </w:rPr>
              <w:t xml:space="preserve"> </w:t>
            </w:r>
            <w:r w:rsidR="0086187B" w:rsidRPr="005134D4">
              <w:rPr>
                <w:rFonts w:ascii="Consolas" w:hAnsi="Consolas"/>
                <w:b/>
                <w:color w:val="FFFFFF" w:themeColor="background1"/>
                <w:shd w:val="clear" w:color="auto" w:fill="000000" w:themeFill="text1"/>
                <w:lang w:val="es-ES_tradnl"/>
              </w:rPr>
              <w:t>truffle init</w:t>
            </w:r>
          </w:p>
        </w:tc>
      </w:tr>
    </w:tbl>
    <w:p w14:paraId="33D8B24B" w14:textId="62F5CD82" w:rsidR="00DE1CB8" w:rsidRPr="005134D4" w:rsidRDefault="00200321" w:rsidP="00730AFE">
      <w:pPr>
        <w:pStyle w:val="Descripcin"/>
        <w:spacing w:before="120" w:after="120"/>
        <w:jc w:val="center"/>
        <w:rPr>
          <w:lang w:val="es-ES_tradnl"/>
        </w:rPr>
      </w:pPr>
      <w:bookmarkStart w:id="487" w:name="_Toc16892130"/>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24</w:t>
      </w:r>
      <w:r w:rsidRPr="005134D4">
        <w:rPr>
          <w:lang w:val="es-ES_tradnl"/>
        </w:rPr>
        <w:fldChar w:fldCharType="end"/>
      </w:r>
      <w:r w:rsidRPr="005134D4">
        <w:rPr>
          <w:lang w:val="es-ES_tradnl"/>
        </w:rPr>
        <w:t>: Comando de inicialización de un proyecto Truffle</w:t>
      </w:r>
      <w:bookmarkEnd w:id="487"/>
    </w:p>
    <w:p w14:paraId="1A616699" w14:textId="6BBF73B1" w:rsidR="002071F4" w:rsidRPr="005134D4" w:rsidRDefault="0086187B" w:rsidP="002824E1">
      <w:pPr>
        <w:spacing w:line="360" w:lineRule="auto"/>
        <w:ind w:firstLine="284"/>
        <w:rPr>
          <w:lang w:val="es-ES_tradnl"/>
        </w:rPr>
      </w:pPr>
      <w:r w:rsidRPr="005134D4">
        <w:rPr>
          <w:lang w:val="es-ES_tradnl"/>
        </w:rPr>
        <w:t>Este comando genera la estructura necesaria</w:t>
      </w:r>
      <w:r w:rsidR="00E1434D" w:rsidRPr="005134D4">
        <w:rPr>
          <w:lang w:val="es-ES_tradnl"/>
        </w:rPr>
        <w:t xml:space="preserve"> para el proyecto, que nos permitirá</w:t>
      </w:r>
      <w:r w:rsidRPr="005134D4">
        <w:rPr>
          <w:lang w:val="es-ES_tradnl"/>
        </w:rPr>
        <w:t xml:space="preserve"> el almacenamiento de los ficheros solidity (*.sol), su compilación y despliegue de binarios</w:t>
      </w:r>
      <w:r w:rsidR="00B639DD" w:rsidRPr="005134D4">
        <w:rPr>
          <w:lang w:val="es-ES_tradnl"/>
        </w:rPr>
        <w:t>. Dicha estructura consta de los siguientes elementos.</w:t>
      </w:r>
    </w:p>
    <w:p w14:paraId="506C1211" w14:textId="61ACEAE0"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contracts/</w:t>
      </w:r>
      <w:r w:rsidRPr="005134D4">
        <w:rPr>
          <w:lang w:val="es-ES_tradnl"/>
        </w:rPr>
        <w:t>: directorio para el almacenamiento de ficheros solidity (*.sol).</w:t>
      </w:r>
    </w:p>
    <w:p w14:paraId="269154BB" w14:textId="447F6B2D" w:rsidR="00B639DD" w:rsidRPr="005134D4" w:rsidRDefault="00B639DD" w:rsidP="00DD2112">
      <w:pPr>
        <w:pStyle w:val="Prrafodelista"/>
        <w:numPr>
          <w:ilvl w:val="0"/>
          <w:numId w:val="9"/>
        </w:numPr>
        <w:spacing w:line="360" w:lineRule="auto"/>
        <w:rPr>
          <w:rFonts w:ascii="Consolas" w:hAnsi="Consolas"/>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test/</w:t>
      </w:r>
      <w:r w:rsidRPr="005134D4">
        <w:rPr>
          <w:lang w:val="es-ES_tradnl"/>
        </w:rPr>
        <w:t>: directorio para el almacenamiento de los test.</w:t>
      </w:r>
    </w:p>
    <w:p w14:paraId="6A29D3BD" w14:textId="6C5FB8EF"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lastRenderedPageBreak/>
        <w:t>migrations/</w:t>
      </w:r>
      <w:r w:rsidRPr="005134D4">
        <w:rPr>
          <w:lang w:val="es-ES_tradnl"/>
        </w:rPr>
        <w:t>: directorio para el almacenamiento de los scripts correspondientes a las migraciones de</w:t>
      </w:r>
      <w:r w:rsidR="008D2D96" w:rsidRPr="005134D4">
        <w:rPr>
          <w:lang w:val="es-ES_tradnl"/>
        </w:rPr>
        <w:t xml:space="preserve"> los archivos con extensión</w:t>
      </w:r>
      <w:r w:rsidRPr="005134D4">
        <w:rPr>
          <w:lang w:val="es-ES_tradnl"/>
        </w:rPr>
        <w:t xml:space="preserve"> </w:t>
      </w:r>
      <w:r w:rsidRPr="005134D4">
        <w:rPr>
          <w:rFonts w:ascii="Consolas" w:hAnsi="Consolas"/>
          <w:bdr w:val="single" w:sz="4" w:space="0" w:color="BFBFBF" w:themeColor="background1" w:themeShade="BF"/>
          <w:shd w:val="clear" w:color="auto" w:fill="D9D9D9" w:themeFill="background1" w:themeFillShade="D9"/>
          <w:lang w:val="es-ES_tradnl" w:eastAsia="es-ES"/>
        </w:rPr>
        <w:t>.sol</w:t>
      </w:r>
      <w:r w:rsidRPr="005134D4">
        <w:rPr>
          <w:lang w:val="es-ES_tradnl"/>
        </w:rPr>
        <w:t xml:space="preserve"> a </w:t>
      </w:r>
      <w:r w:rsidR="009B66BD" w:rsidRPr="005134D4">
        <w:rPr>
          <w:lang w:val="es-ES_tradnl"/>
        </w:rPr>
        <w:t xml:space="preserve">ficheros </w:t>
      </w:r>
      <w:r w:rsidR="008D2D96" w:rsidRPr="005134D4">
        <w:rPr>
          <w:rFonts w:ascii="Consolas" w:hAnsi="Consolas"/>
          <w:bdr w:val="single" w:sz="4" w:space="0" w:color="BFBFBF" w:themeColor="background1" w:themeShade="BF"/>
          <w:shd w:val="clear" w:color="auto" w:fill="D9D9D9" w:themeFill="background1" w:themeFillShade="D9"/>
          <w:lang w:val="es-ES_tradnl" w:eastAsia="es-ES"/>
        </w:rPr>
        <w:t>.js</w:t>
      </w:r>
      <w:r w:rsidR="008D2D96" w:rsidRPr="005134D4">
        <w:rPr>
          <w:lang w:val="es-ES_tradnl"/>
        </w:rPr>
        <w:t xml:space="preserve">, y que contendrán </w:t>
      </w:r>
      <w:r w:rsidR="009B66BD" w:rsidRPr="005134D4">
        <w:rPr>
          <w:lang w:val="es-ES_tradnl"/>
        </w:rPr>
        <w:t xml:space="preserve"> la estructura del Smartcontract en formato JSON, así como en bytecode</w:t>
      </w:r>
      <w:r w:rsidRPr="005134D4">
        <w:rPr>
          <w:lang w:val="es-ES_tradnl"/>
        </w:rPr>
        <w:t>.</w:t>
      </w:r>
    </w:p>
    <w:p w14:paraId="66E7D8D8" w14:textId="708321F4" w:rsidR="00B639DD" w:rsidRPr="005134D4" w:rsidRDefault="00B639DD" w:rsidP="00DD2112">
      <w:pPr>
        <w:pStyle w:val="Prrafodelista"/>
        <w:numPr>
          <w:ilvl w:val="0"/>
          <w:numId w:val="9"/>
        </w:numPr>
        <w:spacing w:line="360" w:lineRule="auto"/>
        <w:rPr>
          <w:lang w:val="es-ES_tradnl"/>
        </w:rPr>
      </w:pPr>
      <w:r w:rsidRPr="005134D4">
        <w:rPr>
          <w:rFonts w:ascii="Consolas" w:hAnsi="Consolas"/>
          <w:bdr w:val="single" w:sz="4" w:space="0" w:color="BFBFBF" w:themeColor="background1" w:themeShade="BF"/>
          <w:shd w:val="clear" w:color="auto" w:fill="D9D9D9" w:themeFill="background1" w:themeFillShade="D9"/>
          <w:lang w:val="es-ES_tradnl" w:eastAsia="es-ES"/>
        </w:rPr>
        <w:t>truffle-config.js</w:t>
      </w:r>
      <w:r w:rsidRPr="005134D4">
        <w:rPr>
          <w:lang w:val="es-ES_tradnl"/>
        </w:rPr>
        <w:t>: fichero de configuración de Truffle para la definición de las redes de despliegue</w:t>
      </w:r>
      <w:r w:rsidR="0024235D" w:rsidRPr="005134D4">
        <w:rPr>
          <w:lang w:val="es-ES_tradnl"/>
        </w:rPr>
        <w:t xml:space="preserve"> de los Smartcontracts.</w:t>
      </w:r>
    </w:p>
    <w:tbl>
      <w:tblPr>
        <w:tblStyle w:val="Tablaconcuadrcula"/>
        <w:tblpPr w:leftFromText="141" w:rightFromText="141" w:vertAnchor="text" w:horzAnchor="margin" w:tblpY="279"/>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776D1E" w:rsidRPr="005134D4" w14:paraId="44B70E29" w14:textId="77777777" w:rsidTr="001B66A3">
        <w:trPr>
          <w:trHeight w:val="1977"/>
        </w:trPr>
        <w:tc>
          <w:tcPr>
            <w:tcW w:w="9060" w:type="dxa"/>
            <w:shd w:val="clear" w:color="auto" w:fill="D9D9D9" w:themeFill="background1" w:themeFillShade="D9"/>
            <w:tcMar>
              <w:left w:w="142" w:type="dxa"/>
              <w:right w:w="142" w:type="dxa"/>
            </w:tcMar>
            <w:vAlign w:val="center"/>
          </w:tcPr>
          <w:p w14:paraId="24900907" w14:textId="522BECDF" w:rsidR="00776D1E" w:rsidRPr="005134D4" w:rsidRDefault="00776D1E" w:rsidP="008F0453">
            <w:pPr>
              <w:spacing w:line="360" w:lineRule="auto"/>
              <w:rPr>
                <w:lang w:val="es-ES_tradnl" w:eastAsia="es-ES"/>
              </w:rPr>
            </w:pPr>
            <w:r w:rsidRPr="005134D4">
              <w:rPr>
                <w:b/>
                <w:noProof/>
                <w:color w:val="FF0000"/>
                <w:lang w:val="es-ES_tradnl" w:eastAsia="es-ES"/>
              </w:rPr>
              <w:drawing>
                <wp:anchor distT="0" distB="0" distL="114300" distR="114300" simplePos="0" relativeHeight="251389952" behindDoc="1" locked="0" layoutInCell="1" allowOverlap="1" wp14:anchorId="3DA712B6" wp14:editId="04DC3122">
                  <wp:simplePos x="0" y="0"/>
                  <wp:positionH relativeFrom="column">
                    <wp:posOffset>-14118</wp:posOffset>
                  </wp:positionH>
                  <wp:positionV relativeFrom="paragraph">
                    <wp:posOffset>66394</wp:posOffset>
                  </wp:positionV>
                  <wp:extent cx="356400" cy="356400"/>
                  <wp:effectExtent l="57150" t="38100" r="0" b="62865"/>
                  <wp:wrapSquare wrapText="bothSides"/>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79"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00EB2DFB" w:rsidRPr="005134D4">
              <w:rPr>
                <w:b/>
                <w:color w:val="FF0000"/>
                <w:shd w:val="clear" w:color="auto" w:fill="D9D9D9" w:themeFill="background1" w:themeFillShade="D9"/>
                <w:lang w:val="es-ES_tradnl" w:eastAsia="es-ES"/>
              </w:rPr>
              <w:t>ATENCION</w:t>
            </w:r>
            <w:r w:rsidR="00EB2DFB" w:rsidRPr="005134D4">
              <w:rPr>
                <w:shd w:val="clear" w:color="auto" w:fill="D9D9D9" w:themeFill="background1" w:themeFillShade="D9"/>
                <w:lang w:val="es-ES_tradnl" w:eastAsia="es-ES"/>
              </w:rPr>
              <w:t xml:space="preserve">: </w:t>
            </w:r>
            <w:r w:rsidRPr="005134D4">
              <w:rPr>
                <w:shd w:val="clear" w:color="auto" w:fill="D9D9D9" w:themeFill="background1" w:themeFillShade="D9"/>
                <w:lang w:val="es-ES_tradnl" w:eastAsia="es-ES"/>
              </w:rPr>
              <w:t>Es necesario indicar que</w:t>
            </w:r>
            <w:r w:rsidR="00D16227" w:rsidRPr="005134D4">
              <w:rPr>
                <w:shd w:val="clear" w:color="auto" w:fill="D9D9D9" w:themeFill="background1" w:themeFillShade="D9"/>
                <w:lang w:val="es-ES_tradnl" w:eastAsia="es-ES"/>
              </w:rPr>
              <w:t xml:space="preserve"> en</w:t>
            </w:r>
            <w:r w:rsidRPr="005134D4">
              <w:rPr>
                <w:shd w:val="clear" w:color="auto" w:fill="D9D9D9" w:themeFill="background1" w:themeFillShade="D9"/>
                <w:lang w:val="es-ES_tradnl" w:eastAsia="es-ES"/>
              </w:rPr>
              <w:t xml:space="preserve"> la instalación de Truffle</w:t>
            </w:r>
            <w:r w:rsidR="00D16227" w:rsidRPr="005134D4">
              <w:rPr>
                <w:shd w:val="clear" w:color="auto" w:fill="D9D9D9" w:themeFill="background1" w:themeFillShade="D9"/>
                <w:lang w:val="es-ES_tradnl" w:eastAsia="es-ES"/>
              </w:rPr>
              <w:t>, se</w:t>
            </w:r>
            <w:r w:rsidRPr="005134D4">
              <w:rPr>
                <w:shd w:val="clear" w:color="auto" w:fill="D9D9D9" w:themeFill="background1" w:themeFillShade="D9"/>
                <w:lang w:val="es-ES_tradnl" w:eastAsia="es-ES"/>
              </w:rPr>
              <w:t xml:space="preserve"> requiere </w:t>
            </w:r>
            <w:r w:rsidRPr="005134D4">
              <w:rPr>
                <w:b/>
                <w:shd w:val="clear" w:color="auto" w:fill="D9D9D9" w:themeFill="background1" w:themeFillShade="D9"/>
                <w:lang w:val="es-ES_tradnl" w:eastAsia="es-ES"/>
              </w:rPr>
              <w:t>obligatoriamente</w:t>
            </w:r>
            <w:r w:rsidRPr="005134D4">
              <w:rPr>
                <w:shd w:val="clear" w:color="auto" w:fill="D9D9D9" w:themeFill="background1" w:themeFillShade="D9"/>
                <w:lang w:val="es-ES_tradnl" w:eastAsia="es-ES"/>
              </w:rPr>
              <w:t xml:space="preserve"> que la carpeta en donde se vaya a ejecutar el comando </w:t>
            </w:r>
            <w:r w:rsidRPr="005134D4">
              <w:rPr>
                <w:rFonts w:ascii="Consolas" w:hAnsi="Consolas"/>
                <w:b/>
                <w:shd w:val="clear" w:color="auto" w:fill="D9D9D9" w:themeFill="background1" w:themeFillShade="D9"/>
                <w:lang w:val="es-ES_tradnl" w:eastAsia="es-ES"/>
              </w:rPr>
              <w:t>truffle init</w:t>
            </w:r>
            <w:r w:rsidRPr="005134D4">
              <w:rPr>
                <w:shd w:val="clear" w:color="auto" w:fill="D9D9D9" w:themeFill="background1" w:themeFillShade="D9"/>
                <w:lang w:val="es-ES_tradnl" w:eastAsia="es-ES"/>
              </w:rPr>
              <w:t xml:space="preserve">, esté completamente </w:t>
            </w:r>
            <w:r w:rsidRPr="005134D4">
              <w:rPr>
                <w:b/>
                <w:shd w:val="clear" w:color="auto" w:fill="D9D9D9" w:themeFill="background1" w:themeFillShade="D9"/>
                <w:lang w:val="es-ES_tradnl" w:eastAsia="es-ES"/>
              </w:rPr>
              <w:t>vacía</w:t>
            </w:r>
            <w:r w:rsidRPr="005134D4">
              <w:rPr>
                <w:shd w:val="clear" w:color="auto" w:fill="D9D9D9" w:themeFill="background1" w:themeFillShade="D9"/>
                <w:lang w:val="es-ES_tradnl" w:eastAsia="es-ES"/>
              </w:rPr>
              <w:t xml:space="preserve">. Si no se cumple esta premisa, el framework devolverá siempre un error </w:t>
            </w:r>
            <w:r w:rsidR="00647105" w:rsidRPr="005134D4">
              <w:rPr>
                <w:shd w:val="clear" w:color="auto" w:fill="D9D9D9" w:themeFill="background1" w:themeFillShade="D9"/>
                <w:lang w:val="es-ES_tradnl" w:eastAsia="es-ES"/>
              </w:rPr>
              <w:t>indicando</w:t>
            </w:r>
            <w:r w:rsidRPr="005134D4">
              <w:rPr>
                <w:shd w:val="clear" w:color="auto" w:fill="D9D9D9" w:themeFill="background1" w:themeFillShade="D9"/>
                <w:lang w:val="es-ES_tradnl" w:eastAsia="es-ES"/>
              </w:rPr>
              <w:t xml:space="preserve"> que no es posible su instalación para evitar sobre-escrituras a proyectos ya existentes.</w:t>
            </w:r>
          </w:p>
        </w:tc>
      </w:tr>
    </w:tbl>
    <w:p w14:paraId="50B8F7ED" w14:textId="77777777" w:rsidR="00F20773" w:rsidRPr="005134D4" w:rsidRDefault="00F20773" w:rsidP="00AF0ADA">
      <w:pPr>
        <w:spacing w:line="360" w:lineRule="auto"/>
        <w:rPr>
          <w:lang w:val="es-ES_tradnl"/>
        </w:rPr>
      </w:pPr>
    </w:p>
    <w:p w14:paraId="1B297570" w14:textId="77777777" w:rsidR="00776D1E" w:rsidRPr="005134D4" w:rsidRDefault="00776D1E" w:rsidP="00776D1E">
      <w:pPr>
        <w:rPr>
          <w:lang w:val="es-ES_tradnl"/>
        </w:rPr>
      </w:pPr>
    </w:p>
    <w:p w14:paraId="1C6D017A" w14:textId="1CDE72A6" w:rsidR="00850AFF" w:rsidRPr="005134D4" w:rsidRDefault="00850AFF" w:rsidP="005F12FE">
      <w:pPr>
        <w:pStyle w:val="Ttulo2"/>
      </w:pPr>
      <w:bookmarkStart w:id="488" w:name="_Toc16891812"/>
      <w:r w:rsidRPr="005134D4">
        <w:t>Ganache</w:t>
      </w:r>
      <w:bookmarkEnd w:id="488"/>
    </w:p>
    <w:p w14:paraId="1B5F648A" w14:textId="74AA6B6B" w:rsidR="00D24831" w:rsidRPr="005134D4" w:rsidRDefault="00D24831" w:rsidP="00D24831">
      <w:pPr>
        <w:spacing w:line="360" w:lineRule="auto"/>
        <w:ind w:firstLine="284"/>
        <w:rPr>
          <w:lang w:val="es-ES_tradnl" w:eastAsia="es-ES"/>
        </w:rPr>
      </w:pPr>
      <w:r w:rsidRPr="005134D4">
        <w:rPr>
          <w:lang w:val="es-ES_tradnl" w:eastAsia="es-ES"/>
        </w:rPr>
        <w:t>Ganache</w:t>
      </w:r>
      <w:r w:rsidR="005E7DBF" w:rsidRPr="005134D4">
        <w:rPr>
          <w:rStyle w:val="Refdenotaalpie"/>
          <w:lang w:val="es-ES_tradnl" w:eastAsia="es-ES"/>
        </w:rPr>
        <w:footnoteReference w:id="9"/>
      </w:r>
      <w:r w:rsidRPr="005134D4">
        <w:rPr>
          <w:lang w:val="es-ES_tradnl" w:eastAsia="es-ES"/>
        </w:rPr>
        <w:t xml:space="preserve"> es un componente  multiplataforma (Windows, Linux o Mac OS X), </w:t>
      </w:r>
      <w:r w:rsidR="00277334" w:rsidRPr="005134D4">
        <w:rPr>
          <w:lang w:val="es-ES_tradnl" w:eastAsia="es-ES"/>
        </w:rPr>
        <w:t>que for</w:t>
      </w:r>
      <w:r w:rsidRPr="005134D4">
        <w:rPr>
          <w:lang w:val="es-ES_tradnl" w:eastAsia="es-ES"/>
        </w:rPr>
        <w:t>ma parte del framework Truffle y su función es la servir como servidor de cuentas en una red Ethereum. Es el complemento ideal para el desarrollo de aplicaciones Blockchain en entornos c</w:t>
      </w:r>
      <w:r w:rsidR="00E57056" w:rsidRPr="005134D4">
        <w:rPr>
          <w:lang w:val="es-ES_tradnl" w:eastAsia="es-ES"/>
        </w:rPr>
        <w:t>errados, locales o corporativos, y e</w:t>
      </w:r>
      <w:r w:rsidRPr="005134D4">
        <w:rPr>
          <w:lang w:val="es-ES_tradnl" w:eastAsia="es-ES"/>
        </w:rPr>
        <w:t xml:space="preserve">stá disponible para su ejecución como herramienta de escritorio o </w:t>
      </w:r>
      <w:r w:rsidR="00460B64" w:rsidRPr="005134D4">
        <w:rPr>
          <w:lang w:val="es-ES_tradnl" w:eastAsia="es-ES"/>
        </w:rPr>
        <w:t>para invocarlo</w:t>
      </w:r>
      <w:r w:rsidRPr="005134D4">
        <w:rPr>
          <w:lang w:val="es-ES_tradnl" w:eastAsia="es-ES"/>
        </w:rPr>
        <w:t xml:space="preserve"> a través de línea de comandos</w:t>
      </w:r>
      <w:r w:rsidR="00460B64" w:rsidRPr="005134D4">
        <w:rPr>
          <w:lang w:val="es-ES_tradnl" w:eastAsia="es-ES"/>
        </w:rPr>
        <w:t xml:space="preserve"> (TestRPC).</w:t>
      </w:r>
    </w:p>
    <w:p w14:paraId="60A41B11" w14:textId="0224ADD0" w:rsidR="00460B64" w:rsidRPr="005134D4" w:rsidRDefault="00460B64" w:rsidP="005F12FE">
      <w:pPr>
        <w:pStyle w:val="Ttulo3"/>
      </w:pPr>
      <w:bookmarkStart w:id="489" w:name="_Toc8550385"/>
      <w:bookmarkStart w:id="490" w:name="_Toc10068992"/>
      <w:bookmarkStart w:id="491" w:name="_Toc10073553"/>
      <w:bookmarkStart w:id="492" w:name="_Toc10073635"/>
      <w:bookmarkStart w:id="493" w:name="_Toc10154927"/>
      <w:bookmarkStart w:id="494" w:name="_Toc10319747"/>
      <w:bookmarkStart w:id="495" w:name="_Toc10365402"/>
      <w:bookmarkStart w:id="496" w:name="_Toc10365509"/>
      <w:bookmarkStart w:id="497" w:name="_Toc10381126"/>
      <w:bookmarkStart w:id="498" w:name="_Toc10407705"/>
      <w:bookmarkStart w:id="499" w:name="_Toc10417923"/>
      <w:bookmarkStart w:id="500" w:name="_Toc10418020"/>
      <w:bookmarkStart w:id="501" w:name="_Toc10465156"/>
      <w:bookmarkStart w:id="502" w:name="_Toc10465259"/>
      <w:bookmarkStart w:id="503" w:name="_Toc10541968"/>
      <w:bookmarkStart w:id="504" w:name="_Toc10546347"/>
      <w:bookmarkStart w:id="505" w:name="_Toc10546472"/>
      <w:bookmarkStart w:id="506" w:name="_Toc10547389"/>
      <w:bookmarkStart w:id="507" w:name="_Toc16891813"/>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rsidRPr="005134D4">
        <w:t>Instalación de Ganache</w:t>
      </w:r>
      <w:bookmarkEnd w:id="507"/>
    </w:p>
    <w:p w14:paraId="624454A7" w14:textId="6AA5BB59" w:rsidR="008F0453" w:rsidRPr="005134D4" w:rsidRDefault="008F0453" w:rsidP="008F0453">
      <w:pPr>
        <w:spacing w:line="360" w:lineRule="auto"/>
        <w:ind w:firstLine="284"/>
        <w:rPr>
          <w:lang w:val="es-ES_tradnl" w:eastAsia="es-ES"/>
        </w:rPr>
      </w:pPr>
      <w:r w:rsidRPr="005134D4">
        <w:rPr>
          <w:lang w:val="es-ES_tradnl" w:eastAsia="es-ES"/>
        </w:rPr>
        <w:t>La instalación de Ganache es trivial y se realiza a través de un cásico “wizzard”. Para el presente proyecto se implementará como una herramienta de escritorio, tanto para un sistema Windows 10 y Linux Ubuntu 18.02, a través del instalador que se puede descargar desde la página web de Truffle.</w:t>
      </w:r>
    </w:p>
    <w:p w14:paraId="72707331" w14:textId="77777777" w:rsidR="008F0453" w:rsidRPr="005134D4" w:rsidRDefault="008F0453" w:rsidP="008F0453">
      <w:pPr>
        <w:spacing w:line="360" w:lineRule="auto"/>
        <w:rPr>
          <w:lang w:val="es-ES_tradnl" w:eastAsia="es-ES"/>
        </w:rPr>
      </w:pPr>
    </w:p>
    <w:p w14:paraId="5F00078D" w14:textId="1A672CA7" w:rsidR="008F0453" w:rsidRPr="005134D4" w:rsidRDefault="006438C5" w:rsidP="008F0453">
      <w:pPr>
        <w:spacing w:line="360" w:lineRule="auto"/>
        <w:rPr>
          <w:lang w:val="es-ES_tradnl" w:eastAsia="es-ES"/>
        </w:rPr>
      </w:pPr>
      <w:r w:rsidRPr="005134D4">
        <w:rPr>
          <w:noProof/>
          <w:lang w:val="es-ES_tradnl" w:eastAsia="es-ES"/>
        </w:rPr>
        <w:lastRenderedPageBreak/>
        <mc:AlternateContent>
          <mc:Choice Requires="wps">
            <w:drawing>
              <wp:anchor distT="0" distB="0" distL="114300" distR="114300" simplePos="0" relativeHeight="251435008" behindDoc="0" locked="0" layoutInCell="1" allowOverlap="1" wp14:anchorId="1C505CCA" wp14:editId="0E5599F5">
                <wp:simplePos x="0" y="0"/>
                <wp:positionH relativeFrom="margin">
                  <wp:align>center</wp:align>
                </wp:positionH>
                <wp:positionV relativeFrom="paragraph">
                  <wp:posOffset>1819763</wp:posOffset>
                </wp:positionV>
                <wp:extent cx="3543300" cy="635"/>
                <wp:effectExtent l="0" t="0" r="0" b="1905"/>
                <wp:wrapTopAndBottom/>
                <wp:docPr id="37" name="Cuadro de texto 3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14:paraId="5B725D00" w14:textId="496AD35B" w:rsidR="00CB5AAC" w:rsidRPr="00730AFE" w:rsidRDefault="00CB5AAC" w:rsidP="00730AFE">
                            <w:pPr>
                              <w:pStyle w:val="Descripcin"/>
                              <w:spacing w:before="120" w:after="120"/>
                              <w:jc w:val="center"/>
                              <w:rPr>
                                <w:lang w:val="es-ES_tradnl"/>
                              </w:rPr>
                            </w:pPr>
                            <w:bookmarkStart w:id="508" w:name="_Toc16892131"/>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D75260">
                              <w:rPr>
                                <w:noProof/>
                                <w:lang w:val="es-ES_tradnl"/>
                              </w:rPr>
                              <w:t>25</w:t>
                            </w:r>
                            <w:r w:rsidRPr="00693FAA">
                              <w:rPr>
                                <w:lang w:val="es-ES_tradnl"/>
                              </w:rPr>
                              <w:fldChar w:fldCharType="end"/>
                            </w:r>
                            <w:r w:rsidRPr="00693FAA">
                              <w:rPr>
                                <w:lang w:val="es-ES_tradnl"/>
                              </w:rPr>
                              <w:t>: Web de Truffle framework.</w:t>
                            </w:r>
                            <w:bookmarkEnd w:id="5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05CCA" id="Cuadro de texto 37" o:spid="_x0000_s1201" type="#_x0000_t202" style="position:absolute;left:0;text-align:left;margin-left:0;margin-top:143.3pt;width:279pt;height:.05pt;z-index:251435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" stroked="f">
                <v:textbox style="mso-fit-shape-to-text:t" inset="0,0,0,0">
                  <w:txbxContent>
                    <w:p w14:paraId="5B725D00" w14:textId="496AD35B" w:rsidR="00CB5AAC" w:rsidRPr="00730AFE" w:rsidRDefault="00CB5AAC" w:rsidP="00730AFE">
                      <w:pPr>
                        <w:pStyle w:val="Descripcin"/>
                        <w:spacing w:before="120" w:after="120"/>
                        <w:jc w:val="center"/>
                        <w:rPr>
                          <w:lang w:val="es-ES_tradnl"/>
                        </w:rPr>
                      </w:pPr>
                      <w:bookmarkStart w:id="509" w:name="_Toc16892131"/>
                      <w:r w:rsidRPr="00693FAA">
                        <w:rPr>
                          <w:lang w:val="es-ES_tradnl"/>
                        </w:rPr>
                        <w:t xml:space="preserve">Ilustración </w:t>
                      </w:r>
                      <w:r w:rsidRPr="00693FAA">
                        <w:rPr>
                          <w:lang w:val="es-ES_tradnl"/>
                        </w:rPr>
                        <w:fldChar w:fldCharType="begin"/>
                      </w:r>
                      <w:r w:rsidRPr="00693FAA">
                        <w:rPr>
                          <w:lang w:val="es-ES_tradnl"/>
                        </w:rPr>
                        <w:instrText xml:space="preserve"> SEQ Ilustración \* ARABIC </w:instrText>
                      </w:r>
                      <w:r w:rsidRPr="00693FAA">
                        <w:rPr>
                          <w:lang w:val="es-ES_tradnl"/>
                        </w:rPr>
                        <w:fldChar w:fldCharType="separate"/>
                      </w:r>
                      <w:r w:rsidR="00D75260">
                        <w:rPr>
                          <w:noProof/>
                          <w:lang w:val="es-ES_tradnl"/>
                        </w:rPr>
                        <w:t>25</w:t>
                      </w:r>
                      <w:r w:rsidRPr="00693FAA">
                        <w:rPr>
                          <w:lang w:val="es-ES_tradnl"/>
                        </w:rPr>
                        <w:fldChar w:fldCharType="end"/>
                      </w:r>
                      <w:r w:rsidRPr="00693FAA">
                        <w:rPr>
                          <w:lang w:val="es-ES_tradnl"/>
                        </w:rPr>
                        <w:t>: Web de Truffle framework.</w:t>
                      </w:r>
                      <w:bookmarkEnd w:id="509"/>
                    </w:p>
                  </w:txbxContent>
                </v:textbox>
                <w10:wrap type="topAndBottom" anchorx="margin"/>
              </v:shape>
            </w:pict>
          </mc:Fallback>
        </mc:AlternateContent>
      </w:r>
      <w:r w:rsidRPr="005134D4">
        <w:rPr>
          <w:noProof/>
          <w:lang w:val="es-ES_tradnl" w:eastAsia="es-ES"/>
        </w:rPr>
        <w:drawing>
          <wp:anchor distT="0" distB="0" distL="114300" distR="114300" simplePos="0" relativeHeight="251432960" behindDoc="0" locked="0" layoutInCell="1" allowOverlap="1" wp14:anchorId="291728E7" wp14:editId="04FFFB20">
            <wp:simplePos x="0" y="0"/>
            <wp:positionH relativeFrom="margin">
              <wp:align>center</wp:align>
            </wp:positionH>
            <wp:positionV relativeFrom="paragraph">
              <wp:posOffset>69393</wp:posOffset>
            </wp:positionV>
            <wp:extent cx="3543300" cy="1747520"/>
            <wp:effectExtent l="0" t="0" r="0" b="508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val="0"/>
                        </a:ext>
                      </a:extLst>
                    </a:blip>
                    <a:srcRect l="1" t="13238" r="1102"/>
                    <a:stretch/>
                  </pic:blipFill>
                  <pic:spPr bwMode="auto">
                    <a:xfrm>
                      <a:off x="0" y="0"/>
                      <a:ext cx="3543300" cy="1747520"/>
                    </a:xfrm>
                    <a:prstGeom prst="rect">
                      <a:avLst/>
                    </a:prstGeom>
                    <a:ln>
                      <a:noFill/>
                    </a:ln>
                    <a:extLst>
                      <a:ext uri="{53640926-AAD7-44D8-BBD7-CCE9431645EC}">
                        <a14:shadowObscured xmlns:a14="http://schemas.microsoft.com/office/drawing/2010/main"/>
                      </a:ext>
                    </a:extLst>
                  </pic:spPr>
                </pic:pic>
              </a:graphicData>
            </a:graphic>
          </wp:anchor>
        </w:drawing>
      </w:r>
    </w:p>
    <w:p w14:paraId="395DD952" w14:textId="2422AD70" w:rsidR="00E57056" w:rsidRPr="005134D4" w:rsidRDefault="00D41E94" w:rsidP="005F12FE">
      <w:pPr>
        <w:pStyle w:val="Ttulo2"/>
        <w:rPr>
          <w:noProof/>
        </w:rPr>
      </w:pPr>
      <w:bookmarkStart w:id="510" w:name="_Toc16891814"/>
      <w:r w:rsidRPr="005134D4">
        <w:rPr>
          <w:noProof/>
        </w:rPr>
        <w:t>Web3.js</w:t>
      </w:r>
      <w:bookmarkEnd w:id="510"/>
    </w:p>
    <w:p w14:paraId="17698267" w14:textId="5F0B8D72" w:rsidR="00DD273E" w:rsidRPr="005134D4" w:rsidRDefault="00C733C8" w:rsidP="00B213FE">
      <w:pPr>
        <w:spacing w:line="360" w:lineRule="auto"/>
        <w:ind w:firstLine="284"/>
        <w:rPr>
          <w:shd w:val="clear" w:color="auto" w:fill="auto"/>
          <w:lang w:val="es-ES_tradnl" w:eastAsia="es-ES"/>
        </w:rPr>
      </w:pPr>
      <w:r w:rsidRPr="005134D4">
        <w:rPr>
          <w:lang w:val="es-ES_tradnl" w:eastAsia="es-ES"/>
        </w:rPr>
        <w:t>Web3.js es la herramienta</w:t>
      </w:r>
      <w:r w:rsidR="00CA5105" w:rsidRPr="005134D4">
        <w:rPr>
          <w:lang w:val="es-ES_tradnl" w:eastAsia="es-ES"/>
        </w:rPr>
        <w:t xml:space="preserve"> JavaScript, open source, multiplataforma e</w:t>
      </w:r>
      <w:r w:rsidRPr="005134D4">
        <w:rPr>
          <w:lang w:val="es-ES_tradnl" w:eastAsia="es-ES"/>
        </w:rPr>
        <w:t xml:space="preserve"> imprescindible para interactuar desde </w:t>
      </w:r>
      <w:r w:rsidR="00CA5105" w:rsidRPr="005134D4">
        <w:rPr>
          <w:lang w:val="es-ES_tradnl" w:eastAsia="es-ES"/>
        </w:rPr>
        <w:t>el navegador</w:t>
      </w:r>
      <w:r w:rsidRPr="005134D4">
        <w:rPr>
          <w:lang w:val="es-ES_tradnl" w:eastAsia="es-ES"/>
        </w:rPr>
        <w:t xml:space="preserve"> con</w:t>
      </w:r>
      <w:r w:rsidR="0027220E" w:rsidRPr="005134D4">
        <w:rPr>
          <w:lang w:val="es-ES_tradnl" w:eastAsia="es-ES"/>
        </w:rPr>
        <w:t>tra nuestro servidor</w:t>
      </w:r>
      <w:r w:rsidRPr="005134D4">
        <w:rPr>
          <w:lang w:val="es-ES_tradnl" w:eastAsia="es-ES"/>
        </w:rPr>
        <w:t xml:space="preserve"> Ethereum a través del protocolo http. </w:t>
      </w:r>
      <w:r w:rsidR="0027220E" w:rsidRPr="005134D4">
        <w:rPr>
          <w:lang w:val="es-ES_tradnl" w:eastAsia="es-ES"/>
        </w:rPr>
        <w:t xml:space="preserve">Este servidor, será el que se denomine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shd w:val="clear" w:color="auto" w:fill="auto"/>
          <w:lang w:val="es-ES_tradnl" w:eastAsia="es-ES"/>
        </w:rPr>
        <w:t>,</w:t>
      </w:r>
      <w:r w:rsidR="0027220E" w:rsidRPr="005134D4">
        <w:rPr>
          <w:rFonts w:ascii="Consolas" w:hAnsi="Consolas"/>
          <w:shd w:val="clear" w:color="auto" w:fill="auto"/>
          <w:lang w:val="es-ES_tradnl" w:eastAsia="es-ES"/>
        </w:rPr>
        <w:t xml:space="preserve"> </w:t>
      </w:r>
      <w:r w:rsidR="0027220E" w:rsidRPr="005134D4">
        <w:rPr>
          <w:shd w:val="clear" w:color="auto" w:fill="auto"/>
          <w:lang w:val="es-ES_tradnl" w:eastAsia="es-ES"/>
        </w:rPr>
        <w:t xml:space="preserve">que en nuestro caso será el servidor de cuentas Ganache. Para que exista esta comunicación entre el frontal web y el </w:t>
      </w:r>
      <w:r w:rsidR="0027220E" w:rsidRPr="005134D4">
        <w:rPr>
          <w:lang w:val="es-ES_tradnl" w:eastAsia="es-ES"/>
        </w:rPr>
        <w:t xml:space="preserve"> </w:t>
      </w:r>
      <w:r w:rsidR="0027220E" w:rsidRPr="005134D4">
        <w:rPr>
          <w:rFonts w:ascii="Consolas" w:hAnsi="Consolas"/>
          <w:bdr w:val="single" w:sz="4" w:space="0" w:color="BFBFBF" w:themeColor="background1" w:themeShade="BF"/>
          <w:shd w:val="clear" w:color="auto" w:fill="D9D9D9" w:themeFill="background1" w:themeFillShade="D9"/>
          <w:lang w:val="es-ES_tradnl" w:eastAsia="es-ES"/>
        </w:rPr>
        <w:t>object provider</w:t>
      </w:r>
      <w:r w:rsidR="0027220E" w:rsidRPr="005134D4">
        <w:rPr>
          <w:lang w:val="es-ES_tradnl" w:eastAsia="es-ES"/>
        </w:rPr>
        <w:t>, web3.js expone un</w:t>
      </w:r>
      <w:r w:rsidRPr="005134D4">
        <w:rPr>
          <w:lang w:val="es-ES_tradnl" w:eastAsia="es-ES"/>
        </w:rPr>
        <w:t xml:space="preserve"> API</w:t>
      </w:r>
      <w:r w:rsidR="00594130" w:rsidRPr="005134D4">
        <w:rPr>
          <w:rStyle w:val="Refdenotaalpie"/>
          <w:lang w:val="es-ES_tradnl" w:eastAsia="es-ES"/>
        </w:rPr>
        <w:footnoteReference w:id="10"/>
      </w:r>
      <w:r w:rsidRPr="005134D4">
        <w:rPr>
          <w:lang w:val="es-ES_tradnl" w:eastAsia="es-ES"/>
        </w:rPr>
        <w:t xml:space="preserve"> con gran cantidad de métodos </w:t>
      </w:r>
      <w:r w:rsidR="0027220E" w:rsidRPr="005134D4">
        <w:rPr>
          <w:lang w:val="es-ES_tradnl" w:eastAsia="es-ES"/>
        </w:rPr>
        <w:t>con los que comunicarse con su entorno</w:t>
      </w:r>
      <w:r w:rsidR="00DD273E" w:rsidRPr="005134D4">
        <w:rPr>
          <w:shd w:val="clear" w:color="auto" w:fill="auto"/>
          <w:lang w:val="es-ES_tradnl" w:eastAsia="es-ES"/>
        </w:rPr>
        <w:t>.</w:t>
      </w:r>
      <w:bookmarkStart w:id="511" w:name="_Toc10068995"/>
      <w:bookmarkStart w:id="512" w:name="_Toc10073556"/>
      <w:bookmarkStart w:id="513" w:name="_Toc10073638"/>
      <w:bookmarkStart w:id="514" w:name="_Toc10154930"/>
      <w:bookmarkStart w:id="515" w:name="_Toc10319750"/>
      <w:bookmarkStart w:id="516" w:name="_Toc10365405"/>
      <w:bookmarkStart w:id="517" w:name="_Toc10365512"/>
      <w:bookmarkStart w:id="518" w:name="_Toc10381129"/>
      <w:bookmarkStart w:id="519" w:name="_Toc10407708"/>
      <w:bookmarkStart w:id="520" w:name="_Toc10417926"/>
      <w:bookmarkStart w:id="521" w:name="_Toc10418023"/>
      <w:bookmarkStart w:id="522" w:name="_Toc10465159"/>
      <w:bookmarkStart w:id="523" w:name="_Toc10465262"/>
      <w:bookmarkStart w:id="524" w:name="_Toc10541971"/>
      <w:bookmarkStart w:id="525" w:name="_Toc10546350"/>
      <w:bookmarkStart w:id="526" w:name="_Toc10546475"/>
      <w:bookmarkStart w:id="527" w:name="_Toc10547392"/>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2F22101F" w14:textId="1F4439C8" w:rsidR="00DD273E" w:rsidRPr="005134D4" w:rsidRDefault="00DD273E" w:rsidP="005F12FE">
      <w:pPr>
        <w:pStyle w:val="Ttulo3"/>
      </w:pPr>
      <w:bookmarkStart w:id="528" w:name="_Toc16891815"/>
      <w:r w:rsidRPr="005134D4">
        <w:t>Instalación de Web3.js</w:t>
      </w:r>
      <w:bookmarkEnd w:id="528"/>
    </w:p>
    <w:p w14:paraId="315ADD23" w14:textId="77777777" w:rsidR="00663DC4" w:rsidRPr="005134D4" w:rsidRDefault="00DD273E" w:rsidP="00E57056">
      <w:pPr>
        <w:spacing w:line="360" w:lineRule="auto"/>
        <w:ind w:firstLine="284"/>
        <w:rPr>
          <w:shd w:val="clear" w:color="auto" w:fill="auto"/>
          <w:lang w:val="es-ES_tradnl" w:eastAsia="es-ES"/>
        </w:rPr>
      </w:pPr>
      <w:r w:rsidRPr="005134D4">
        <w:rPr>
          <w:shd w:val="clear" w:color="auto" w:fill="auto"/>
          <w:lang w:val="es-ES_tradnl" w:eastAsia="es-ES"/>
        </w:rPr>
        <w:t xml:space="preserve">Esta librería está disponible de </w:t>
      </w:r>
      <w:r w:rsidR="00693FAA" w:rsidRPr="005134D4">
        <w:rPr>
          <w:shd w:val="clear" w:color="auto" w:fill="auto"/>
          <w:lang w:val="es-ES_tradnl" w:eastAsia="es-ES"/>
        </w:rPr>
        <w:t>diversos</w:t>
      </w:r>
      <w:r w:rsidRPr="005134D4">
        <w:rPr>
          <w:shd w:val="clear" w:color="auto" w:fill="auto"/>
          <w:lang w:val="es-ES_tradnl" w:eastAsia="es-ES"/>
        </w:rPr>
        <w:t xml:space="preserve"> </w:t>
      </w:r>
      <w:r w:rsidR="00693FAA" w:rsidRPr="005134D4">
        <w:rPr>
          <w:shd w:val="clear" w:color="auto" w:fill="auto"/>
          <w:lang w:val="es-ES_tradnl" w:eastAsia="es-ES"/>
        </w:rPr>
        <w:t>métodos</w:t>
      </w:r>
      <w:r w:rsidR="00663DC4" w:rsidRPr="005134D4">
        <w:rPr>
          <w:shd w:val="clear" w:color="auto" w:fill="auto"/>
          <w:lang w:val="es-ES_tradnl" w:eastAsia="es-ES"/>
        </w:rPr>
        <w:t>:</w:t>
      </w:r>
    </w:p>
    <w:p w14:paraId="3F7D04BF" w14:textId="77777777" w:rsidR="00663DC4" w:rsidRPr="005134D4" w:rsidRDefault="00663DC4" w:rsidP="00DD2112">
      <w:pPr>
        <w:pStyle w:val="Prrafodelista"/>
        <w:numPr>
          <w:ilvl w:val="0"/>
          <w:numId w:val="7"/>
        </w:numPr>
        <w:spacing w:line="360" w:lineRule="auto"/>
        <w:rPr>
          <w:lang w:val="es-ES_tradnl"/>
        </w:rPr>
      </w:pPr>
      <w:r w:rsidRPr="005134D4">
        <w:rPr>
          <w:lang w:val="es-ES_tradnl"/>
        </w:rPr>
        <w:t>E</w:t>
      </w:r>
      <w:r w:rsidR="00DD273E" w:rsidRPr="005134D4">
        <w:rPr>
          <w:lang w:val="es-ES_tradnl"/>
        </w:rPr>
        <w:t>s posible incorporarla a nuestro proyecto como un módulo de NodeJS a través del comando npm</w:t>
      </w:r>
      <w:r w:rsidRPr="005134D4">
        <w:rPr>
          <w:lang w:val="es-ES_tradnl"/>
        </w:rPr>
        <w:t xml:space="preserve"> en la carpeta del proyecto, y se</w:t>
      </w:r>
      <w:r w:rsidR="00693FAA" w:rsidRPr="005134D4">
        <w:rPr>
          <w:lang w:val="es-ES_tradnl"/>
        </w:rPr>
        <w:t xml:space="preserve"> instalará como una dependencia del proyecto dentro del package.json de NodeJS.</w:t>
      </w:r>
    </w:p>
    <w:p w14:paraId="5F592835" w14:textId="77777777" w:rsidR="00663DC4" w:rsidRPr="005134D4" w:rsidRDefault="00663DC4" w:rsidP="00DD2112">
      <w:pPr>
        <w:pStyle w:val="Prrafodelista"/>
        <w:numPr>
          <w:ilvl w:val="0"/>
          <w:numId w:val="7"/>
        </w:numPr>
        <w:spacing w:line="360" w:lineRule="auto"/>
        <w:rPr>
          <w:lang w:val="es-ES_tradnl"/>
        </w:rPr>
      </w:pPr>
      <w:r w:rsidRPr="005134D4">
        <w:rPr>
          <w:lang w:val="es-ES_tradnl"/>
        </w:rPr>
        <w:t>También</w:t>
      </w:r>
      <w:r w:rsidR="00CA5105" w:rsidRPr="005134D4">
        <w:rPr>
          <w:lang w:val="es-ES_tradnl"/>
        </w:rPr>
        <w:t xml:space="preserve"> es posible tener disponible la librería cuando se instala el fr</w:t>
      </w:r>
      <w:r w:rsidR="00730AFE" w:rsidRPr="005134D4">
        <w:rPr>
          <w:lang w:val="es-ES_tradnl"/>
        </w:rPr>
        <w:t xml:space="preserve">amework de Truffle, dado que está incorporado como parte del paquete. El problema es que la versión disponible en la actualidad de Web3.js al instalar Truffle es la versión 0.23.0, la cual tiene bastantes problemas en cuanto a funcionalidades deprecadas. </w:t>
      </w:r>
    </w:p>
    <w:p w14:paraId="4292BC0D" w14:textId="7C2C03B8" w:rsidR="00663DC4" w:rsidRPr="005134D4" w:rsidRDefault="00663DC4" w:rsidP="00DD2112">
      <w:pPr>
        <w:pStyle w:val="Prrafodelista"/>
        <w:numPr>
          <w:ilvl w:val="0"/>
          <w:numId w:val="7"/>
        </w:numPr>
        <w:spacing w:after="120" w:line="360" w:lineRule="auto"/>
        <w:ind w:left="743" w:hanging="357"/>
        <w:rPr>
          <w:lang w:val="es-ES_tradnl"/>
        </w:rPr>
      </w:pPr>
      <w:r w:rsidRPr="005134D4">
        <w:rPr>
          <w:lang w:val="es-ES_tradnl"/>
        </w:rPr>
        <w:t xml:space="preserve">Como </w:t>
      </w:r>
      <w:r w:rsidR="00730AFE" w:rsidRPr="005134D4">
        <w:rPr>
          <w:lang w:val="es-ES_tradnl"/>
        </w:rPr>
        <w:t>librería estática</w:t>
      </w:r>
      <w:r w:rsidRPr="005134D4">
        <w:rPr>
          <w:lang w:val="es-ES_tradnl"/>
        </w:rPr>
        <w:t xml:space="preserve"> (692k)</w:t>
      </w:r>
      <w:r w:rsidR="00730AFE" w:rsidRPr="005134D4">
        <w:rPr>
          <w:lang w:val="es-ES_tradnl"/>
        </w:rPr>
        <w:t xml:space="preserve"> dentro del proyecto </w:t>
      </w:r>
      <w:r w:rsidRPr="005134D4">
        <w:rPr>
          <w:lang w:val="es-ES_tradnl"/>
        </w:rPr>
        <w:t>como: /src/js/vendor/web3.js, desca</w:t>
      </w:r>
      <w:r w:rsidR="008B069D" w:rsidRPr="005134D4">
        <w:rPr>
          <w:lang w:val="es-ES_tradnl"/>
        </w:rPr>
        <w:t xml:space="preserve">rgándolo de: </w:t>
      </w:r>
      <w:r w:rsidRPr="005134D4">
        <w:rPr>
          <w:lang w:val="es-ES_tradnl"/>
        </w:rPr>
        <w:t xml:space="preserve"> </w:t>
      </w:r>
      <w:hyperlink r:id="rId81" w:history="1">
        <w:r w:rsidR="008B069D" w:rsidRPr="005134D4">
          <w:rPr>
            <w:rStyle w:val="Hipervnculo"/>
            <w:i/>
            <w:lang w:val="es-ES_tradnl"/>
          </w:rPr>
          <w:t>https://github.com/ethereum/web3.js/releases/tag/v1.0.0-beta.54</w:t>
        </w:r>
      </w:hyperlink>
      <w:r w:rsidR="008B069D" w:rsidRPr="005134D4">
        <w:rPr>
          <w:lang w:val="es-ES_tradnl"/>
        </w:rPr>
        <w:t>.</w:t>
      </w:r>
    </w:p>
    <w:p w14:paraId="2BD835D4" w14:textId="3A8853B3" w:rsidR="008B069D" w:rsidRPr="005134D4" w:rsidRDefault="008B069D" w:rsidP="008B069D">
      <w:pPr>
        <w:spacing w:line="360" w:lineRule="auto"/>
        <w:ind w:firstLine="284"/>
        <w:rPr>
          <w:lang w:val="es-ES_tradnl"/>
        </w:rPr>
      </w:pPr>
      <w:r w:rsidRPr="005134D4">
        <w:rPr>
          <w:lang w:val="es-ES_tradnl"/>
        </w:rPr>
        <w:t>Esta última opción, ha sido el método seleccionado para su incorporación dentro de Petchain.</w:t>
      </w:r>
    </w:p>
    <w:p w14:paraId="4D62173A" w14:textId="77777777" w:rsidR="0027220E" w:rsidRPr="005134D4" w:rsidRDefault="0027220E" w:rsidP="005F12FE">
      <w:pPr>
        <w:pStyle w:val="Ttulo2"/>
      </w:pPr>
      <w:bookmarkStart w:id="529" w:name="_Toc16891816"/>
      <w:r w:rsidRPr="005134D4">
        <w:lastRenderedPageBreak/>
        <w:t>Bootstrap</w:t>
      </w:r>
      <w:bookmarkEnd w:id="529"/>
    </w:p>
    <w:p w14:paraId="281B1F5A" w14:textId="2C384DF3" w:rsidR="005C66D3" w:rsidRPr="005134D4" w:rsidRDefault="0099572C" w:rsidP="005C66D3">
      <w:pPr>
        <w:spacing w:line="360" w:lineRule="auto"/>
        <w:ind w:firstLine="284"/>
        <w:rPr>
          <w:lang w:val="es-ES_tradnl"/>
        </w:rPr>
      </w:pPr>
      <w:r w:rsidRPr="005134D4">
        <w:rPr>
          <w:lang w:val="es-ES_tradnl"/>
        </w:rPr>
        <w:t>Bootstrap</w:t>
      </w:r>
      <w:r w:rsidR="00C432C7" w:rsidRPr="005134D4">
        <w:rPr>
          <w:rStyle w:val="Refdenotaalpie"/>
          <w:lang w:val="es-ES_tradnl"/>
        </w:rPr>
        <w:footnoteReference w:id="11"/>
      </w:r>
      <w:r w:rsidR="00C432C7" w:rsidRPr="005134D4">
        <w:rPr>
          <w:lang w:val="es-ES_tradnl"/>
        </w:rPr>
        <w:t>, framework original de la empresa Twitter,</w:t>
      </w:r>
      <w:r w:rsidRPr="005134D4">
        <w:rPr>
          <w:lang w:val="es-ES_tradnl"/>
        </w:rPr>
        <w:t xml:space="preserve"> es quizás una de las librerías</w:t>
      </w:r>
      <w:r w:rsidR="005C66D3" w:rsidRPr="005134D4">
        <w:rPr>
          <w:lang w:val="es-ES_tradnl"/>
        </w:rPr>
        <w:t xml:space="preserve"> de código abierto</w:t>
      </w:r>
      <w:r w:rsidRPr="005134D4">
        <w:rPr>
          <w:lang w:val="es-ES_tradnl"/>
        </w:rPr>
        <w:t xml:space="preserve"> más conocidas en el sector del desarrollo web</w:t>
      </w:r>
      <w:r w:rsidR="005C66D3" w:rsidRPr="005134D4">
        <w:rPr>
          <w:lang w:val="es-ES_tradnl"/>
        </w:rPr>
        <w:t xml:space="preserve">. Permite crear webs, webapps y </w:t>
      </w:r>
      <w:r w:rsidR="00580BC7" w:rsidRPr="005134D4">
        <w:rPr>
          <w:lang w:val="es-ES_tradnl"/>
        </w:rPr>
        <w:t>DApp</w:t>
      </w:r>
      <w:r w:rsidR="005C66D3" w:rsidRPr="005134D4">
        <w:rPr>
          <w:lang w:val="es-ES_tradnl"/>
        </w:rPr>
        <w:t>s adaptables (</w:t>
      </w:r>
      <w:r w:rsidR="005C66D3" w:rsidRPr="005134D4">
        <w:rPr>
          <w:i/>
          <w:lang w:val="es-ES_tradnl"/>
        </w:rPr>
        <w:t>reponsive design</w:t>
      </w:r>
      <w:r w:rsidR="005C66D3" w:rsidRPr="005134D4">
        <w:rPr>
          <w:lang w:val="es-ES_tradnl"/>
        </w:rPr>
        <w:t>), multiplataforma, bajo el paradigma de “mobile first”. Con una amplísima documentación a lo largo de toda la Internet, la correcta aplicación de su</w:t>
      </w:r>
      <w:r w:rsidR="00C432C7" w:rsidRPr="005134D4">
        <w:rPr>
          <w:lang w:val="es-ES_tradnl"/>
        </w:rPr>
        <w:t xml:space="preserve"> extensa gama de </w:t>
      </w:r>
      <w:r w:rsidR="005C66D3" w:rsidRPr="005134D4">
        <w:rPr>
          <w:lang w:val="es-ES_tradnl"/>
        </w:rPr>
        <w:t>plantillas</w:t>
      </w:r>
      <w:r w:rsidR="00C432C7" w:rsidRPr="005134D4">
        <w:rPr>
          <w:lang w:val="es-ES_tradnl"/>
        </w:rPr>
        <w:t xml:space="preserve"> gratuitas</w:t>
      </w:r>
      <w:r w:rsidR="005C66D3" w:rsidRPr="005134D4">
        <w:rPr>
          <w:lang w:val="es-ES_tradnl"/>
        </w:rPr>
        <w:t xml:space="preserve">, estilos y scripts predefinidos, permiten al desarrollador el diseño de pantallas </w:t>
      </w:r>
      <w:r w:rsidR="00C432C7" w:rsidRPr="005134D4">
        <w:rPr>
          <w:lang w:val="es-ES_tradnl"/>
        </w:rPr>
        <w:t>de diseño limpio y claro</w:t>
      </w:r>
      <w:r w:rsidR="005C66D3" w:rsidRPr="005134D4">
        <w:rPr>
          <w:lang w:val="es-ES_tradnl"/>
        </w:rPr>
        <w:t>, con estilos modernos y con una extensa gama de componentes.</w:t>
      </w:r>
    </w:p>
    <w:p w14:paraId="14F061C3" w14:textId="5B1225CC" w:rsidR="005C66D3" w:rsidRPr="005134D4" w:rsidRDefault="005C66D3" w:rsidP="005C66D3">
      <w:pPr>
        <w:spacing w:line="360" w:lineRule="auto"/>
        <w:ind w:firstLine="284"/>
        <w:rPr>
          <w:lang w:val="es-ES_tradnl"/>
        </w:rPr>
      </w:pPr>
      <w:r w:rsidRPr="005134D4">
        <w:rPr>
          <w:lang w:val="es-ES_tradnl"/>
        </w:rPr>
        <w:t xml:space="preserve">Desde contenedores, menús desplegables, formularios, </w:t>
      </w:r>
      <w:r w:rsidR="00C432C7" w:rsidRPr="005134D4">
        <w:rPr>
          <w:lang w:val="es-ES_tradnl"/>
        </w:rPr>
        <w:t xml:space="preserve">validadores, componentes HTML, etc., Bootstrap ofrece un ahorro en tiempo y código a los diseñadores y programadores web, </w:t>
      </w:r>
      <w:r w:rsidR="00623DF0" w:rsidRPr="005134D4">
        <w:rPr>
          <w:lang w:val="es-ES_tradnl"/>
        </w:rPr>
        <w:t xml:space="preserve">y, </w:t>
      </w:r>
      <w:r w:rsidR="00C432C7" w:rsidRPr="005134D4">
        <w:rPr>
          <w:lang w:val="es-ES_tradnl"/>
        </w:rPr>
        <w:t xml:space="preserve">que bajo el criterio del autor, no hay duda </w:t>
      </w:r>
      <w:r w:rsidR="00273D68" w:rsidRPr="005134D4">
        <w:rPr>
          <w:lang w:val="es-ES_tradnl"/>
        </w:rPr>
        <w:t>en</w:t>
      </w:r>
      <w:r w:rsidR="00C432C7" w:rsidRPr="005134D4">
        <w:rPr>
          <w:lang w:val="es-ES_tradnl"/>
        </w:rPr>
        <w:t xml:space="preserve"> calificarla como la mejor herramienta existente en la actualidad, dentro de su dominio de aplicación.</w:t>
      </w:r>
    </w:p>
    <w:p w14:paraId="0BA47489" w14:textId="51BF875F" w:rsidR="00867566" w:rsidRPr="005134D4" w:rsidRDefault="00273D68" w:rsidP="00867566">
      <w:pPr>
        <w:spacing w:line="360" w:lineRule="auto"/>
        <w:ind w:firstLine="284"/>
        <w:rPr>
          <w:lang w:val="es-ES_tradnl"/>
        </w:rPr>
      </w:pPr>
      <w:r w:rsidRPr="005134D4">
        <w:rPr>
          <w:lang w:val="es-ES_tradnl"/>
        </w:rPr>
        <w:t xml:space="preserve">La implementación dentro de Petchain se ha realizado descargando los ficheros estáticos </w:t>
      </w:r>
      <w:r w:rsidR="00867566" w:rsidRPr="005134D4">
        <w:rPr>
          <w:lang w:val="es-ES_tradnl"/>
        </w:rPr>
        <w:t xml:space="preserve">de la web del framework, e incorporándolos a la estructura del proyecto dentro de la carpeta </w:t>
      </w:r>
      <w:r w:rsidR="00867566" w:rsidRPr="005134D4">
        <w:rPr>
          <w:i/>
          <w:lang w:val="es-ES_tradnl"/>
        </w:rPr>
        <w:t>/src/vendor/bootstrap</w:t>
      </w:r>
      <w:r w:rsidR="00B207D1" w:rsidRPr="005134D4">
        <w:rPr>
          <w:lang w:val="es-ES_tradnl"/>
        </w:rPr>
        <w:t>. Para la aplicación se descarga la última versión disponible, la 4.3.1.</w:t>
      </w:r>
    </w:p>
    <w:p w14:paraId="47A33558" w14:textId="77777777" w:rsidR="00B207D1" w:rsidRPr="005134D4" w:rsidRDefault="00867566" w:rsidP="00B207D1">
      <w:pPr>
        <w:keepNext/>
        <w:spacing w:line="360" w:lineRule="auto"/>
        <w:ind w:firstLine="284"/>
        <w:jc w:val="center"/>
        <w:rPr>
          <w:lang w:val="es-ES_tradnl"/>
        </w:rPr>
      </w:pPr>
      <w:r w:rsidRPr="005134D4">
        <w:rPr>
          <w:noProof/>
          <w:lang w:val="es-ES_tradnl" w:eastAsia="es-ES"/>
        </w:rPr>
        <w:drawing>
          <wp:inline distT="0" distB="0" distL="0" distR="0" wp14:anchorId="3D3581D5" wp14:editId="6B51A0E0">
            <wp:extent cx="1483743" cy="1870478"/>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3296" t="31686" r="81839" b="34982"/>
                    <a:stretch/>
                  </pic:blipFill>
                  <pic:spPr bwMode="auto">
                    <a:xfrm>
                      <a:off x="0" y="0"/>
                      <a:ext cx="1495832" cy="1885717"/>
                    </a:xfrm>
                    <a:prstGeom prst="rect">
                      <a:avLst/>
                    </a:prstGeom>
                    <a:ln>
                      <a:noFill/>
                    </a:ln>
                    <a:extLst>
                      <a:ext uri="{53640926-AAD7-44D8-BBD7-CCE9431645EC}">
                        <a14:shadowObscured xmlns:a14="http://schemas.microsoft.com/office/drawing/2010/main"/>
                      </a:ext>
                    </a:extLst>
                  </pic:spPr>
                </pic:pic>
              </a:graphicData>
            </a:graphic>
          </wp:inline>
        </w:drawing>
      </w:r>
    </w:p>
    <w:p w14:paraId="2BEE3256" w14:textId="573101D3" w:rsidR="00C432C7" w:rsidRPr="005134D4" w:rsidRDefault="00B207D1" w:rsidP="00B207D1">
      <w:pPr>
        <w:pStyle w:val="Descripcin"/>
        <w:jc w:val="center"/>
        <w:rPr>
          <w:lang w:val="es-ES_tradnl"/>
        </w:rPr>
      </w:pPr>
      <w:bookmarkStart w:id="530" w:name="_Toc16892132"/>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26</w:t>
      </w:r>
      <w:r w:rsidRPr="005134D4">
        <w:rPr>
          <w:lang w:val="es-ES_tradnl"/>
        </w:rPr>
        <w:fldChar w:fldCharType="end"/>
      </w:r>
      <w:r w:rsidRPr="005134D4">
        <w:rPr>
          <w:lang w:val="es-ES_tradnl"/>
        </w:rPr>
        <w:t>: Estructura de vendor/bootstrap</w:t>
      </w:r>
      <w:bookmarkEnd w:id="530"/>
    </w:p>
    <w:p w14:paraId="5B48360B" w14:textId="26BABCC2" w:rsidR="00CB57D9" w:rsidRPr="005134D4" w:rsidRDefault="00787E1D" w:rsidP="00224BCE">
      <w:pPr>
        <w:pStyle w:val="Ttulo2"/>
      </w:pPr>
      <w:bookmarkStart w:id="531" w:name="_Toc16891817"/>
      <w:r w:rsidRPr="005134D4">
        <w:t>Herramientas utilizadas</w:t>
      </w:r>
      <w:bookmarkStart w:id="532" w:name="_Toc10541976"/>
      <w:bookmarkStart w:id="533" w:name="_Toc10546355"/>
      <w:bookmarkStart w:id="534" w:name="_Toc10546480"/>
      <w:bookmarkStart w:id="535" w:name="_Toc10547397"/>
      <w:bookmarkStart w:id="536" w:name="_Toc10541978"/>
      <w:bookmarkStart w:id="537" w:name="_Toc10546357"/>
      <w:bookmarkStart w:id="538" w:name="_Toc10546482"/>
      <w:bookmarkStart w:id="539" w:name="_Toc10547399"/>
      <w:bookmarkEnd w:id="531"/>
      <w:bookmarkEnd w:id="532"/>
      <w:bookmarkEnd w:id="533"/>
      <w:bookmarkEnd w:id="534"/>
      <w:bookmarkEnd w:id="535"/>
      <w:bookmarkEnd w:id="536"/>
      <w:bookmarkEnd w:id="537"/>
      <w:bookmarkEnd w:id="538"/>
      <w:bookmarkEnd w:id="539"/>
    </w:p>
    <w:p w14:paraId="5FFD57F3" w14:textId="173B5C14" w:rsidR="00B01AC3" w:rsidRPr="005134D4" w:rsidRDefault="00B01AC3" w:rsidP="005F12FE">
      <w:pPr>
        <w:pStyle w:val="Ttulo3"/>
      </w:pPr>
      <w:bookmarkStart w:id="540" w:name="_Toc16891818"/>
      <w:r w:rsidRPr="005134D4">
        <w:t>Argo UML</w:t>
      </w:r>
      <w:bookmarkEnd w:id="540"/>
    </w:p>
    <w:p w14:paraId="15C3D8D7" w14:textId="1A07A5B1" w:rsidR="00CB57D9" w:rsidRPr="005134D4" w:rsidRDefault="00CB57D9" w:rsidP="00CB57D9">
      <w:pPr>
        <w:spacing w:line="360" w:lineRule="auto"/>
        <w:ind w:firstLine="284"/>
        <w:rPr>
          <w:lang w:val="es-ES_tradnl" w:eastAsia="es-ES"/>
        </w:rPr>
      </w:pPr>
      <w:r w:rsidRPr="005134D4">
        <w:rPr>
          <w:lang w:val="es-ES_tradnl" w:eastAsia="es-ES"/>
        </w:rPr>
        <w:t>Herramienta Open Source, desarrollada en Java, bajo licencia EPL y con soporte para diagramas UML ver, 1.4. Ha sido el software utilizado para el diseño de los diagramas de Casos de U</w:t>
      </w:r>
      <w:r w:rsidR="005508BC" w:rsidRPr="005134D4">
        <w:rPr>
          <w:lang w:val="es-ES_tradnl" w:eastAsia="es-ES"/>
        </w:rPr>
        <w:t>so y los Diagramas de secuencia. Se encuentra disponible para su descarga gratuita en:</w:t>
      </w:r>
      <w:r w:rsidRPr="005134D4">
        <w:rPr>
          <w:lang w:val="es-ES_tradnl" w:eastAsia="es-ES"/>
        </w:rPr>
        <w:t xml:space="preserve"> </w:t>
      </w:r>
      <w:hyperlink r:id="rId83" w:history="1">
        <w:r w:rsidR="005508BC" w:rsidRPr="005134D4">
          <w:rPr>
            <w:rStyle w:val="Hipervnculo"/>
            <w:lang w:val="es-ES_tradnl"/>
          </w:rPr>
          <w:t>http://argouml.tigris.org/</w:t>
        </w:r>
      </w:hyperlink>
      <w:r w:rsidR="005508BC" w:rsidRPr="005134D4">
        <w:rPr>
          <w:lang w:val="es-ES_tradnl"/>
        </w:rPr>
        <w:t>.</w:t>
      </w:r>
    </w:p>
    <w:p w14:paraId="7F8B6C46" w14:textId="77777777" w:rsidR="00E05F8E" w:rsidRPr="005134D4" w:rsidRDefault="00E05F8E" w:rsidP="005F12FE">
      <w:pPr>
        <w:pStyle w:val="Ttulo3"/>
      </w:pPr>
      <w:bookmarkStart w:id="541" w:name="_Toc16891819"/>
      <w:r w:rsidRPr="005134D4">
        <w:lastRenderedPageBreak/>
        <w:t>REM</w:t>
      </w:r>
      <w:bookmarkEnd w:id="541"/>
    </w:p>
    <w:p w14:paraId="4C5AE283" w14:textId="6085F87D" w:rsidR="00E05F8E" w:rsidRPr="005134D4" w:rsidRDefault="00E05F8E" w:rsidP="00E05F8E">
      <w:pPr>
        <w:spacing w:line="360" w:lineRule="auto"/>
        <w:ind w:firstLine="284"/>
        <w:rPr>
          <w:lang w:val="es-ES_tradnl" w:eastAsia="es-ES"/>
        </w:rPr>
      </w:pPr>
      <w:r w:rsidRPr="005134D4">
        <w:rPr>
          <w:lang w:val="es-ES_tradnl" w:eastAsia="es-ES"/>
        </w:rPr>
        <w:t>Según se cita en la web del Departamento de Lenguajes y Sistemas Informáticos de la Universidad de Sevilla (2004)</w:t>
      </w:r>
      <w:r w:rsidR="00E5377C" w:rsidRPr="005134D4">
        <w:rPr>
          <w:rStyle w:val="Refdenotaalpie"/>
          <w:lang w:val="es-ES_tradnl" w:eastAsia="es-ES"/>
        </w:rPr>
        <w:footnoteReference w:id="12"/>
      </w:r>
      <w:r w:rsidRPr="005134D4">
        <w:rPr>
          <w:lang w:val="es-ES_tradnl" w:eastAsia="es-ES"/>
        </w:rPr>
        <w:t xml:space="preserve">: </w:t>
      </w:r>
    </w:p>
    <w:p w14:paraId="22C5C360" w14:textId="17E9C695" w:rsidR="00E05F8E" w:rsidRPr="005134D4" w:rsidRDefault="00E05F8E" w:rsidP="00E05F8E">
      <w:pPr>
        <w:spacing w:line="320" w:lineRule="exact"/>
        <w:ind w:left="567" w:right="284"/>
        <w:rPr>
          <w:i/>
          <w:lang w:val="es-ES_tradnl" w:eastAsia="es-ES"/>
        </w:rPr>
      </w:pPr>
      <w:r w:rsidRPr="005134D4">
        <w:rPr>
          <w:i/>
          <w:lang w:val="es-ES_tradnl"/>
        </w:rPr>
        <w:t>REM (REquirements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sidRPr="005134D4">
        <w:rPr>
          <w:rFonts w:ascii="Verdana" w:hAnsi="Verdana"/>
          <w:i/>
          <w:lang w:val="es-ES_tradnl"/>
        </w:rPr>
        <w:t>.</w:t>
      </w:r>
      <w:r w:rsidRPr="005134D4">
        <w:rPr>
          <w:i/>
          <w:lang w:val="es-ES_tradnl" w:eastAsia="es-ES"/>
        </w:rPr>
        <w:t xml:space="preserve"> </w:t>
      </w:r>
    </w:p>
    <w:p w14:paraId="1523FD3E" w14:textId="5E3890FF" w:rsidR="00B01AC3" w:rsidRPr="005134D4" w:rsidRDefault="00160553" w:rsidP="005F12FE">
      <w:pPr>
        <w:pStyle w:val="Ttulo3"/>
      </w:pPr>
      <w:bookmarkStart w:id="542" w:name="_Toc16891820"/>
      <w:r w:rsidRPr="005134D4">
        <w:t>GitHub Desktop</w:t>
      </w:r>
      <w:bookmarkEnd w:id="542"/>
    </w:p>
    <w:p w14:paraId="35AD0850" w14:textId="7E05A463" w:rsidR="00E05F8E" w:rsidRPr="005134D4" w:rsidRDefault="00E5377C" w:rsidP="00E5377C">
      <w:pPr>
        <w:spacing w:line="360" w:lineRule="auto"/>
        <w:ind w:firstLine="284"/>
        <w:rPr>
          <w:lang w:val="es-ES_tradnl" w:eastAsia="es-ES"/>
        </w:rPr>
      </w:pPr>
      <w:r w:rsidRPr="005134D4">
        <w:rPr>
          <w:lang w:val="es-ES_tradnl" w:eastAsia="es-ES"/>
        </w:rPr>
        <w:t>Cliente</w:t>
      </w:r>
      <w:r w:rsidR="00160553" w:rsidRPr="005134D4">
        <w:rPr>
          <w:lang w:val="es-ES_tradnl" w:eastAsia="es-ES"/>
        </w:rPr>
        <w:t xml:space="preserve"> gráfico</w:t>
      </w:r>
      <w:r w:rsidR="00C578B9" w:rsidRPr="005134D4">
        <w:rPr>
          <w:lang w:val="es-ES_tradnl" w:eastAsia="es-ES"/>
        </w:rPr>
        <w:t xml:space="preserve"> de GitHub,</w:t>
      </w:r>
      <w:r w:rsidRPr="005134D4">
        <w:rPr>
          <w:lang w:val="es-ES_tradnl" w:eastAsia="es-ES"/>
        </w:rPr>
        <w:t xml:space="preserve"> </w:t>
      </w:r>
      <w:r w:rsidR="00160553" w:rsidRPr="005134D4">
        <w:rPr>
          <w:lang w:val="es-ES_tradnl" w:eastAsia="es-ES"/>
        </w:rPr>
        <w:t>para la conexi</w:t>
      </w:r>
      <w:r w:rsidR="00C578B9" w:rsidRPr="005134D4">
        <w:rPr>
          <w:lang w:val="es-ES_tradnl" w:eastAsia="es-ES"/>
        </w:rPr>
        <w:t xml:space="preserve">ón al repositorio remoto de Git. Herramienta gratuita y disponible para su descarga en </w:t>
      </w:r>
      <w:hyperlink r:id="rId84" w:history="1">
        <w:r w:rsidR="00C578B9" w:rsidRPr="005134D4">
          <w:rPr>
            <w:rStyle w:val="Hipervnculo"/>
            <w:lang w:val="es-ES_tradnl"/>
          </w:rPr>
          <w:t>https://desktop.github.com/</w:t>
        </w:r>
      </w:hyperlink>
      <w:r w:rsidR="00C578B9" w:rsidRPr="005134D4">
        <w:rPr>
          <w:lang w:val="es-ES_tradnl"/>
        </w:rPr>
        <w:t xml:space="preserve">. Se ha utilizado </w:t>
      </w:r>
      <w:r w:rsidR="00B92967" w:rsidRPr="005134D4">
        <w:rPr>
          <w:lang w:val="es-ES_tradnl"/>
        </w:rPr>
        <w:t xml:space="preserve">como repositorio </w:t>
      </w:r>
      <w:r w:rsidR="00C578B9" w:rsidRPr="005134D4">
        <w:rPr>
          <w:lang w:val="es-ES_tradnl"/>
        </w:rPr>
        <w:t>tanto para el código del proyecto</w:t>
      </w:r>
      <w:r w:rsidR="00B92967" w:rsidRPr="005134D4">
        <w:rPr>
          <w:lang w:val="es-ES_tradnl"/>
        </w:rPr>
        <w:t xml:space="preserve"> Petchain,</w:t>
      </w:r>
      <w:r w:rsidR="00C578B9" w:rsidRPr="005134D4">
        <w:rPr>
          <w:lang w:val="es-ES_tradnl"/>
        </w:rPr>
        <w:t xml:space="preserve"> como</w:t>
      </w:r>
      <w:r w:rsidR="00B92967" w:rsidRPr="005134D4">
        <w:rPr>
          <w:lang w:val="es-ES_tradnl"/>
        </w:rPr>
        <w:t xml:space="preserve"> para</w:t>
      </w:r>
      <w:r w:rsidR="00C578B9" w:rsidRPr="005134D4">
        <w:rPr>
          <w:lang w:val="es-ES_tradnl"/>
        </w:rPr>
        <w:t xml:space="preserve"> la </w:t>
      </w:r>
      <w:r w:rsidR="00B92967" w:rsidRPr="005134D4">
        <w:rPr>
          <w:lang w:val="es-ES_tradnl"/>
        </w:rPr>
        <w:t xml:space="preserve">presente </w:t>
      </w:r>
      <w:r w:rsidR="00C578B9" w:rsidRPr="005134D4">
        <w:rPr>
          <w:lang w:val="es-ES_tradnl"/>
        </w:rPr>
        <w:t>memoria.</w:t>
      </w:r>
    </w:p>
    <w:p w14:paraId="22AC297A" w14:textId="7CB4BA86" w:rsidR="00B01AC3" w:rsidRPr="005134D4" w:rsidRDefault="00B01AC3" w:rsidP="005F12FE">
      <w:pPr>
        <w:pStyle w:val="Ttulo3"/>
      </w:pPr>
      <w:bookmarkStart w:id="543" w:name="_Toc16891821"/>
      <w:r w:rsidRPr="005134D4">
        <w:t>Trello</w:t>
      </w:r>
      <w:bookmarkEnd w:id="543"/>
    </w:p>
    <w:p w14:paraId="41BFF8B3" w14:textId="39B04DA5" w:rsidR="00B01AC3" w:rsidRPr="005134D4" w:rsidRDefault="00203546" w:rsidP="00791D13">
      <w:pPr>
        <w:spacing w:line="360" w:lineRule="auto"/>
        <w:ind w:firstLine="284"/>
        <w:rPr>
          <w:lang w:val="es-ES_tradnl" w:eastAsia="es-ES"/>
        </w:rPr>
      </w:pPr>
      <w:r w:rsidRPr="005134D4">
        <w:rPr>
          <w:lang w:val="es-ES_tradnl" w:eastAsia="es-ES"/>
        </w:rPr>
        <w:t>Software para la gestión de tareas de un proyecto</w:t>
      </w:r>
      <w:r w:rsidR="00791D13" w:rsidRPr="005134D4">
        <w:rPr>
          <w:lang w:val="es-ES_tradnl" w:eastAsia="es-ES"/>
        </w:rPr>
        <w:t xml:space="preserve">, basado de una interfaz web, y que permite de modo visual llevar el control de éstas en formato de tableros con tarjetas, en donde se podrán definir, listas, comentarios, fechas de entrega, miembros de la tarea, etc. Desde el año 2017 forma parte de la lista de herramientas de la empresa Atlassian. Disponible en </w:t>
      </w:r>
      <w:hyperlink r:id="rId85" w:history="1">
        <w:r w:rsidR="00791D13" w:rsidRPr="005134D4">
          <w:rPr>
            <w:rStyle w:val="Hipervnculo"/>
            <w:lang w:val="es-ES_tradnl"/>
          </w:rPr>
          <w:t>https://trello.com/</w:t>
        </w:r>
      </w:hyperlink>
      <w:r w:rsidR="00791D13" w:rsidRPr="005134D4">
        <w:rPr>
          <w:lang w:val="es-ES_tradnl"/>
        </w:rPr>
        <w:t>, dispone de licencias gratuitas y premium.</w:t>
      </w:r>
    </w:p>
    <w:p w14:paraId="6D929C30" w14:textId="325AC9D2" w:rsidR="00787E1D" w:rsidRPr="005134D4" w:rsidRDefault="00B01AC3" w:rsidP="005F12FE">
      <w:pPr>
        <w:pStyle w:val="Ttulo3"/>
      </w:pPr>
      <w:bookmarkStart w:id="544" w:name="_Toc16891822"/>
      <w:r w:rsidRPr="005134D4">
        <w:t>Visual Studio Code</w:t>
      </w:r>
      <w:bookmarkEnd w:id="544"/>
    </w:p>
    <w:p w14:paraId="398053D7" w14:textId="63762897" w:rsidR="00B92967" w:rsidRPr="005134D4" w:rsidRDefault="00B92967" w:rsidP="00B92967">
      <w:pPr>
        <w:spacing w:line="360" w:lineRule="auto"/>
        <w:ind w:firstLine="284"/>
        <w:rPr>
          <w:lang w:val="es-ES_tradnl"/>
        </w:rPr>
      </w:pPr>
      <w:r w:rsidRPr="005134D4">
        <w:rPr>
          <w:lang w:val="es-ES_tradnl" w:eastAsia="es-ES"/>
        </w:rPr>
        <w:t>Editor de código fuente de la empresa Microsoft, con múltiples capacidades. Disponible para las plataformas Windows, Linux y Mac OS, permite además de la edición de código, conexión con repositorios Git, depuración de código, resaltado de errores de código y con una extensa lista de lenguajes soportados</w:t>
      </w:r>
      <w:r w:rsidR="004F5F97" w:rsidRPr="005134D4">
        <w:rPr>
          <w:lang w:val="es-ES_tradnl" w:eastAsia="es-ES"/>
        </w:rPr>
        <w:t xml:space="preserve"> como Javascript, Solidity, C, C++, C#, Java, Python, PHP, Go, etc</w:t>
      </w:r>
      <w:r w:rsidRPr="005134D4">
        <w:rPr>
          <w:lang w:val="es-ES_tradnl" w:eastAsia="es-ES"/>
        </w:rPr>
        <w:t xml:space="preserve">. Disponible para su descarga gratuita en: </w:t>
      </w:r>
      <w:hyperlink r:id="rId86" w:history="1">
        <w:r w:rsidRPr="005134D4">
          <w:rPr>
            <w:rStyle w:val="Hipervnculo"/>
            <w:lang w:val="es-ES_tradnl"/>
          </w:rPr>
          <w:t>https://code.visualstudio.com/download</w:t>
        </w:r>
      </w:hyperlink>
    </w:p>
    <w:p w14:paraId="27EBC24E" w14:textId="29BC5F46" w:rsidR="005A3E02" w:rsidRPr="005134D4" w:rsidRDefault="00B91CB3" w:rsidP="005F12FE">
      <w:pPr>
        <w:pStyle w:val="Ttulo3"/>
      </w:pPr>
      <w:bookmarkStart w:id="545" w:name="_Toc16891823"/>
      <w:r w:rsidRPr="005134D4">
        <w:t>TAW</w:t>
      </w:r>
      <w:bookmarkEnd w:id="545"/>
    </w:p>
    <w:p w14:paraId="3A9FCE6E" w14:textId="47F84E2B" w:rsidR="00B91CB3" w:rsidRPr="005134D4" w:rsidRDefault="00B91CB3" w:rsidP="00B91CB3">
      <w:pPr>
        <w:spacing w:line="360" w:lineRule="auto"/>
        <w:ind w:firstLine="284"/>
        <w:rPr>
          <w:lang w:val="es-ES_tradnl" w:eastAsia="es-ES"/>
        </w:rPr>
      </w:pPr>
      <w:r w:rsidRPr="005134D4">
        <w:rPr>
          <w:lang w:val="es-ES_tradnl" w:eastAsia="es-ES"/>
        </w:rPr>
        <w:t xml:space="preserve">Herramienta de validación de las pautas de Accesibilidad definidas por el WCAG 2.0 del W3C. Al ser un proyecto desplegado en servidor local, se ha instalado la versión para el </w:t>
      </w:r>
      <w:r w:rsidRPr="005134D4">
        <w:rPr>
          <w:lang w:val="es-ES_tradnl" w:eastAsia="es-ES"/>
        </w:rPr>
        <w:lastRenderedPageBreak/>
        <w:t xml:space="preserve">Sistema Operativo Ubuntu 18.02 Standalone. Software gratuito, está disponible on-line o para su descarga en: </w:t>
      </w:r>
      <w:hyperlink r:id="rId87" w:anchor="c4" w:history="1">
        <w:r w:rsidRPr="005134D4">
          <w:rPr>
            <w:rStyle w:val="Hipervnculo"/>
            <w:lang w:val="es-ES_tradnl"/>
          </w:rPr>
          <w:t>https://www.tawdis.net/proj#c4</w:t>
        </w:r>
      </w:hyperlink>
    </w:p>
    <w:p w14:paraId="4A5C2798" w14:textId="77777777" w:rsidR="00787E1D" w:rsidRPr="005134D4" w:rsidRDefault="00787E1D" w:rsidP="00787E1D">
      <w:pPr>
        <w:rPr>
          <w:lang w:val="es-ES_tradnl" w:eastAsia="es-ES"/>
        </w:rPr>
      </w:pPr>
    </w:p>
    <w:p w14:paraId="4C67C431" w14:textId="6C4CA69E" w:rsidR="00787E1D" w:rsidRPr="005134D4" w:rsidRDefault="002F42EA" w:rsidP="005F12FE">
      <w:pPr>
        <w:pStyle w:val="Ttulo2"/>
      </w:pPr>
      <w:bookmarkStart w:id="546" w:name="_Toc16891824"/>
      <w:r w:rsidRPr="005134D4">
        <w:t>Patrón de diseño</w:t>
      </w:r>
      <w:r w:rsidR="00787E1D" w:rsidRPr="005134D4">
        <w:t>.</w:t>
      </w:r>
      <w:bookmarkEnd w:id="546"/>
    </w:p>
    <w:p w14:paraId="280E525D" w14:textId="6B9E06EB" w:rsidR="00787E1D" w:rsidRPr="005134D4" w:rsidRDefault="002F42EA" w:rsidP="00076E03">
      <w:pPr>
        <w:spacing w:line="360" w:lineRule="auto"/>
        <w:ind w:firstLine="284"/>
        <w:rPr>
          <w:lang w:val="es-ES_tradnl" w:eastAsia="es-ES"/>
        </w:rPr>
      </w:pPr>
      <w:r w:rsidRPr="005134D4">
        <w:rPr>
          <w:lang w:val="es-ES_tradnl" w:eastAsia="es-ES"/>
        </w:rPr>
        <w:t xml:space="preserve">Petchain se ha diseñado bajo el patrón MVC, Modelo – Vista – Controlador. </w:t>
      </w:r>
      <w:r w:rsidR="00076E03" w:rsidRPr="005134D4">
        <w:rPr>
          <w:lang w:val="es-ES_tradnl" w:eastAsia="es-ES"/>
        </w:rPr>
        <w:t>El desarrollo bajo este paradigma se basa en la separación del código en tres partes diferenciadas, con el objetivo de favorecer el mantenimiento del software generado.</w:t>
      </w:r>
    </w:p>
    <w:p w14:paraId="287C491A" w14:textId="47E66616" w:rsidR="00076E03" w:rsidRPr="005134D4" w:rsidRDefault="00076E03" w:rsidP="00076E03">
      <w:pPr>
        <w:spacing w:line="360" w:lineRule="auto"/>
        <w:ind w:firstLine="284"/>
        <w:rPr>
          <w:lang w:val="es-ES_tradnl" w:eastAsia="es-ES"/>
        </w:rPr>
      </w:pPr>
    </w:p>
    <w:p w14:paraId="430D3B4B" w14:textId="1C27A56E" w:rsidR="00076E03" w:rsidRPr="005134D4" w:rsidRDefault="00076E03" w:rsidP="00076E03">
      <w:pPr>
        <w:spacing w:line="360" w:lineRule="auto"/>
        <w:ind w:firstLine="284"/>
        <w:rPr>
          <w:lang w:val="es-ES_tradnl" w:eastAsia="es-ES"/>
        </w:rPr>
      </w:pPr>
    </w:p>
    <w:p w14:paraId="0FEA4D6D" w14:textId="46CA3FB8" w:rsidR="00C53006" w:rsidRPr="005134D4" w:rsidRDefault="00C53006" w:rsidP="00076E03">
      <w:pPr>
        <w:spacing w:line="360" w:lineRule="auto"/>
        <w:ind w:firstLine="284"/>
        <w:rPr>
          <w:lang w:val="es-ES_tradnl" w:eastAsia="es-ES"/>
        </w:rPr>
      </w:pPr>
    </w:p>
    <w:p w14:paraId="2047C0C4" w14:textId="103062F9" w:rsidR="00787E1D" w:rsidRPr="005134D4" w:rsidRDefault="00787E1D" w:rsidP="00076E03">
      <w:pPr>
        <w:spacing w:line="360" w:lineRule="auto"/>
        <w:rPr>
          <w:lang w:val="es-ES_tradnl" w:eastAsia="es-ES"/>
        </w:rPr>
      </w:pPr>
    </w:p>
    <w:p w14:paraId="65908E56" w14:textId="6D226895" w:rsidR="00787E1D" w:rsidRPr="005134D4" w:rsidRDefault="00787E1D" w:rsidP="00076E03">
      <w:pPr>
        <w:spacing w:line="360" w:lineRule="auto"/>
        <w:rPr>
          <w:lang w:val="es-ES_tradnl" w:eastAsia="es-ES"/>
        </w:rPr>
      </w:pPr>
    </w:p>
    <w:p w14:paraId="42DCB0DF" w14:textId="04A4A333" w:rsidR="00076E03" w:rsidRPr="005134D4" w:rsidRDefault="00076E03" w:rsidP="00076E03">
      <w:pPr>
        <w:spacing w:line="360" w:lineRule="auto"/>
        <w:rPr>
          <w:lang w:val="es-ES_tradnl" w:eastAsia="es-ES"/>
        </w:rPr>
      </w:pPr>
    </w:p>
    <w:p w14:paraId="277A2E55" w14:textId="1A520784" w:rsidR="00076E03" w:rsidRPr="005134D4" w:rsidRDefault="00076E03" w:rsidP="00076E03">
      <w:pPr>
        <w:spacing w:line="360" w:lineRule="auto"/>
        <w:rPr>
          <w:lang w:val="es-ES_tradnl" w:eastAsia="es-ES"/>
        </w:rPr>
      </w:pPr>
    </w:p>
    <w:p w14:paraId="7A795A46" w14:textId="77777777" w:rsidR="00C53006" w:rsidRPr="005134D4" w:rsidRDefault="00C53006" w:rsidP="00C53006">
      <w:pPr>
        <w:rPr>
          <w:lang w:val="es-ES_tradnl" w:eastAsia="es-ES"/>
        </w:rPr>
      </w:pPr>
    </w:p>
    <w:p w14:paraId="17F4959D" w14:textId="77777777" w:rsidR="006438C5" w:rsidRPr="005134D4" w:rsidRDefault="006438C5" w:rsidP="00C53006">
      <w:pPr>
        <w:rPr>
          <w:lang w:val="es-ES_tradnl"/>
        </w:rPr>
      </w:pPr>
    </w:p>
    <w:p w14:paraId="48B2D1B3" w14:textId="77777777" w:rsidR="005A3E02" w:rsidRPr="005134D4" w:rsidRDefault="005A3E02" w:rsidP="00C53006">
      <w:pPr>
        <w:rPr>
          <w:lang w:val="es-ES_tradnl"/>
        </w:rPr>
      </w:pPr>
    </w:p>
    <w:p w14:paraId="0F2389AF" w14:textId="77777777" w:rsidR="005A3E02" w:rsidRPr="005134D4" w:rsidRDefault="005A3E02" w:rsidP="00C53006">
      <w:pPr>
        <w:rPr>
          <w:lang w:val="es-ES_tradnl"/>
        </w:rPr>
      </w:pPr>
    </w:p>
    <w:p w14:paraId="6165C741" w14:textId="77777777" w:rsidR="005A3E02" w:rsidRPr="005134D4" w:rsidRDefault="005A3E02" w:rsidP="00C53006">
      <w:pPr>
        <w:rPr>
          <w:lang w:val="es-ES_tradnl"/>
        </w:rPr>
      </w:pPr>
    </w:p>
    <w:p w14:paraId="57C80790" w14:textId="77777777" w:rsidR="005A3E02" w:rsidRPr="005134D4" w:rsidRDefault="005A3E02" w:rsidP="00C53006">
      <w:pPr>
        <w:rPr>
          <w:lang w:val="es-ES_tradnl"/>
        </w:rPr>
      </w:pPr>
    </w:p>
    <w:p w14:paraId="45283C0A" w14:textId="77777777" w:rsidR="009442BB" w:rsidRPr="005134D4" w:rsidRDefault="009442BB" w:rsidP="00C53006">
      <w:pPr>
        <w:rPr>
          <w:lang w:val="es-ES_tradnl"/>
        </w:rPr>
      </w:pPr>
    </w:p>
    <w:p w14:paraId="5204BCCF" w14:textId="64E33620" w:rsidR="008345A3" w:rsidRPr="005134D4" w:rsidRDefault="008345A3" w:rsidP="005B6F6B">
      <w:pPr>
        <w:pStyle w:val="Ttulo1"/>
      </w:pPr>
      <w:bookmarkStart w:id="547" w:name="_Toc10465268"/>
      <w:bookmarkStart w:id="548" w:name="_Toc10541986"/>
      <w:bookmarkStart w:id="549" w:name="_Toc10546365"/>
      <w:bookmarkStart w:id="550" w:name="_Toc10546490"/>
      <w:bookmarkStart w:id="551" w:name="_Toc10547407"/>
      <w:bookmarkStart w:id="552" w:name="_Toc16891825"/>
      <w:bookmarkEnd w:id="547"/>
      <w:bookmarkEnd w:id="548"/>
      <w:bookmarkEnd w:id="549"/>
      <w:bookmarkEnd w:id="550"/>
      <w:bookmarkEnd w:id="551"/>
      <w:r w:rsidRPr="005134D4">
        <w:t>Petchain. Descripción funcional</w:t>
      </w:r>
      <w:bookmarkEnd w:id="552"/>
    </w:p>
    <w:p w14:paraId="22A14F2C" w14:textId="583985EE" w:rsidR="00E23256" w:rsidRPr="005134D4" w:rsidRDefault="00E23256" w:rsidP="00E23256">
      <w:pPr>
        <w:rPr>
          <w:lang w:val="es-ES_tradnl"/>
        </w:rPr>
      </w:pPr>
      <w:r w:rsidRPr="005134D4">
        <w:rPr>
          <w:color w:val="FF0000"/>
          <w:lang w:val="es-ES_tradnl"/>
        </w:rPr>
        <w:t>POR REDACTAR</w:t>
      </w:r>
      <w:r w:rsidRPr="005134D4">
        <w:rPr>
          <w:lang w:val="es-ES_tradnl"/>
        </w:rPr>
        <w:t>: Tarjeta Trello: https://trello.com/c/OcObwih7</w:t>
      </w:r>
    </w:p>
    <w:p w14:paraId="35369E0E" w14:textId="77777777" w:rsidR="00D32AC6" w:rsidRPr="005134D4" w:rsidRDefault="00D32AC6">
      <w:pPr>
        <w:jc w:val="left"/>
        <w:rPr>
          <w:lang w:val="es-ES_tradnl"/>
        </w:rPr>
      </w:pPr>
    </w:p>
    <w:p w14:paraId="4425061E" w14:textId="77777777" w:rsidR="00D32AC6" w:rsidRPr="005134D4" w:rsidRDefault="00D32AC6" w:rsidP="00D32AC6">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53" w:name="_Toc10546370"/>
      <w:bookmarkStart w:id="554" w:name="_Toc10546495"/>
      <w:bookmarkStart w:id="555" w:name="_Toc10547412"/>
      <w:bookmarkStart w:id="556" w:name="_Toc15167576"/>
      <w:bookmarkStart w:id="557" w:name="_Toc15235146"/>
      <w:bookmarkStart w:id="558" w:name="_Toc15684971"/>
      <w:bookmarkStart w:id="559" w:name="_Toc16445736"/>
      <w:bookmarkStart w:id="560" w:name="_Toc16452281"/>
      <w:bookmarkStart w:id="561" w:name="_Toc16891826"/>
      <w:bookmarkEnd w:id="553"/>
      <w:bookmarkEnd w:id="554"/>
      <w:bookmarkEnd w:id="555"/>
      <w:bookmarkEnd w:id="556"/>
      <w:bookmarkEnd w:id="557"/>
      <w:bookmarkEnd w:id="558"/>
      <w:bookmarkEnd w:id="559"/>
      <w:bookmarkEnd w:id="560"/>
      <w:bookmarkEnd w:id="561"/>
    </w:p>
    <w:p w14:paraId="4CCEFF50" w14:textId="77777777" w:rsidR="00D32AC6" w:rsidRPr="005134D4" w:rsidRDefault="00D32AC6" w:rsidP="005F12FE">
      <w:pPr>
        <w:pStyle w:val="Ttulo2"/>
      </w:pPr>
      <w:bookmarkStart w:id="562" w:name="_Toc16891827"/>
      <w:r w:rsidRPr="005134D4">
        <w:t>Login</w:t>
      </w:r>
      <w:bookmarkEnd w:id="562"/>
    </w:p>
    <w:p w14:paraId="4F8F5112" w14:textId="77777777" w:rsidR="00D32AC6" w:rsidRPr="005134D4" w:rsidRDefault="00D32AC6" w:rsidP="00D32AC6">
      <w:pPr>
        <w:jc w:val="center"/>
        <w:rPr>
          <w:noProof/>
          <w:lang w:val="es-ES_tradnl" w:eastAsia="es-ES"/>
        </w:rPr>
      </w:pPr>
    </w:p>
    <w:p w14:paraId="1526CF8F" w14:textId="1CF42C30" w:rsidR="00F5792A" w:rsidRPr="005134D4" w:rsidRDefault="00D32AC6" w:rsidP="00D32AC6">
      <w:pPr>
        <w:jc w:val="center"/>
        <w:rPr>
          <w:lang w:val="es-ES_tradnl"/>
        </w:rPr>
      </w:pPr>
      <w:r w:rsidRPr="005134D4">
        <w:rPr>
          <w:noProof/>
          <w:lang w:val="es-ES_tradnl" w:eastAsia="es-ES"/>
        </w:rPr>
        <w:drawing>
          <wp:inline distT="0" distB="0" distL="0" distR="0" wp14:anchorId="5E4FDEAA" wp14:editId="359593F2">
            <wp:extent cx="2695575" cy="26765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957" t="13532" r="26240" b="3804"/>
                    <a:stretch/>
                  </pic:blipFill>
                  <pic:spPr bwMode="auto">
                    <a:xfrm>
                      <a:off x="0" y="0"/>
                      <a:ext cx="2695575" cy="2676525"/>
                    </a:xfrm>
                    <a:prstGeom prst="rect">
                      <a:avLst/>
                    </a:prstGeom>
                    <a:ln>
                      <a:noFill/>
                    </a:ln>
                    <a:extLst>
                      <a:ext uri="{53640926-AAD7-44D8-BBD7-CCE9431645EC}">
                        <a14:shadowObscured xmlns:a14="http://schemas.microsoft.com/office/drawing/2010/main"/>
                      </a:ext>
                    </a:extLst>
                  </pic:spPr>
                </pic:pic>
              </a:graphicData>
            </a:graphic>
          </wp:inline>
        </w:drawing>
      </w:r>
      <w:r w:rsidR="00F5792A" w:rsidRPr="005134D4">
        <w:rPr>
          <w:lang w:val="es-ES_tradnl"/>
        </w:rPr>
        <w:br w:type="page"/>
      </w:r>
    </w:p>
    <w:p w14:paraId="4AC73399" w14:textId="440967DF" w:rsidR="00F20773" w:rsidRPr="005134D4" w:rsidRDefault="00585FDB" w:rsidP="005B6F6B">
      <w:pPr>
        <w:pStyle w:val="Ttulo1"/>
      </w:pPr>
      <w:bookmarkStart w:id="563" w:name="_Toc16891828"/>
      <w:r w:rsidRPr="005134D4">
        <w:lastRenderedPageBreak/>
        <w:t>Pruebas y testing</w:t>
      </w:r>
      <w:bookmarkEnd w:id="563"/>
    </w:p>
    <w:p w14:paraId="4BDB1005" w14:textId="3A3B3137" w:rsidR="00655078" w:rsidRPr="005134D4" w:rsidRDefault="00655078" w:rsidP="00655078">
      <w:pPr>
        <w:spacing w:line="360" w:lineRule="auto"/>
        <w:ind w:firstLine="284"/>
        <w:rPr>
          <w:lang w:val="es-ES_tradnl"/>
        </w:rPr>
      </w:pPr>
      <w:r w:rsidRPr="005134D4">
        <w:rPr>
          <w:lang w:val="es-ES_tradnl"/>
        </w:rPr>
        <w:t>El objetivo de esta sección es comprobar como el código desarrollado cumple con las expectativas, requisitos y criterios técnicos definidos.</w:t>
      </w:r>
      <w:r w:rsidR="00293AFB" w:rsidRPr="005134D4">
        <w:rPr>
          <w:lang w:val="es-ES_tradnl"/>
        </w:rPr>
        <w:t xml:space="preserve"> En concreto se van a realizar los siguientes test para la validación de la aplicación:</w:t>
      </w:r>
    </w:p>
    <w:p w14:paraId="72CCEA08" w14:textId="1D2E5D8B" w:rsidR="00293AFB" w:rsidRPr="005134D4" w:rsidRDefault="00293AFB" w:rsidP="00DD2112">
      <w:pPr>
        <w:pStyle w:val="Prrafodelista"/>
        <w:numPr>
          <w:ilvl w:val="0"/>
          <w:numId w:val="18"/>
        </w:numPr>
        <w:spacing w:line="360" w:lineRule="auto"/>
        <w:rPr>
          <w:lang w:val="es-ES_tradnl"/>
        </w:rPr>
      </w:pPr>
      <w:r w:rsidRPr="005134D4">
        <w:rPr>
          <w:lang w:val="es-ES_tradnl"/>
        </w:rPr>
        <w:t>Validación de código.</w:t>
      </w:r>
    </w:p>
    <w:p w14:paraId="77554469" w14:textId="7899A531" w:rsidR="00293AFB" w:rsidRPr="005134D4" w:rsidRDefault="00293AFB" w:rsidP="00DD2112">
      <w:pPr>
        <w:pStyle w:val="Prrafodelista"/>
        <w:numPr>
          <w:ilvl w:val="0"/>
          <w:numId w:val="18"/>
        </w:numPr>
        <w:spacing w:line="360" w:lineRule="auto"/>
        <w:rPr>
          <w:lang w:val="es-ES_tradnl"/>
        </w:rPr>
      </w:pPr>
      <w:r w:rsidRPr="005134D4">
        <w:rPr>
          <w:lang w:val="es-ES_tradnl"/>
        </w:rPr>
        <w:t>Test de accesibilidad.</w:t>
      </w:r>
    </w:p>
    <w:p w14:paraId="16C75878" w14:textId="751899C0" w:rsidR="00293AFB" w:rsidRPr="005134D4" w:rsidRDefault="00293AFB" w:rsidP="00DD2112">
      <w:pPr>
        <w:pStyle w:val="Prrafodelista"/>
        <w:numPr>
          <w:ilvl w:val="0"/>
          <w:numId w:val="18"/>
        </w:numPr>
        <w:spacing w:line="360" w:lineRule="auto"/>
        <w:rPr>
          <w:lang w:val="es-ES_tradnl"/>
        </w:rPr>
      </w:pPr>
      <w:r w:rsidRPr="005134D4">
        <w:rPr>
          <w:lang w:val="es-ES_tradnl"/>
        </w:rPr>
        <w:t>Pruebas de regresión.</w:t>
      </w:r>
    </w:p>
    <w:p w14:paraId="325EACD1" w14:textId="7089EC61" w:rsidR="00293AFB" w:rsidRPr="005134D4" w:rsidRDefault="00293AFB" w:rsidP="00DD2112">
      <w:pPr>
        <w:pStyle w:val="Prrafodelista"/>
        <w:numPr>
          <w:ilvl w:val="0"/>
          <w:numId w:val="18"/>
        </w:numPr>
        <w:spacing w:line="360" w:lineRule="auto"/>
        <w:rPr>
          <w:lang w:val="es-ES_tradnl"/>
        </w:rPr>
      </w:pPr>
      <w:r w:rsidRPr="005134D4">
        <w:rPr>
          <w:lang w:val="es-ES_tradnl"/>
        </w:rPr>
        <w:t>Test de Smartcontracts.</w:t>
      </w:r>
    </w:p>
    <w:p w14:paraId="6BD8A048" w14:textId="4C3A65F9" w:rsidR="00293AFB" w:rsidRPr="005134D4" w:rsidRDefault="00293AFB" w:rsidP="00DD2112">
      <w:pPr>
        <w:pStyle w:val="Prrafodelista"/>
        <w:numPr>
          <w:ilvl w:val="0"/>
          <w:numId w:val="18"/>
        </w:numPr>
        <w:spacing w:line="360" w:lineRule="auto"/>
        <w:rPr>
          <w:lang w:val="es-ES_tradnl"/>
        </w:rPr>
      </w:pPr>
      <w:r w:rsidRPr="005134D4">
        <w:rPr>
          <w:lang w:val="es-ES_tradnl"/>
        </w:rPr>
        <w:t>Validación de objetos JSON.</w:t>
      </w:r>
    </w:p>
    <w:p w14:paraId="0C4B73EC"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64" w:name="_Toc10465170"/>
      <w:bookmarkStart w:id="565" w:name="_Toc10465277"/>
      <w:bookmarkStart w:id="566" w:name="_Toc10541992"/>
      <w:bookmarkStart w:id="567" w:name="_Toc10546373"/>
      <w:bookmarkStart w:id="568" w:name="_Toc10546498"/>
      <w:bookmarkStart w:id="569" w:name="_Toc10547415"/>
      <w:bookmarkStart w:id="570" w:name="_Toc15167579"/>
      <w:bookmarkStart w:id="571" w:name="_Toc15235149"/>
      <w:bookmarkStart w:id="572" w:name="_Toc15684974"/>
      <w:bookmarkStart w:id="573" w:name="_Toc16445739"/>
      <w:bookmarkStart w:id="574" w:name="_Toc16452284"/>
      <w:bookmarkStart w:id="575" w:name="_Toc16891829"/>
      <w:bookmarkEnd w:id="564"/>
      <w:bookmarkEnd w:id="565"/>
      <w:bookmarkEnd w:id="566"/>
      <w:bookmarkEnd w:id="567"/>
      <w:bookmarkEnd w:id="568"/>
      <w:bookmarkEnd w:id="569"/>
      <w:bookmarkEnd w:id="570"/>
      <w:bookmarkEnd w:id="571"/>
      <w:bookmarkEnd w:id="572"/>
      <w:bookmarkEnd w:id="573"/>
      <w:bookmarkEnd w:id="574"/>
      <w:bookmarkEnd w:id="575"/>
    </w:p>
    <w:p w14:paraId="468E7D48" w14:textId="77777777" w:rsidR="00896DFF" w:rsidRPr="005134D4" w:rsidRDefault="00896DFF" w:rsidP="00896DFF">
      <w:pPr>
        <w:pStyle w:val="Prrafodelista"/>
        <w:numPr>
          <w:ilvl w:val="0"/>
          <w:numId w:val="5"/>
        </w:numPr>
        <w:pBdr>
          <w:bottom w:val="single" w:sz="18" w:space="1" w:color="365F91"/>
        </w:pBdr>
        <w:spacing w:before="120" w:after="240"/>
        <w:contextualSpacing w:val="0"/>
        <w:outlineLvl w:val="1"/>
        <w:rPr>
          <w:b/>
          <w:vanish/>
          <w:color w:val="365F91"/>
          <w:sz w:val="28"/>
          <w:szCs w:val="32"/>
          <w:shd w:val="clear" w:color="auto" w:fill="auto"/>
          <w:lang w:val="es-ES_tradnl" w:eastAsia="es-ES"/>
        </w:rPr>
      </w:pPr>
      <w:bookmarkStart w:id="576" w:name="_Toc10465171"/>
      <w:bookmarkStart w:id="577" w:name="_Toc10465278"/>
      <w:bookmarkStart w:id="578" w:name="_Toc10541993"/>
      <w:bookmarkStart w:id="579" w:name="_Toc10546374"/>
      <w:bookmarkStart w:id="580" w:name="_Toc10546499"/>
      <w:bookmarkStart w:id="581" w:name="_Toc10547416"/>
      <w:bookmarkStart w:id="582" w:name="_Toc15167580"/>
      <w:bookmarkStart w:id="583" w:name="_Toc15235150"/>
      <w:bookmarkStart w:id="584" w:name="_Toc15684975"/>
      <w:bookmarkStart w:id="585" w:name="_Toc16445740"/>
      <w:bookmarkStart w:id="586" w:name="_Toc16452285"/>
      <w:bookmarkStart w:id="587" w:name="_Toc16891830"/>
      <w:bookmarkEnd w:id="576"/>
      <w:bookmarkEnd w:id="577"/>
      <w:bookmarkEnd w:id="578"/>
      <w:bookmarkEnd w:id="579"/>
      <w:bookmarkEnd w:id="580"/>
      <w:bookmarkEnd w:id="581"/>
      <w:bookmarkEnd w:id="582"/>
      <w:bookmarkEnd w:id="583"/>
      <w:bookmarkEnd w:id="584"/>
      <w:bookmarkEnd w:id="585"/>
      <w:bookmarkEnd w:id="586"/>
      <w:bookmarkEnd w:id="587"/>
    </w:p>
    <w:p w14:paraId="2FB52282" w14:textId="45AADA88" w:rsidR="00585FDB" w:rsidRPr="005134D4" w:rsidRDefault="00585FDB" w:rsidP="005F12FE">
      <w:pPr>
        <w:pStyle w:val="Ttulo2"/>
      </w:pPr>
      <w:bookmarkStart w:id="588" w:name="_Toc16891831"/>
      <w:r w:rsidRPr="005134D4">
        <w:t>Validación de código</w:t>
      </w:r>
      <w:bookmarkEnd w:id="588"/>
    </w:p>
    <w:p w14:paraId="52F9A16E" w14:textId="76C22F65" w:rsidR="00585FDB" w:rsidRPr="005134D4" w:rsidRDefault="00293AFB" w:rsidP="00293AFB">
      <w:pPr>
        <w:spacing w:line="360" w:lineRule="auto"/>
        <w:ind w:firstLine="284"/>
        <w:rPr>
          <w:lang w:val="es-ES_tradnl"/>
        </w:rPr>
      </w:pPr>
      <w:r w:rsidRPr="005134D4">
        <w:rPr>
          <w:lang w:val="es-ES_tradnl"/>
        </w:rPr>
        <w:t>En el capítulo 3 se hizo una enumeración de los requisitos necesarios para la implementación de Petchain, en concreto dentro de los requisitos no funcionales, se estableció la necesidad de la validación del código según los estándares del W3C (NFR0008)</w:t>
      </w:r>
      <w:r w:rsidR="0096633D" w:rsidRPr="005134D4">
        <w:rPr>
          <w:lang w:val="es-ES_tradnl"/>
        </w:rPr>
        <w:t>.</w:t>
      </w:r>
    </w:p>
    <w:p w14:paraId="6BB109FC" w14:textId="77777777" w:rsidR="0096633D" w:rsidRPr="005134D4" w:rsidRDefault="0096633D" w:rsidP="00293AFB">
      <w:pPr>
        <w:spacing w:line="360" w:lineRule="auto"/>
        <w:ind w:firstLine="284"/>
        <w:rPr>
          <w:lang w:val="es-ES_tradnl"/>
        </w:rPr>
      </w:pPr>
      <w:r w:rsidRPr="005134D4">
        <w:rPr>
          <w:lang w:val="es-ES_tradnl"/>
        </w:rPr>
        <w:t>Para la realización de estas pruebas se han cargado los ficheros estáticos (</w:t>
      </w:r>
      <w:r w:rsidRPr="005134D4">
        <w:rPr>
          <w:i/>
          <w:lang w:val="es-ES_tradnl"/>
        </w:rPr>
        <w:t>*.html y *.css</w:t>
      </w:r>
      <w:r w:rsidRPr="005134D4">
        <w:rPr>
          <w:lang w:val="es-ES_tradnl"/>
        </w:rPr>
        <w:t xml:space="preserve">) en la página web </w:t>
      </w:r>
      <w:hyperlink r:id="rId89" w:anchor="file" w:history="1">
        <w:r w:rsidRPr="005134D4">
          <w:rPr>
            <w:color w:val="0000FF"/>
            <w:u w:val="single"/>
            <w:lang w:val="es-ES_tradnl"/>
          </w:rPr>
          <w:t>https://validator.w3.org/nu/#file</w:t>
        </w:r>
      </w:hyperlink>
      <w:r w:rsidRPr="005134D4">
        <w:rPr>
          <w:lang w:val="es-ES_tradnl"/>
        </w:rPr>
        <w:t xml:space="preserve"> con el objeto de conocer el nivel de cumplimiento del código desarrollado. </w:t>
      </w:r>
    </w:p>
    <w:p w14:paraId="2480B8D5" w14:textId="30457779" w:rsidR="0096633D" w:rsidRPr="005134D4" w:rsidRDefault="0096633D" w:rsidP="005F12FE">
      <w:pPr>
        <w:pStyle w:val="Ttulo3"/>
      </w:pPr>
      <w:bookmarkStart w:id="589" w:name="_Toc10465173"/>
      <w:bookmarkStart w:id="590" w:name="_Toc10465280"/>
      <w:bookmarkStart w:id="591" w:name="_Toc10541995"/>
      <w:bookmarkStart w:id="592" w:name="_Toc10546376"/>
      <w:bookmarkStart w:id="593" w:name="_Toc10546501"/>
      <w:bookmarkStart w:id="594" w:name="_Toc10547418"/>
      <w:bookmarkStart w:id="595" w:name="_Toc10546502"/>
      <w:bookmarkStart w:id="596" w:name="_Toc10547419"/>
      <w:bookmarkStart w:id="597" w:name="_Toc10546503"/>
      <w:bookmarkStart w:id="598" w:name="_Toc10547420"/>
      <w:bookmarkStart w:id="599" w:name="_Toc10546504"/>
      <w:bookmarkStart w:id="600" w:name="_Toc10547421"/>
      <w:bookmarkStart w:id="601" w:name="_Toc16891832"/>
      <w:bookmarkEnd w:id="589"/>
      <w:bookmarkEnd w:id="590"/>
      <w:bookmarkEnd w:id="591"/>
      <w:bookmarkEnd w:id="592"/>
      <w:bookmarkEnd w:id="593"/>
      <w:bookmarkEnd w:id="594"/>
      <w:bookmarkEnd w:id="595"/>
      <w:bookmarkEnd w:id="596"/>
      <w:bookmarkEnd w:id="597"/>
      <w:bookmarkEnd w:id="598"/>
      <w:bookmarkEnd w:id="599"/>
      <w:bookmarkEnd w:id="600"/>
      <w:r w:rsidRPr="005134D4">
        <w:t>Validación inicial</w:t>
      </w:r>
      <w:r w:rsidR="0044456C" w:rsidRPr="005134D4">
        <w:t xml:space="preserve"> (*.html)</w:t>
      </w:r>
      <w:bookmarkEnd w:id="601"/>
    </w:p>
    <w:p w14:paraId="12A13260" w14:textId="099729D5" w:rsidR="0096633D" w:rsidRPr="005134D4" w:rsidRDefault="0096633D" w:rsidP="00293AFB">
      <w:pPr>
        <w:spacing w:line="360" w:lineRule="auto"/>
        <w:ind w:firstLine="284"/>
        <w:rPr>
          <w:lang w:val="es-ES_tradnl"/>
        </w:rPr>
      </w:pPr>
      <w:r w:rsidRPr="005134D4">
        <w:rPr>
          <w:lang w:val="es-ES_tradnl"/>
        </w:rPr>
        <w:t>Basándonos en las pruebas realizadas, los ficheros *.html de Petchain arrojan los siguientes resultados:</w:t>
      </w:r>
    </w:p>
    <w:tbl>
      <w:tblPr>
        <w:tblStyle w:val="Tablaconcuadrcula"/>
        <w:tblW w:w="0" w:type="auto"/>
        <w:tblCellMar>
          <w:top w:w="57" w:type="dxa"/>
          <w:bottom w:w="57" w:type="dxa"/>
        </w:tblCellMar>
        <w:tblLook w:val="04A0" w:firstRow="1" w:lastRow="0" w:firstColumn="1" w:lastColumn="0" w:noHBand="0" w:noVBand="1"/>
      </w:tblPr>
      <w:tblGrid>
        <w:gridCol w:w="1696"/>
        <w:gridCol w:w="6557"/>
        <w:gridCol w:w="807"/>
      </w:tblGrid>
      <w:tr w:rsidR="0096633D" w:rsidRPr="005134D4" w14:paraId="7F9871F5" w14:textId="77777777" w:rsidTr="009D1EBC">
        <w:trPr>
          <w:tblHeader/>
        </w:trPr>
        <w:tc>
          <w:tcPr>
            <w:tcW w:w="9060" w:type="dxa"/>
            <w:gridSpan w:val="3"/>
            <w:shd w:val="clear" w:color="auto" w:fill="548DD4" w:themeFill="text2" w:themeFillTint="99"/>
          </w:tcPr>
          <w:p w14:paraId="578E0D13" w14:textId="620A9C59" w:rsidR="0096633D" w:rsidRPr="005134D4" w:rsidRDefault="0096633D" w:rsidP="0096633D">
            <w:pPr>
              <w:jc w:val="center"/>
              <w:rPr>
                <w:b/>
                <w:color w:val="FFFFFF"/>
                <w:shd w:val="clear" w:color="auto" w:fill="auto"/>
                <w:lang w:val="es-ES_tradnl" w:eastAsia="es-ES"/>
              </w:rPr>
            </w:pPr>
            <w:r w:rsidRPr="005134D4">
              <w:rPr>
                <w:b/>
                <w:color w:val="FFFFFF"/>
                <w:shd w:val="clear" w:color="auto" w:fill="auto"/>
                <w:lang w:val="es-ES_tradnl" w:eastAsia="es-ES"/>
              </w:rPr>
              <w:t>Pruebas de validación de código</w:t>
            </w:r>
          </w:p>
        </w:tc>
      </w:tr>
      <w:tr w:rsidR="009D1EBC" w:rsidRPr="005134D4" w14:paraId="5A49F455" w14:textId="77777777" w:rsidTr="009D1EBC">
        <w:tc>
          <w:tcPr>
            <w:tcW w:w="1158" w:type="dxa"/>
            <w:vAlign w:val="center"/>
          </w:tcPr>
          <w:p w14:paraId="1658BEF7" w14:textId="2CD0E76C" w:rsidR="0096633D" w:rsidRPr="005134D4" w:rsidRDefault="006331AA" w:rsidP="009D1EBC">
            <w:pPr>
              <w:jc w:val="center"/>
              <w:rPr>
                <w:lang w:val="es-ES_tradnl"/>
              </w:rPr>
            </w:pPr>
            <w:r w:rsidRPr="005134D4">
              <w:rPr>
                <w:lang w:val="es-ES_tradnl"/>
              </w:rPr>
              <w:t>login.html</w:t>
            </w:r>
          </w:p>
        </w:tc>
        <w:tc>
          <w:tcPr>
            <w:tcW w:w="6917" w:type="dxa"/>
            <w:vAlign w:val="center"/>
          </w:tcPr>
          <w:p w14:paraId="65A2C00D" w14:textId="64DF9181" w:rsidR="0096633D" w:rsidRPr="005134D4" w:rsidRDefault="009D1EBC" w:rsidP="009D1EBC">
            <w:pPr>
              <w:pStyle w:val="stats"/>
              <w:spacing w:before="0" w:beforeAutospacing="0" w:after="120" w:afterAutospacing="0"/>
              <w:jc w:val="center"/>
              <w:rPr>
                <w:lang w:val="es-ES_tradnl"/>
              </w:rPr>
            </w:pPr>
            <w:r w:rsidRPr="005134D4">
              <w:rPr>
                <w:noProof/>
                <w:lang w:val="es-ES_tradnl"/>
              </w:rPr>
              <w:drawing>
                <wp:inline distT="0" distB="0" distL="0" distR="0" wp14:anchorId="6FDDE43E" wp14:editId="46596FA0">
                  <wp:extent cx="3774559" cy="95631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45973" r="34401" b="24464"/>
                          <a:stretch/>
                        </pic:blipFill>
                        <pic:spPr bwMode="auto">
                          <a:xfrm>
                            <a:off x="0" y="0"/>
                            <a:ext cx="3778123" cy="957213"/>
                          </a:xfrm>
                          <a:prstGeom prst="rect">
                            <a:avLst/>
                          </a:prstGeom>
                          <a:ln>
                            <a:noFill/>
                          </a:ln>
                          <a:extLst>
                            <a:ext uri="{53640926-AAD7-44D8-BBD7-CCE9431645EC}">
                              <a14:shadowObscured xmlns:a14="http://schemas.microsoft.com/office/drawing/2010/main"/>
                            </a:ext>
                          </a:extLst>
                        </pic:spPr>
                      </pic:pic>
                    </a:graphicData>
                  </a:graphic>
                </wp:inline>
              </w:drawing>
            </w:r>
          </w:p>
        </w:tc>
        <w:tc>
          <w:tcPr>
            <w:tcW w:w="985" w:type="dxa"/>
            <w:vAlign w:val="center"/>
          </w:tcPr>
          <w:p w14:paraId="2FAEA703" w14:textId="07A8EA89" w:rsidR="0096633D" w:rsidRPr="005134D4" w:rsidRDefault="006331AA" w:rsidP="009D1EBC">
            <w:pPr>
              <w:jc w:val="center"/>
              <w:rPr>
                <w:lang w:val="es-ES_tradnl"/>
              </w:rPr>
            </w:pPr>
            <w:r w:rsidRPr="005134D4">
              <w:rPr>
                <w:noProof/>
                <w:lang w:val="es-ES_tradnl" w:eastAsia="es-ES"/>
              </w:rPr>
              <w:drawing>
                <wp:inline distT="0" distB="0" distL="0" distR="0" wp14:anchorId="763A4E67" wp14:editId="701C1641">
                  <wp:extent cx="247650" cy="247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ck-sign.gif"/>
                          <pic:cNvPicPr/>
                        </pic:nvPicPr>
                        <pic:blipFill>
                          <a:blip r:embed="rId9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5134D4" w14:paraId="2010184B" w14:textId="77777777" w:rsidTr="00E671A2">
        <w:trPr>
          <w:trHeight w:val="576"/>
        </w:trPr>
        <w:tc>
          <w:tcPr>
            <w:tcW w:w="1158" w:type="dxa"/>
            <w:vAlign w:val="center"/>
          </w:tcPr>
          <w:p w14:paraId="622F3D57" w14:textId="7DF7E358" w:rsidR="0096633D" w:rsidRPr="005134D4" w:rsidRDefault="009D1EBC" w:rsidP="009D1EBC">
            <w:pPr>
              <w:jc w:val="center"/>
              <w:rPr>
                <w:lang w:val="es-ES_tradnl"/>
              </w:rPr>
            </w:pPr>
            <w:r w:rsidRPr="005134D4">
              <w:rPr>
                <w:lang w:val="es-ES_tradnl"/>
              </w:rPr>
              <w:t>contact.html</w:t>
            </w:r>
          </w:p>
        </w:tc>
        <w:tc>
          <w:tcPr>
            <w:tcW w:w="6917" w:type="dxa"/>
            <w:vAlign w:val="center"/>
          </w:tcPr>
          <w:p w14:paraId="495111FD" w14:textId="57B356F2" w:rsidR="0096633D" w:rsidRPr="005134D4" w:rsidRDefault="00E671A2" w:rsidP="00DD2112">
            <w:pPr>
              <w:pStyle w:val="Prrafodelista"/>
              <w:numPr>
                <w:ilvl w:val="0"/>
                <w:numId w:val="20"/>
              </w:numPr>
              <w:jc w:val="left"/>
              <w:rPr>
                <w:lang w:val="es-ES_tradnl"/>
              </w:rPr>
            </w:pPr>
            <w:r w:rsidRPr="005134D4">
              <w:rPr>
                <w:b/>
                <w:noProof/>
                <w:color w:val="FF0000"/>
                <w:lang w:val="es-ES_tradnl" w:eastAsia="es-ES"/>
              </w:rPr>
              <w:t>Errores: 6</w:t>
            </w:r>
          </w:p>
        </w:tc>
        <w:tc>
          <w:tcPr>
            <w:tcW w:w="985" w:type="dxa"/>
            <w:vAlign w:val="center"/>
          </w:tcPr>
          <w:p w14:paraId="462BF984" w14:textId="3A81B191" w:rsidR="0096633D" w:rsidRPr="005134D4" w:rsidRDefault="009D1EBC" w:rsidP="009D1EBC">
            <w:pPr>
              <w:jc w:val="center"/>
              <w:rPr>
                <w:lang w:val="es-ES_tradnl"/>
              </w:rPr>
            </w:pPr>
            <w:r w:rsidRPr="005134D4">
              <w:rPr>
                <w:noProof/>
                <w:lang w:val="es-ES_tradnl" w:eastAsia="es-ES"/>
              </w:rPr>
              <w:drawing>
                <wp:inline distT="0" distB="0" distL="0" distR="0" wp14:anchorId="1C85CD83" wp14:editId="008EA03F">
                  <wp:extent cx="247650" cy="247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ss-sign.gif"/>
                          <pic:cNvPicPr/>
                        </pic:nvPicPr>
                        <pic:blipFill>
                          <a:blip r:embed="rId9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p>
        </w:tc>
      </w:tr>
      <w:tr w:rsidR="009D1EBC" w:rsidRPr="005134D4" w14:paraId="64955208" w14:textId="77777777" w:rsidTr="00E671A2">
        <w:tc>
          <w:tcPr>
            <w:tcW w:w="1158" w:type="dxa"/>
            <w:vAlign w:val="center"/>
          </w:tcPr>
          <w:p w14:paraId="0FCA33DD" w14:textId="24E52944" w:rsidR="009D1EBC" w:rsidRPr="005134D4" w:rsidRDefault="00E671A2" w:rsidP="009D1EBC">
            <w:pPr>
              <w:jc w:val="center"/>
              <w:rPr>
                <w:lang w:val="es-ES_tradnl"/>
              </w:rPr>
            </w:pPr>
            <w:r w:rsidRPr="005134D4">
              <w:rPr>
                <w:lang w:val="es-ES_tradnl"/>
              </w:rPr>
              <w:t>addPet.html</w:t>
            </w:r>
          </w:p>
        </w:tc>
        <w:tc>
          <w:tcPr>
            <w:tcW w:w="6917" w:type="dxa"/>
            <w:vAlign w:val="center"/>
          </w:tcPr>
          <w:p w14:paraId="60F3EEBA" w14:textId="77777777" w:rsidR="009D1EBC"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5B346460" w14:textId="4C8B4176"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984806" w:themeColor="accent6" w:themeShade="80"/>
                <w:lang w:val="es-ES_tradnl" w:eastAsia="es-ES"/>
              </w:rPr>
              <w:t>Warnings: 1</w:t>
            </w:r>
          </w:p>
        </w:tc>
        <w:tc>
          <w:tcPr>
            <w:tcW w:w="985" w:type="dxa"/>
            <w:vAlign w:val="center"/>
          </w:tcPr>
          <w:p w14:paraId="03FB8E78" w14:textId="1949AC14" w:rsidR="009D1EBC" w:rsidRPr="005134D4" w:rsidRDefault="00E671A2" w:rsidP="009D1EBC">
            <w:pPr>
              <w:jc w:val="center"/>
              <w:rPr>
                <w:noProof/>
                <w:lang w:val="es-ES_tradnl" w:eastAsia="es-ES"/>
              </w:rPr>
            </w:pPr>
            <w:r w:rsidRPr="005134D4">
              <w:rPr>
                <w:noProof/>
                <w:lang w:val="es-ES_tradnl" w:eastAsia="es-ES"/>
              </w:rPr>
              <w:drawing>
                <wp:inline distT="0" distB="0" distL="0" distR="0" wp14:anchorId="2A34153C" wp14:editId="7AA64243">
                  <wp:extent cx="250190" cy="2501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5134D4" w14:paraId="490863E5" w14:textId="77777777" w:rsidTr="00E671A2">
        <w:tc>
          <w:tcPr>
            <w:tcW w:w="1158" w:type="dxa"/>
            <w:vAlign w:val="center"/>
          </w:tcPr>
          <w:p w14:paraId="3D3EFDE2" w14:textId="043F83C0" w:rsidR="00E671A2" w:rsidRPr="005134D4" w:rsidRDefault="00E671A2" w:rsidP="009D1EBC">
            <w:pPr>
              <w:jc w:val="center"/>
              <w:rPr>
                <w:lang w:val="es-ES_tradnl"/>
              </w:rPr>
            </w:pPr>
            <w:r w:rsidRPr="005134D4">
              <w:rPr>
                <w:lang w:val="es-ES_tradnl"/>
              </w:rPr>
              <w:t>deletePet.html</w:t>
            </w:r>
          </w:p>
        </w:tc>
        <w:tc>
          <w:tcPr>
            <w:tcW w:w="6917" w:type="dxa"/>
            <w:vAlign w:val="center"/>
          </w:tcPr>
          <w:p w14:paraId="6F82F06A" w14:textId="77777777"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9</w:t>
            </w:r>
          </w:p>
          <w:p w14:paraId="349EA1C4" w14:textId="0D4DFF15"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984806" w:themeColor="accent6" w:themeShade="80"/>
                <w:lang w:val="es-ES_tradnl" w:eastAsia="es-ES"/>
              </w:rPr>
              <w:t>Warnings: 4</w:t>
            </w:r>
          </w:p>
        </w:tc>
        <w:tc>
          <w:tcPr>
            <w:tcW w:w="985" w:type="dxa"/>
            <w:vAlign w:val="center"/>
          </w:tcPr>
          <w:p w14:paraId="44B0ADCD" w14:textId="795E5674" w:rsidR="00E671A2" w:rsidRPr="005134D4" w:rsidRDefault="00E671A2" w:rsidP="009D1EBC">
            <w:pPr>
              <w:jc w:val="center"/>
              <w:rPr>
                <w:noProof/>
                <w:lang w:val="es-ES_tradnl" w:eastAsia="es-ES"/>
              </w:rPr>
            </w:pPr>
            <w:r w:rsidRPr="005134D4">
              <w:rPr>
                <w:noProof/>
                <w:lang w:val="es-ES_tradnl" w:eastAsia="es-ES"/>
              </w:rPr>
              <w:drawing>
                <wp:inline distT="0" distB="0" distL="0" distR="0" wp14:anchorId="3327A6A3" wp14:editId="5748F914">
                  <wp:extent cx="250190" cy="2501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E671A2" w:rsidRPr="005134D4" w14:paraId="27AD398C" w14:textId="77777777" w:rsidTr="00E671A2">
        <w:tc>
          <w:tcPr>
            <w:tcW w:w="1158" w:type="dxa"/>
            <w:vAlign w:val="center"/>
          </w:tcPr>
          <w:p w14:paraId="6ECAD1FB" w14:textId="215FEF72" w:rsidR="00E671A2" w:rsidRPr="005134D4" w:rsidRDefault="001006D9" w:rsidP="009D1EBC">
            <w:pPr>
              <w:jc w:val="center"/>
              <w:rPr>
                <w:lang w:val="es-ES_tradnl"/>
              </w:rPr>
            </w:pPr>
            <w:r w:rsidRPr="005134D4">
              <w:rPr>
                <w:lang w:val="es-ES_tradnl"/>
              </w:rPr>
              <w:t>updatePet.html</w:t>
            </w:r>
          </w:p>
        </w:tc>
        <w:tc>
          <w:tcPr>
            <w:tcW w:w="6917" w:type="dxa"/>
            <w:vAlign w:val="center"/>
          </w:tcPr>
          <w:p w14:paraId="0DDD026C" w14:textId="5EE204F5" w:rsidR="00E671A2" w:rsidRPr="005134D4" w:rsidRDefault="00E671A2" w:rsidP="00DD2112">
            <w:pPr>
              <w:pStyle w:val="Prrafodelista"/>
              <w:numPr>
                <w:ilvl w:val="0"/>
                <w:numId w:val="19"/>
              </w:numPr>
              <w:spacing w:line="360" w:lineRule="auto"/>
              <w:jc w:val="left"/>
              <w:rPr>
                <w:b/>
                <w:noProof/>
                <w:lang w:val="es-ES_tradnl" w:eastAsia="es-ES"/>
              </w:rPr>
            </w:pPr>
            <w:r w:rsidRPr="005134D4">
              <w:rPr>
                <w:b/>
                <w:noProof/>
                <w:color w:val="FF0000"/>
                <w:lang w:val="es-ES_tradnl" w:eastAsia="es-ES"/>
              </w:rPr>
              <w:t>Errores: 12</w:t>
            </w:r>
          </w:p>
          <w:p w14:paraId="75E680CB" w14:textId="32CEE36C" w:rsidR="00E671A2" w:rsidRPr="005134D4" w:rsidRDefault="00E671A2" w:rsidP="00DD2112">
            <w:pPr>
              <w:pStyle w:val="Prrafodelista"/>
              <w:numPr>
                <w:ilvl w:val="0"/>
                <w:numId w:val="19"/>
              </w:numPr>
              <w:spacing w:line="360" w:lineRule="auto"/>
              <w:jc w:val="left"/>
              <w:rPr>
                <w:b/>
                <w:noProof/>
                <w:color w:val="FF0000"/>
                <w:lang w:val="es-ES_tradnl" w:eastAsia="es-ES"/>
              </w:rPr>
            </w:pPr>
            <w:r w:rsidRPr="005134D4">
              <w:rPr>
                <w:b/>
                <w:noProof/>
                <w:color w:val="984806" w:themeColor="accent6" w:themeShade="80"/>
                <w:lang w:val="es-ES_tradnl" w:eastAsia="es-ES"/>
              </w:rPr>
              <w:lastRenderedPageBreak/>
              <w:t>Warnings: 6</w:t>
            </w:r>
          </w:p>
        </w:tc>
        <w:tc>
          <w:tcPr>
            <w:tcW w:w="985" w:type="dxa"/>
            <w:vAlign w:val="center"/>
          </w:tcPr>
          <w:p w14:paraId="26E7DA44" w14:textId="32C789FC" w:rsidR="00E671A2" w:rsidRPr="005134D4" w:rsidRDefault="001006D9" w:rsidP="009D1EBC">
            <w:pPr>
              <w:jc w:val="center"/>
              <w:rPr>
                <w:noProof/>
                <w:lang w:val="es-ES_tradnl" w:eastAsia="es-ES"/>
              </w:rPr>
            </w:pPr>
            <w:r w:rsidRPr="005134D4">
              <w:rPr>
                <w:noProof/>
                <w:lang w:val="es-ES_tradnl" w:eastAsia="es-ES"/>
              </w:rPr>
              <w:lastRenderedPageBreak/>
              <w:drawing>
                <wp:inline distT="0" distB="0" distL="0" distR="0" wp14:anchorId="2C054BC2" wp14:editId="2588597F">
                  <wp:extent cx="250190" cy="2501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5134D4" w14:paraId="1C4515BF" w14:textId="77777777" w:rsidTr="00E671A2">
        <w:tc>
          <w:tcPr>
            <w:tcW w:w="1158" w:type="dxa"/>
            <w:vAlign w:val="center"/>
          </w:tcPr>
          <w:p w14:paraId="2C3FD0EA" w14:textId="5AF6C01E" w:rsidR="001006D9" w:rsidRPr="005134D4" w:rsidRDefault="001006D9" w:rsidP="009D1EBC">
            <w:pPr>
              <w:jc w:val="center"/>
              <w:rPr>
                <w:lang w:val="es-ES_tradnl"/>
              </w:rPr>
            </w:pPr>
            <w:r w:rsidRPr="005134D4">
              <w:rPr>
                <w:lang w:val="es-ES_tradnl"/>
              </w:rPr>
              <w:t>license.html</w:t>
            </w:r>
          </w:p>
        </w:tc>
        <w:tc>
          <w:tcPr>
            <w:tcW w:w="6917" w:type="dxa"/>
            <w:vAlign w:val="center"/>
          </w:tcPr>
          <w:p w14:paraId="473535CF" w14:textId="77777777" w:rsidR="001006D9" w:rsidRPr="005134D4" w:rsidRDefault="001006D9" w:rsidP="00DD2112">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2</w:t>
            </w:r>
          </w:p>
          <w:p w14:paraId="273E6545" w14:textId="3A83FFD9" w:rsidR="001006D9" w:rsidRPr="005134D4" w:rsidRDefault="001006D9" w:rsidP="00DD2112">
            <w:pPr>
              <w:pStyle w:val="Prrafodelista"/>
              <w:numPr>
                <w:ilvl w:val="0"/>
                <w:numId w:val="19"/>
              </w:numPr>
              <w:spacing w:line="360" w:lineRule="auto"/>
              <w:jc w:val="left"/>
              <w:rPr>
                <w:b/>
                <w:noProof/>
                <w:color w:val="FF0000"/>
                <w:lang w:val="es-ES_tradnl" w:eastAsia="es-ES"/>
              </w:rPr>
            </w:pPr>
            <w:r w:rsidRPr="005134D4">
              <w:rPr>
                <w:b/>
                <w:noProof/>
                <w:color w:val="984806" w:themeColor="accent6" w:themeShade="80"/>
                <w:lang w:val="es-ES_tradnl" w:eastAsia="es-ES"/>
              </w:rPr>
              <w:t>Warnings: 6</w:t>
            </w:r>
          </w:p>
        </w:tc>
        <w:tc>
          <w:tcPr>
            <w:tcW w:w="985" w:type="dxa"/>
            <w:vAlign w:val="center"/>
          </w:tcPr>
          <w:p w14:paraId="1FBFCDC1" w14:textId="0C5D60CB" w:rsidR="001006D9" w:rsidRPr="005134D4" w:rsidRDefault="001006D9" w:rsidP="009D1EBC">
            <w:pPr>
              <w:jc w:val="center"/>
              <w:rPr>
                <w:noProof/>
                <w:lang w:val="es-ES_tradnl" w:eastAsia="es-ES"/>
              </w:rPr>
            </w:pPr>
            <w:r w:rsidRPr="005134D4">
              <w:rPr>
                <w:noProof/>
                <w:lang w:val="es-ES_tradnl" w:eastAsia="es-ES"/>
              </w:rPr>
              <w:drawing>
                <wp:inline distT="0" distB="0" distL="0" distR="0" wp14:anchorId="755700B8" wp14:editId="7ADE1FD2">
                  <wp:extent cx="250190" cy="25019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r w:rsidR="001006D9" w:rsidRPr="005134D4" w14:paraId="2055EA8A" w14:textId="77777777" w:rsidTr="00E671A2">
        <w:tc>
          <w:tcPr>
            <w:tcW w:w="1158" w:type="dxa"/>
            <w:vAlign w:val="center"/>
          </w:tcPr>
          <w:p w14:paraId="02A7F350" w14:textId="2B83482C" w:rsidR="001006D9" w:rsidRPr="005134D4" w:rsidRDefault="001006D9" w:rsidP="009D1EBC">
            <w:pPr>
              <w:jc w:val="center"/>
              <w:rPr>
                <w:lang w:val="es-ES_tradnl"/>
              </w:rPr>
            </w:pPr>
            <w:r w:rsidRPr="005134D4">
              <w:rPr>
                <w:lang w:val="es-ES_tradnl"/>
              </w:rPr>
              <w:t>index.html</w:t>
            </w:r>
          </w:p>
        </w:tc>
        <w:tc>
          <w:tcPr>
            <w:tcW w:w="6917" w:type="dxa"/>
            <w:vAlign w:val="center"/>
          </w:tcPr>
          <w:p w14:paraId="002DF6A5" w14:textId="66747C4D" w:rsidR="001006D9" w:rsidRPr="005134D4" w:rsidRDefault="001006D9" w:rsidP="00DD2112">
            <w:pPr>
              <w:pStyle w:val="Prrafodelista"/>
              <w:numPr>
                <w:ilvl w:val="0"/>
                <w:numId w:val="19"/>
              </w:numPr>
              <w:spacing w:line="360" w:lineRule="auto"/>
              <w:jc w:val="left"/>
              <w:rPr>
                <w:b/>
                <w:noProof/>
                <w:color w:val="FF0000"/>
                <w:lang w:val="es-ES_tradnl" w:eastAsia="es-ES"/>
              </w:rPr>
            </w:pPr>
            <w:r w:rsidRPr="005134D4">
              <w:rPr>
                <w:b/>
                <w:noProof/>
                <w:color w:val="FF0000"/>
                <w:lang w:val="es-ES_tradnl" w:eastAsia="es-ES"/>
              </w:rPr>
              <w:t>Errores: 6</w:t>
            </w:r>
          </w:p>
        </w:tc>
        <w:tc>
          <w:tcPr>
            <w:tcW w:w="985" w:type="dxa"/>
            <w:vAlign w:val="center"/>
          </w:tcPr>
          <w:p w14:paraId="7E5BBC5B" w14:textId="1DD17848" w:rsidR="001006D9" w:rsidRPr="005134D4" w:rsidRDefault="001006D9" w:rsidP="00D503FA">
            <w:pPr>
              <w:keepNext/>
              <w:jc w:val="center"/>
              <w:rPr>
                <w:noProof/>
                <w:lang w:val="es-ES_tradnl" w:eastAsia="es-ES"/>
              </w:rPr>
            </w:pPr>
            <w:r w:rsidRPr="005134D4">
              <w:rPr>
                <w:noProof/>
                <w:lang w:val="es-ES_tradnl" w:eastAsia="es-ES"/>
              </w:rPr>
              <w:drawing>
                <wp:inline distT="0" distB="0" distL="0" distR="0" wp14:anchorId="080021A0" wp14:editId="3677AE74">
                  <wp:extent cx="250190" cy="2501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1C39C4E0" w14:textId="6EEC5E66" w:rsidR="00D503FA" w:rsidRPr="005134D4" w:rsidRDefault="00D503FA" w:rsidP="00D503FA">
      <w:pPr>
        <w:pStyle w:val="Descripcin"/>
        <w:spacing w:before="120" w:after="120"/>
        <w:jc w:val="center"/>
        <w:rPr>
          <w:lang w:val="es-ES_tradnl"/>
        </w:rPr>
      </w:pPr>
      <w:bookmarkStart w:id="602" w:name="_Toc16891905"/>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42</w:t>
      </w:r>
      <w:r w:rsidR="00577A60" w:rsidRPr="005134D4">
        <w:rPr>
          <w:lang w:val="es-ES_tradnl"/>
        </w:rPr>
        <w:fldChar w:fldCharType="end"/>
      </w:r>
      <w:r w:rsidRPr="005134D4">
        <w:rPr>
          <w:lang w:val="es-ES_tradnl"/>
        </w:rPr>
        <w:t xml:space="preserve">: Resultados de la validación </w:t>
      </w:r>
      <w:r w:rsidR="00B44867" w:rsidRPr="005134D4">
        <w:rPr>
          <w:lang w:val="es-ES_tradnl"/>
        </w:rPr>
        <w:t>inicial</w:t>
      </w:r>
      <w:r w:rsidRPr="005134D4">
        <w:rPr>
          <w:lang w:val="es-ES_tradnl"/>
        </w:rPr>
        <w:t xml:space="preserve"> de los ficheros html</w:t>
      </w:r>
      <w:bookmarkEnd w:id="602"/>
    </w:p>
    <w:p w14:paraId="6FA65821" w14:textId="4DEB8D56" w:rsidR="0096633D" w:rsidRPr="005134D4" w:rsidRDefault="0096633D">
      <w:pPr>
        <w:jc w:val="left"/>
        <w:rPr>
          <w:lang w:val="es-ES_tradnl"/>
        </w:rPr>
      </w:pPr>
    </w:p>
    <w:p w14:paraId="234709C6" w14:textId="77777777" w:rsidR="00187C61" w:rsidRPr="005134D4" w:rsidRDefault="00187C61" w:rsidP="00DD6439">
      <w:pPr>
        <w:keepNext/>
        <w:jc w:val="center"/>
        <w:rPr>
          <w:lang w:val="es-ES_tradnl"/>
        </w:rPr>
      </w:pPr>
      <w:r w:rsidRPr="005134D4">
        <w:rPr>
          <w:noProof/>
          <w:lang w:val="es-ES_tradnl" w:eastAsia="es-ES"/>
        </w:rPr>
        <w:drawing>
          <wp:inline distT="0" distB="0" distL="0" distR="0" wp14:anchorId="600E4307" wp14:editId="286C7906">
            <wp:extent cx="5400108" cy="2775097"/>
            <wp:effectExtent l="19050" t="19050" r="10160"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2585" t="13463" r="3622" b="799"/>
                    <a:stretch/>
                  </pic:blipFill>
                  <pic:spPr bwMode="auto">
                    <a:xfrm>
                      <a:off x="0" y="0"/>
                      <a:ext cx="5401930" cy="2776033"/>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EF355B2" w14:textId="317A37D0" w:rsidR="00187C61" w:rsidRPr="005134D4" w:rsidRDefault="00187C61" w:rsidP="00DD6439">
      <w:pPr>
        <w:pStyle w:val="Descripcin"/>
        <w:spacing w:before="120" w:after="120"/>
        <w:jc w:val="center"/>
        <w:rPr>
          <w:lang w:val="es-ES_tradnl"/>
        </w:rPr>
      </w:pPr>
      <w:bookmarkStart w:id="603" w:name="_Toc16892133"/>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27</w:t>
      </w:r>
      <w:r w:rsidRPr="005134D4">
        <w:rPr>
          <w:lang w:val="es-ES_tradnl"/>
        </w:rPr>
        <w:fldChar w:fldCharType="end"/>
      </w:r>
      <w:r w:rsidRPr="005134D4">
        <w:rPr>
          <w:lang w:val="es-ES_tradnl"/>
        </w:rPr>
        <w:t>: Resultados W3C de la validación de index.html</w:t>
      </w:r>
      <w:bookmarkEnd w:id="603"/>
    </w:p>
    <w:p w14:paraId="669C5EE3" w14:textId="77777777" w:rsidR="0044456C" w:rsidRPr="005134D4" w:rsidRDefault="0044456C" w:rsidP="005F12FE">
      <w:pPr>
        <w:pStyle w:val="Ttulo3"/>
      </w:pPr>
      <w:bookmarkStart w:id="604" w:name="_Toc16891833"/>
      <w:r w:rsidRPr="005134D4">
        <w:t>Validación inicial (*.css)</w:t>
      </w:r>
      <w:bookmarkEnd w:id="604"/>
    </w:p>
    <w:p w14:paraId="72CC9431" w14:textId="77777777" w:rsidR="0044456C" w:rsidRPr="005134D4" w:rsidRDefault="0044456C" w:rsidP="0044456C">
      <w:pPr>
        <w:spacing w:line="360" w:lineRule="auto"/>
        <w:ind w:firstLine="284"/>
        <w:rPr>
          <w:lang w:val="es-ES_tradnl"/>
        </w:rPr>
      </w:pPr>
      <w:r w:rsidRPr="005134D4">
        <w:rPr>
          <w:lang w:val="es-ES_tradnl"/>
        </w:rPr>
        <w:t>Los resultados de las pruebas realizadas a estos ficheros se muestran a continuación en el cuadro resumen.</w:t>
      </w:r>
    </w:p>
    <w:tbl>
      <w:tblPr>
        <w:tblStyle w:val="Tablaconcuadrcula"/>
        <w:tblpPr w:leftFromText="141" w:rightFromText="141" w:vertAnchor="text" w:horzAnchor="margin" w:tblpY="37"/>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D9D9D9" w:themeFill="background1" w:themeFillShade="D9"/>
        <w:tblLook w:val="04A0" w:firstRow="1" w:lastRow="0" w:firstColumn="1" w:lastColumn="0" w:noHBand="0" w:noVBand="1"/>
      </w:tblPr>
      <w:tblGrid>
        <w:gridCol w:w="9060"/>
      </w:tblGrid>
      <w:tr w:rsidR="00AD4376" w:rsidRPr="005134D4" w14:paraId="020FC399" w14:textId="77777777" w:rsidTr="00AD4376">
        <w:trPr>
          <w:trHeight w:val="985"/>
        </w:trPr>
        <w:tc>
          <w:tcPr>
            <w:tcW w:w="9060" w:type="dxa"/>
            <w:shd w:val="clear" w:color="auto" w:fill="D9D9D9" w:themeFill="background1" w:themeFillShade="D9"/>
            <w:tcMar>
              <w:left w:w="142" w:type="dxa"/>
              <w:right w:w="142" w:type="dxa"/>
            </w:tcMar>
            <w:vAlign w:val="center"/>
          </w:tcPr>
          <w:p w14:paraId="127733ED" w14:textId="77777777" w:rsidR="00AD4376" w:rsidRPr="005134D4" w:rsidRDefault="00AD4376" w:rsidP="00AD4376">
            <w:pPr>
              <w:spacing w:line="360" w:lineRule="auto"/>
              <w:rPr>
                <w:lang w:val="es-ES_tradnl" w:eastAsia="es-ES"/>
              </w:rPr>
            </w:pPr>
            <w:r w:rsidRPr="005134D4">
              <w:rPr>
                <w:b/>
                <w:noProof/>
                <w:color w:val="FF0000"/>
                <w:lang w:val="es-ES_tradnl" w:eastAsia="es-ES"/>
              </w:rPr>
              <w:drawing>
                <wp:anchor distT="0" distB="0" distL="114300" distR="114300" simplePos="0" relativeHeight="251454464" behindDoc="1" locked="0" layoutInCell="1" allowOverlap="1" wp14:anchorId="31CF7669" wp14:editId="646BAFB2">
                  <wp:simplePos x="0" y="0"/>
                  <wp:positionH relativeFrom="column">
                    <wp:posOffset>-14118</wp:posOffset>
                  </wp:positionH>
                  <wp:positionV relativeFrom="paragraph">
                    <wp:posOffset>66394</wp:posOffset>
                  </wp:positionV>
                  <wp:extent cx="356400" cy="356400"/>
                  <wp:effectExtent l="57150" t="38100" r="0" b="6286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isspng-megaphone-encapsulated-postscript-computer-icons-5ae208687844b5.3091734315247627284926.png"/>
                          <pic:cNvPicPr/>
                        </pic:nvPicPr>
                        <pic:blipFill>
                          <a:blip r:embed="rId79" cstate="print">
                            <a:extLst>
                              <a:ext uri="{28A0092B-C50C-407E-A947-70E740481C1C}">
                                <a14:useLocalDpi xmlns:a14="http://schemas.microsoft.com/office/drawing/2010/main" val="0"/>
                              </a:ext>
                            </a:extLst>
                          </a:blip>
                          <a:stretch>
                            <a:fillRect/>
                          </a:stretch>
                        </pic:blipFill>
                        <pic:spPr>
                          <a:xfrm rot="20002389">
                            <a:off x="0" y="0"/>
                            <a:ext cx="356400" cy="356400"/>
                          </a:xfrm>
                          <a:prstGeom prst="rect">
                            <a:avLst/>
                          </a:prstGeom>
                          <a:ln>
                            <a:noFill/>
                          </a:ln>
                        </pic:spPr>
                      </pic:pic>
                    </a:graphicData>
                  </a:graphic>
                  <wp14:sizeRelH relativeFrom="page">
                    <wp14:pctWidth>0</wp14:pctWidth>
                  </wp14:sizeRelH>
                  <wp14:sizeRelV relativeFrom="page">
                    <wp14:pctHeight>0</wp14:pctHeight>
                  </wp14:sizeRelV>
                </wp:anchor>
              </w:drawing>
            </w:r>
            <w:r w:rsidRPr="005134D4">
              <w:rPr>
                <w:b/>
                <w:color w:val="FF0000"/>
                <w:shd w:val="clear" w:color="auto" w:fill="D9D9D9" w:themeFill="background1" w:themeFillShade="D9"/>
                <w:lang w:val="es-ES_tradnl" w:eastAsia="es-ES"/>
              </w:rPr>
              <w:t>ATENCION</w:t>
            </w:r>
            <w:r w:rsidRPr="005134D4">
              <w:rPr>
                <w:shd w:val="clear" w:color="auto" w:fill="D9D9D9" w:themeFill="background1" w:themeFillShade="D9"/>
                <w:lang w:val="es-ES_tradnl" w:eastAsia="es-ES"/>
              </w:rPr>
              <w:t>: No es objeto del presente análisis el realizar pruebas de validación a ficheros *.css pertenecientes al framework Bootstrap</w:t>
            </w:r>
          </w:p>
        </w:tc>
      </w:tr>
    </w:tbl>
    <w:p w14:paraId="242925DE" w14:textId="77777777" w:rsidR="00AD4376" w:rsidRPr="005134D4" w:rsidRDefault="00AD4376" w:rsidP="0044456C">
      <w:pPr>
        <w:spacing w:line="360" w:lineRule="auto"/>
        <w:ind w:firstLine="284"/>
        <w:rPr>
          <w:lang w:val="es-ES_tradnl"/>
        </w:rPr>
      </w:pPr>
    </w:p>
    <w:tbl>
      <w:tblPr>
        <w:tblStyle w:val="Tablaconcuadrcula"/>
        <w:tblW w:w="0" w:type="auto"/>
        <w:tblCellMar>
          <w:top w:w="57" w:type="dxa"/>
          <w:bottom w:w="57" w:type="dxa"/>
        </w:tblCellMar>
        <w:tblLook w:val="04A0" w:firstRow="1" w:lastRow="0" w:firstColumn="1" w:lastColumn="0" w:noHBand="0" w:noVBand="1"/>
      </w:tblPr>
      <w:tblGrid>
        <w:gridCol w:w="1158"/>
        <w:gridCol w:w="6917"/>
        <w:gridCol w:w="985"/>
      </w:tblGrid>
      <w:tr w:rsidR="00AD4376" w:rsidRPr="005134D4" w14:paraId="3FF39D0E" w14:textId="77777777" w:rsidTr="00F5792A">
        <w:trPr>
          <w:tblHeader/>
        </w:trPr>
        <w:tc>
          <w:tcPr>
            <w:tcW w:w="9060" w:type="dxa"/>
            <w:gridSpan w:val="3"/>
            <w:shd w:val="clear" w:color="auto" w:fill="548DD4" w:themeFill="text2" w:themeFillTint="99"/>
          </w:tcPr>
          <w:p w14:paraId="73C74D76" w14:textId="485CDAA0" w:rsidR="00AD4376" w:rsidRPr="005134D4" w:rsidRDefault="00AD4376" w:rsidP="00F5792A">
            <w:pPr>
              <w:jc w:val="center"/>
              <w:rPr>
                <w:b/>
                <w:color w:val="FFFFFF"/>
                <w:shd w:val="clear" w:color="auto" w:fill="auto"/>
                <w:lang w:val="es-ES_tradnl" w:eastAsia="es-ES"/>
              </w:rPr>
            </w:pPr>
            <w:r w:rsidRPr="005134D4">
              <w:rPr>
                <w:b/>
                <w:color w:val="FFFFFF"/>
                <w:shd w:val="clear" w:color="auto" w:fill="auto"/>
                <w:lang w:val="es-ES_tradnl" w:eastAsia="es-ES"/>
              </w:rPr>
              <w:t>Pruebas de validación de código (*.css)</w:t>
            </w:r>
          </w:p>
        </w:tc>
      </w:tr>
      <w:tr w:rsidR="00AD4376" w:rsidRPr="005134D4" w14:paraId="4BC9D7E4" w14:textId="77777777" w:rsidTr="00AD4376">
        <w:tc>
          <w:tcPr>
            <w:tcW w:w="1158" w:type="dxa"/>
            <w:vAlign w:val="center"/>
          </w:tcPr>
          <w:p w14:paraId="7FDCFF38" w14:textId="1DAB2480" w:rsidR="00AD4376" w:rsidRPr="005134D4" w:rsidRDefault="00AD4376" w:rsidP="00AD4376">
            <w:pPr>
              <w:jc w:val="left"/>
              <w:rPr>
                <w:lang w:val="es-ES_tradnl"/>
              </w:rPr>
            </w:pPr>
            <w:r w:rsidRPr="005134D4">
              <w:rPr>
                <w:lang w:val="es-ES_tradnl"/>
              </w:rPr>
              <w:t>main.css</w:t>
            </w:r>
          </w:p>
        </w:tc>
        <w:tc>
          <w:tcPr>
            <w:tcW w:w="6917" w:type="dxa"/>
            <w:vAlign w:val="center"/>
          </w:tcPr>
          <w:p w14:paraId="5C37FF14" w14:textId="402ED16C" w:rsidR="00AD4376" w:rsidRPr="005134D4" w:rsidRDefault="00AD4376" w:rsidP="00DD2112">
            <w:pPr>
              <w:pStyle w:val="Prrafodelista"/>
              <w:numPr>
                <w:ilvl w:val="0"/>
                <w:numId w:val="19"/>
              </w:numPr>
              <w:ind w:left="714" w:hanging="357"/>
              <w:jc w:val="left"/>
              <w:rPr>
                <w:b/>
                <w:noProof/>
                <w:color w:val="FF0000"/>
                <w:lang w:val="es-ES_tradnl" w:eastAsia="es-ES"/>
              </w:rPr>
            </w:pPr>
            <w:r w:rsidRPr="005134D4">
              <w:rPr>
                <w:b/>
                <w:noProof/>
                <w:color w:val="FF0000"/>
                <w:lang w:val="es-ES_tradnl" w:eastAsia="es-ES"/>
              </w:rPr>
              <w:t>Errores: 2</w:t>
            </w:r>
          </w:p>
        </w:tc>
        <w:tc>
          <w:tcPr>
            <w:tcW w:w="985" w:type="dxa"/>
            <w:vAlign w:val="center"/>
          </w:tcPr>
          <w:p w14:paraId="6B41864B" w14:textId="49847FF8" w:rsidR="00AD4376" w:rsidRPr="005134D4" w:rsidRDefault="00AD4376" w:rsidP="00F5792A">
            <w:pPr>
              <w:keepNext/>
              <w:jc w:val="center"/>
              <w:rPr>
                <w:lang w:val="es-ES_tradnl"/>
              </w:rPr>
            </w:pPr>
            <w:r w:rsidRPr="005134D4">
              <w:rPr>
                <w:noProof/>
                <w:lang w:val="es-ES_tradnl" w:eastAsia="es-ES"/>
              </w:rPr>
              <w:drawing>
                <wp:inline distT="0" distB="0" distL="0" distR="0" wp14:anchorId="7B2E2CD9" wp14:editId="357B8648">
                  <wp:extent cx="250190" cy="2501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r>
    </w:tbl>
    <w:p w14:paraId="7F02A7BB" w14:textId="42D0CFF9" w:rsidR="00F5792A" w:rsidRPr="005134D4" w:rsidRDefault="00F5792A" w:rsidP="00665A71">
      <w:pPr>
        <w:pStyle w:val="Descripcin"/>
        <w:spacing w:before="120" w:after="120"/>
        <w:jc w:val="center"/>
        <w:rPr>
          <w:lang w:val="es-ES_tradnl"/>
        </w:rPr>
      </w:pPr>
      <w:bookmarkStart w:id="605" w:name="_Toc16891906"/>
      <w:r w:rsidRPr="005134D4">
        <w:rPr>
          <w:lang w:val="es-ES_tradnl"/>
        </w:rPr>
        <w:t xml:space="preserve">Tabla </w:t>
      </w:r>
      <w:r w:rsidR="00577A60" w:rsidRPr="005134D4">
        <w:rPr>
          <w:lang w:val="es-ES_tradnl"/>
        </w:rPr>
        <w:fldChar w:fldCharType="begin"/>
      </w:r>
      <w:r w:rsidR="00577A60" w:rsidRPr="005134D4">
        <w:rPr>
          <w:lang w:val="es-ES_tradnl"/>
        </w:rPr>
        <w:instrText xml:space="preserve"> SEQ Tabla \* ARABIC </w:instrText>
      </w:r>
      <w:r w:rsidR="00577A60" w:rsidRPr="005134D4">
        <w:rPr>
          <w:lang w:val="es-ES_tradnl"/>
        </w:rPr>
        <w:fldChar w:fldCharType="separate"/>
      </w:r>
      <w:r w:rsidR="00577A60" w:rsidRPr="005134D4">
        <w:rPr>
          <w:noProof/>
          <w:lang w:val="es-ES_tradnl"/>
        </w:rPr>
        <w:t>43</w:t>
      </w:r>
      <w:r w:rsidR="00577A60" w:rsidRPr="005134D4">
        <w:rPr>
          <w:lang w:val="es-ES_tradnl"/>
        </w:rPr>
        <w:fldChar w:fldCharType="end"/>
      </w:r>
      <w:r w:rsidRPr="005134D4">
        <w:rPr>
          <w:lang w:val="es-ES_tradnl"/>
        </w:rPr>
        <w:t>: Resultados de la validación de main.css</w:t>
      </w:r>
      <w:bookmarkEnd w:id="605"/>
    </w:p>
    <w:p w14:paraId="52275BFC" w14:textId="77777777" w:rsidR="00F5792A" w:rsidRPr="005134D4" w:rsidRDefault="00F5792A" w:rsidP="00F5792A">
      <w:pPr>
        <w:keepNext/>
        <w:spacing w:line="360" w:lineRule="auto"/>
        <w:ind w:firstLine="284"/>
        <w:jc w:val="center"/>
        <w:rPr>
          <w:lang w:val="es-ES_tradnl"/>
        </w:rPr>
      </w:pPr>
      <w:r w:rsidRPr="005134D4">
        <w:rPr>
          <w:noProof/>
          <w:lang w:val="es-ES_tradnl" w:eastAsia="es-ES"/>
        </w:rPr>
        <w:lastRenderedPageBreak/>
        <w:drawing>
          <wp:inline distT="0" distB="0" distL="0" distR="0" wp14:anchorId="56F3BF12" wp14:editId="3F6FB702">
            <wp:extent cx="5316279" cy="1116264"/>
            <wp:effectExtent l="19050" t="19050" r="17780" b="273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2769" t="43018" r="4896" b="22496"/>
                    <a:stretch/>
                  </pic:blipFill>
                  <pic:spPr bwMode="auto">
                    <a:xfrm>
                      <a:off x="0" y="0"/>
                      <a:ext cx="5317951" cy="1116615"/>
                    </a:xfrm>
                    <a:prstGeom prst="rect">
                      <a:avLst/>
                    </a:prstGeom>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B00B0E2" w14:textId="60FE3D48" w:rsidR="00F5792A" w:rsidRPr="005134D4" w:rsidRDefault="00F5792A" w:rsidP="00F5792A">
      <w:pPr>
        <w:pStyle w:val="Descripcin"/>
        <w:jc w:val="center"/>
        <w:rPr>
          <w:lang w:val="es-ES_tradnl"/>
        </w:rPr>
      </w:pPr>
      <w:bookmarkStart w:id="606" w:name="_Toc16892134"/>
      <w:r w:rsidRPr="005134D4">
        <w:rPr>
          <w:lang w:val="es-ES_tradnl"/>
        </w:rPr>
        <w:t xml:space="preserve">Ilustración </w:t>
      </w:r>
      <w:r w:rsidRPr="005134D4">
        <w:rPr>
          <w:lang w:val="es-ES_tradnl"/>
        </w:rPr>
        <w:fldChar w:fldCharType="begin"/>
      </w:r>
      <w:r w:rsidRPr="005134D4">
        <w:rPr>
          <w:lang w:val="es-ES_tradnl"/>
        </w:rPr>
        <w:instrText xml:space="preserve"> SEQ Ilustración \* ARABIC </w:instrText>
      </w:r>
      <w:r w:rsidRPr="005134D4">
        <w:rPr>
          <w:lang w:val="es-ES_tradnl"/>
        </w:rPr>
        <w:fldChar w:fldCharType="separate"/>
      </w:r>
      <w:r w:rsidR="00D75260">
        <w:rPr>
          <w:noProof/>
          <w:lang w:val="es-ES_tradnl"/>
        </w:rPr>
        <w:t>28</w:t>
      </w:r>
      <w:r w:rsidRPr="005134D4">
        <w:rPr>
          <w:lang w:val="es-ES_tradnl"/>
        </w:rPr>
        <w:fldChar w:fldCharType="end"/>
      </w:r>
      <w:r w:rsidRPr="005134D4">
        <w:rPr>
          <w:lang w:val="es-ES_tradnl"/>
        </w:rPr>
        <w:t>: Resultados W3C de main.css</w:t>
      </w:r>
      <w:bookmarkEnd w:id="606"/>
    </w:p>
    <w:p w14:paraId="0BFCFB4A" w14:textId="77777777" w:rsidR="00AC3266" w:rsidRPr="005134D4" w:rsidRDefault="00AC3266" w:rsidP="00AC3266">
      <w:pPr>
        <w:rPr>
          <w:lang w:val="es-ES_tradnl"/>
        </w:rPr>
      </w:pPr>
    </w:p>
    <w:p w14:paraId="22390353" w14:textId="77777777" w:rsidR="00AC3266" w:rsidRPr="005134D4" w:rsidRDefault="00AC3266" w:rsidP="005F12FE">
      <w:pPr>
        <w:pStyle w:val="Ttulo2"/>
      </w:pPr>
      <w:bookmarkStart w:id="607" w:name="_Toc16891834"/>
      <w:r w:rsidRPr="005134D4">
        <w:t>Test de accesibilidad</w:t>
      </w:r>
      <w:bookmarkEnd w:id="607"/>
    </w:p>
    <w:p w14:paraId="2F00F36A" w14:textId="0B38CBA7" w:rsidR="006C3754" w:rsidRPr="005134D4" w:rsidRDefault="00A52C60" w:rsidP="006C3754">
      <w:pPr>
        <w:spacing w:line="360" w:lineRule="auto"/>
        <w:ind w:firstLine="284"/>
        <w:rPr>
          <w:lang w:val="es-ES_tradnl"/>
        </w:rPr>
      </w:pPr>
      <w:r w:rsidRPr="005134D4">
        <w:rPr>
          <w:lang w:val="es-ES_tradnl"/>
        </w:rPr>
        <w:t xml:space="preserve">El W3C en su iniciativa WAI </w:t>
      </w:r>
      <w:r w:rsidR="00E96F04" w:rsidRPr="005134D4">
        <w:rPr>
          <w:lang w:val="es-ES_tradnl"/>
        </w:rPr>
        <w:t>indica que</w:t>
      </w:r>
      <w:r w:rsidR="00DD7C50" w:rsidRPr="005134D4">
        <w:rPr>
          <w:lang w:val="es-ES_tradnl"/>
        </w:rPr>
        <w:t>:</w:t>
      </w:r>
      <w:r w:rsidR="00E96F04" w:rsidRPr="005134D4">
        <w:rPr>
          <w:lang w:val="es-ES_tradnl"/>
        </w:rPr>
        <w:t xml:space="preserve"> </w:t>
      </w:r>
      <w:r w:rsidR="00DD7C50" w:rsidRPr="005134D4">
        <w:rPr>
          <w:lang w:val="es-ES_tradnl"/>
        </w:rPr>
        <w:t>“</w:t>
      </w:r>
      <w:r w:rsidR="00E96F04" w:rsidRPr="005134D4">
        <w:rPr>
          <w:i/>
          <w:lang w:val="es-ES_tradnl"/>
        </w:rPr>
        <w:t xml:space="preserve">la </w:t>
      </w:r>
      <w:r w:rsidR="00DD7C50" w:rsidRPr="005134D4">
        <w:rPr>
          <w:i/>
          <w:lang w:val="es-ES_tradnl"/>
        </w:rPr>
        <w:t>accesibilidad W</w:t>
      </w:r>
      <w:r w:rsidRPr="005134D4">
        <w:rPr>
          <w:i/>
          <w:lang w:val="es-ES_tradnl"/>
        </w:rPr>
        <w:t>eb</w:t>
      </w:r>
      <w:r w:rsidR="00E96F04" w:rsidRPr="005134D4">
        <w:rPr>
          <w:i/>
          <w:lang w:val="es-ES_tradnl"/>
        </w:rPr>
        <w:t xml:space="preserve"> permite a personas con algún tipo de discapacidad</w:t>
      </w:r>
      <w:r w:rsidR="00DD7C50" w:rsidRPr="005134D4">
        <w:rPr>
          <w:i/>
          <w:lang w:val="es-ES_tradnl"/>
        </w:rPr>
        <w:t xml:space="preserve">, </w:t>
      </w:r>
      <w:r w:rsidR="00E96F04" w:rsidRPr="005134D4">
        <w:rPr>
          <w:i/>
          <w:lang w:val="es-ES_tradnl"/>
        </w:rPr>
        <w:t>las que tiene edad avanzada</w:t>
      </w:r>
      <w:r w:rsidRPr="005134D4">
        <w:rPr>
          <w:i/>
          <w:lang w:val="es-ES_tradnl"/>
        </w:rPr>
        <w:t xml:space="preserve"> </w:t>
      </w:r>
      <w:r w:rsidR="00DD7C50" w:rsidRPr="005134D4">
        <w:rPr>
          <w:i/>
          <w:lang w:val="es-ES_tradnl"/>
        </w:rPr>
        <w:t>o algún tipo de dificultad técnica, van a poder acceder a la Web y a sus contenidos</w:t>
      </w:r>
      <w:r w:rsidR="00DD7C50" w:rsidRPr="005134D4">
        <w:rPr>
          <w:lang w:val="es-ES_tradnl"/>
        </w:rPr>
        <w:t>”. Fuente: (</w:t>
      </w:r>
      <w:r w:rsidR="005B223A" w:rsidRPr="005134D4">
        <w:rPr>
          <w:lang w:val="es-ES_tradnl"/>
        </w:rPr>
        <w:t>2005</w:t>
      </w:r>
      <w:r w:rsidR="00DD7C50" w:rsidRPr="005134D4">
        <w:rPr>
          <w:lang w:val="es-ES_tradnl"/>
        </w:rPr>
        <w:t>, Introducción a la Accesibilidad web</w:t>
      </w:r>
      <w:r w:rsidR="006C3754" w:rsidRPr="005134D4">
        <w:rPr>
          <w:lang w:val="es-ES_tradnl"/>
        </w:rPr>
        <w:t>)</w:t>
      </w:r>
      <w:r w:rsidR="006C3754" w:rsidRPr="005134D4">
        <w:rPr>
          <w:rStyle w:val="Refdenotaalpie"/>
          <w:lang w:val="es-ES_tradnl"/>
        </w:rPr>
        <w:footnoteReference w:id="13"/>
      </w:r>
      <w:r w:rsidR="006C3754" w:rsidRPr="005134D4">
        <w:rPr>
          <w:lang w:val="es-ES_tradnl"/>
        </w:rPr>
        <w:t xml:space="preserve">. </w:t>
      </w:r>
    </w:p>
    <w:p w14:paraId="1D6EDCE8" w14:textId="04DB5F73" w:rsidR="00AD4376" w:rsidRPr="005134D4" w:rsidRDefault="006C3754" w:rsidP="006C3754">
      <w:pPr>
        <w:spacing w:line="360" w:lineRule="auto"/>
        <w:ind w:firstLine="284"/>
        <w:rPr>
          <w:lang w:val="es-ES_tradnl"/>
        </w:rPr>
      </w:pPr>
      <w:r w:rsidRPr="005134D4">
        <w:rPr>
          <w:lang w:val="es-ES_tradnl"/>
        </w:rPr>
        <w:t>En esta misma iniciativa se hace una referencia explícita al beneficio que aporta también a  personas y organizaciones el concepto de flexibilidad. En concreto describe como: “</w:t>
      </w:r>
      <w:r w:rsidR="00727AEF" w:rsidRPr="005134D4">
        <w:rPr>
          <w:i/>
          <w:lang w:val="es-ES_tradnl"/>
        </w:rPr>
        <w:t>esta flexibilidad va a beneficiar a todas aquellas personas que utilizan la Web, incluyendo personas que no tienen ninguna discapacidad pero que, debido a determinadas situaciones, tienen dificultades para acceder a la Web (por ejemplo, una conexión lenta)</w:t>
      </w:r>
      <w:r w:rsidRPr="005134D4">
        <w:rPr>
          <w:lang w:val="es-ES_tradnl"/>
        </w:rPr>
        <w:t>”</w:t>
      </w:r>
      <w:r w:rsidR="00727AEF" w:rsidRPr="005134D4">
        <w:rPr>
          <w:lang w:val="es-ES_tradnl"/>
        </w:rPr>
        <w:t>. Fuente: (</w:t>
      </w:r>
      <w:r w:rsidR="005B223A" w:rsidRPr="005134D4">
        <w:rPr>
          <w:lang w:val="es-ES_tradnl"/>
        </w:rPr>
        <w:t>2005</w:t>
      </w:r>
      <w:r w:rsidR="00727AEF" w:rsidRPr="005134D4">
        <w:rPr>
          <w:lang w:val="es-ES_tradnl"/>
        </w:rPr>
        <w:t>, Introducción a la Accesibilidad web).</w:t>
      </w:r>
    </w:p>
    <w:p w14:paraId="5412D6E1" w14:textId="7BD75A76" w:rsidR="00727AEF" w:rsidRPr="005134D4" w:rsidRDefault="00727AEF" w:rsidP="006C3754">
      <w:pPr>
        <w:spacing w:line="360" w:lineRule="auto"/>
        <w:ind w:firstLine="284"/>
        <w:rPr>
          <w:lang w:val="es-ES_tradnl"/>
        </w:rPr>
      </w:pPr>
      <w:r w:rsidRPr="005134D4">
        <w:rPr>
          <w:lang w:val="es-ES_tradnl"/>
        </w:rPr>
        <w:t>Pues bien, apoyándonos en esta definición</w:t>
      </w:r>
      <w:r w:rsidR="005B223A" w:rsidRPr="005134D4">
        <w:rPr>
          <w:lang w:val="es-ES_tradnl"/>
        </w:rPr>
        <w:t xml:space="preserve"> con el objeto de añadir esta flexibilidad a Petchain</w:t>
      </w:r>
      <w:r w:rsidRPr="005134D4">
        <w:rPr>
          <w:lang w:val="es-ES_tradnl"/>
        </w:rPr>
        <w:t xml:space="preserve"> y en la necesidad de cumplir con lo establecido en el NFR-0009</w:t>
      </w:r>
      <w:r w:rsidRPr="005134D4">
        <w:rPr>
          <w:rStyle w:val="Refdenotaalpie"/>
          <w:lang w:val="es-ES_tradnl"/>
        </w:rPr>
        <w:footnoteReference w:id="14"/>
      </w:r>
      <w:r w:rsidRPr="005134D4">
        <w:rPr>
          <w:lang w:val="es-ES_tradnl"/>
        </w:rPr>
        <w:t>, la aplicación va a ser analizada con la herramienta TAW</w:t>
      </w:r>
      <w:r w:rsidR="007E62AA" w:rsidRPr="005134D4">
        <w:rPr>
          <w:rStyle w:val="Refdenotaalpie"/>
          <w:lang w:val="es-ES_tradnl"/>
        </w:rPr>
        <w:footnoteReference w:id="15"/>
      </w:r>
      <w:r w:rsidR="007E62AA" w:rsidRPr="005134D4">
        <w:rPr>
          <w:lang w:val="es-ES_tradnl"/>
        </w:rPr>
        <w:t xml:space="preserve">, instalada en su versión cliente y </w:t>
      </w:r>
      <w:r w:rsidR="005B223A" w:rsidRPr="005134D4">
        <w:rPr>
          <w:lang w:val="es-ES_tradnl"/>
        </w:rPr>
        <w:t xml:space="preserve">ejecutada </w:t>
      </w:r>
      <w:r w:rsidR="007E62AA" w:rsidRPr="005134D4">
        <w:rPr>
          <w:lang w:val="es-ES_tradnl"/>
        </w:rPr>
        <w:t>en un Sistema Operativo Ubuntu ver. 18.02.</w:t>
      </w:r>
    </w:p>
    <w:p w14:paraId="22BC703D" w14:textId="074A5DCE" w:rsidR="00665A71" w:rsidRPr="005134D4" w:rsidRDefault="00665A71" w:rsidP="006C3754">
      <w:pPr>
        <w:spacing w:line="360" w:lineRule="auto"/>
        <w:ind w:firstLine="284"/>
        <w:rPr>
          <w:lang w:val="es-ES_tradnl"/>
        </w:rPr>
      </w:pPr>
      <w:r w:rsidRPr="005134D4">
        <w:rPr>
          <w:color w:val="FF0000"/>
          <w:lang w:val="es-ES_tradnl"/>
        </w:rPr>
        <w:t>Realización y corrección de los test</w:t>
      </w:r>
      <w:r w:rsidRPr="005134D4">
        <w:rPr>
          <w:lang w:val="es-ES_tradnl"/>
        </w:rPr>
        <w:t>: Tarjeta de Trello: https://trello.com/c/yNrAOAuI</w:t>
      </w:r>
    </w:p>
    <w:p w14:paraId="102E8227" w14:textId="77777777" w:rsidR="00755094" w:rsidRPr="005134D4" w:rsidRDefault="00665A71" w:rsidP="005F12FE">
      <w:pPr>
        <w:pStyle w:val="Ttulo2"/>
      </w:pPr>
      <w:bookmarkStart w:id="608" w:name="_Toc16891835"/>
      <w:r w:rsidRPr="005134D4">
        <w:t>Pruebas de Regresión</w:t>
      </w:r>
      <w:bookmarkEnd w:id="608"/>
    </w:p>
    <w:p w14:paraId="6A943F1B" w14:textId="09DE5A07" w:rsidR="00DD7C50" w:rsidRPr="005134D4" w:rsidRDefault="00755094" w:rsidP="00755094">
      <w:pPr>
        <w:rPr>
          <w:lang w:val="es-ES_tradnl"/>
        </w:rPr>
      </w:pPr>
      <w:r w:rsidRPr="005134D4">
        <w:rPr>
          <w:lang w:val="es-ES_tradnl"/>
        </w:rPr>
        <w:t xml:space="preserve">POR DEFINIR Y REALIZAR: Tarjeta de Trello: https://trello.com/c/uyyB2IGM </w:t>
      </w:r>
      <w:r w:rsidR="00DD7C50" w:rsidRPr="005134D4">
        <w:rPr>
          <w:lang w:val="es-ES_tradnl"/>
        </w:rPr>
        <w:br w:type="page"/>
      </w:r>
    </w:p>
    <w:p w14:paraId="5B8FDBA7" w14:textId="6D3D6145" w:rsidR="00F20773" w:rsidRPr="005134D4" w:rsidRDefault="00F6384D" w:rsidP="005B6F6B">
      <w:pPr>
        <w:pStyle w:val="Ttulo1"/>
      </w:pPr>
      <w:bookmarkStart w:id="609" w:name="_Toc16891836"/>
      <w:r w:rsidRPr="005134D4">
        <w:lastRenderedPageBreak/>
        <w:t>Conclusiones</w:t>
      </w:r>
      <w:r w:rsidR="00F20773" w:rsidRPr="005134D4">
        <w:t xml:space="preserve"> </w:t>
      </w:r>
      <w:r w:rsidRPr="005134D4">
        <w:t>y t</w:t>
      </w:r>
      <w:r w:rsidR="00F20773" w:rsidRPr="005134D4">
        <w:t>rabajo futuro.</w:t>
      </w:r>
      <w:bookmarkEnd w:id="609"/>
    </w:p>
    <w:p w14:paraId="405D7E96" w14:textId="22D46817" w:rsidR="004669BB" w:rsidRPr="005134D4" w:rsidRDefault="000A77AB" w:rsidP="00076E03">
      <w:pPr>
        <w:spacing w:line="360" w:lineRule="auto"/>
        <w:jc w:val="left"/>
        <w:rPr>
          <w:lang w:val="es-ES_tradnl"/>
        </w:rPr>
      </w:pPr>
      <w:r w:rsidRPr="005134D4">
        <w:rPr>
          <w:lang w:val="es-ES_tradnl"/>
        </w:rPr>
        <w:t xml:space="preserve">POR REDACTAR: Tarjeta de Trello: https://trello.com/c/9Qk08d6Q </w:t>
      </w:r>
      <w:r w:rsidR="004669BB" w:rsidRPr="005134D4">
        <w:rPr>
          <w:lang w:val="es-ES_tradnl"/>
        </w:rPr>
        <w:br w:type="page"/>
      </w:r>
    </w:p>
    <w:p w14:paraId="628230F5" w14:textId="6B0FA441" w:rsidR="00043C4A" w:rsidRPr="005134D4" w:rsidRDefault="00832AA4" w:rsidP="005B6F6B">
      <w:pPr>
        <w:pStyle w:val="Ttulo1"/>
      </w:pPr>
      <w:bookmarkStart w:id="610" w:name="_Referencias"/>
      <w:bookmarkStart w:id="611" w:name="_Toc16891837"/>
      <w:bookmarkEnd w:id="610"/>
      <w:r w:rsidRPr="005134D4">
        <w:lastRenderedPageBreak/>
        <w:t>Bibliografía</w:t>
      </w:r>
      <w:bookmarkEnd w:id="61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9060"/>
      </w:tblGrid>
      <w:tr w:rsidR="00291780" w:rsidRPr="005134D4" w14:paraId="647BE4CE" w14:textId="77777777" w:rsidTr="00DA0AE1">
        <w:tc>
          <w:tcPr>
            <w:tcW w:w="9060" w:type="dxa"/>
          </w:tcPr>
          <w:p w14:paraId="040C3C8F" w14:textId="1CC80EA2" w:rsidR="00291780" w:rsidRPr="005134D4" w:rsidRDefault="00B9346D" w:rsidP="00DA0AE1">
            <w:pPr>
              <w:spacing w:line="360" w:lineRule="auto"/>
              <w:ind w:left="2302" w:hanging="2302"/>
              <w:rPr>
                <w:color w:val="auto"/>
                <w:lang w:val="es-ES_tradnl"/>
              </w:rPr>
            </w:pPr>
            <w:r w:rsidRPr="005134D4">
              <w:rPr>
                <w:color w:val="auto"/>
                <w:lang w:val="es-ES_tradnl"/>
              </w:rPr>
              <w:t>Bassagañas Galisteo, Jordi</w:t>
            </w:r>
            <w:r w:rsidR="00793B1A" w:rsidRPr="005134D4">
              <w:rPr>
                <w:color w:val="auto"/>
                <w:lang w:val="es-ES_tradnl"/>
              </w:rPr>
              <w:t xml:space="preserve"> (2013)</w:t>
            </w:r>
            <w:r w:rsidRPr="005134D4">
              <w:rPr>
                <w:color w:val="auto"/>
                <w:lang w:val="es-ES_tradnl"/>
              </w:rPr>
              <w:t xml:space="preserve">. </w:t>
            </w:r>
            <w:r w:rsidRPr="005134D4">
              <w:rPr>
                <w:i/>
                <w:color w:val="auto"/>
                <w:lang w:val="es-ES_tradnl"/>
              </w:rPr>
              <w:t>MVC CodeIgniter para simpáticos newbies I (El gran curso de desarrollo de apps MVC nº 1)</w:t>
            </w:r>
            <w:r w:rsidRPr="005134D4">
              <w:rPr>
                <w:color w:val="auto"/>
                <w:lang w:val="es-ES_tradnl"/>
              </w:rPr>
              <w:t xml:space="preserve"> España. Edición de Kindle. Amazon Media EU S.à r.l.</w:t>
            </w:r>
          </w:p>
        </w:tc>
      </w:tr>
      <w:tr w:rsidR="00ED636E" w:rsidRPr="005134D4" w14:paraId="39B17DDF" w14:textId="77777777" w:rsidTr="00DA0AE1">
        <w:tc>
          <w:tcPr>
            <w:tcW w:w="9060" w:type="dxa"/>
          </w:tcPr>
          <w:p w14:paraId="07072F62" w14:textId="2A1BB3C3" w:rsidR="00ED636E" w:rsidRPr="005134D4" w:rsidRDefault="00ED636E" w:rsidP="00ED636E">
            <w:pPr>
              <w:spacing w:line="360" w:lineRule="auto"/>
              <w:ind w:left="2302" w:hanging="2302"/>
              <w:rPr>
                <w:color w:val="auto"/>
                <w:lang w:val="es-ES_tradnl"/>
              </w:rPr>
            </w:pPr>
            <w:r w:rsidRPr="005134D4">
              <w:rPr>
                <w:color w:val="auto"/>
                <w:lang w:val="es-ES_tradnl"/>
              </w:rPr>
              <w:t xml:space="preserve">Benet, Juan (2014),  </w:t>
            </w:r>
            <w:r w:rsidRPr="005134D4">
              <w:rPr>
                <w:i/>
                <w:color w:val="auto"/>
                <w:lang w:val="es-ES_tradnl"/>
              </w:rPr>
              <w:t>IPFS - Content Addressed, Versioned, P2P File System (DRAFT 3)</w:t>
            </w:r>
            <w:r w:rsidRPr="005134D4">
              <w:rPr>
                <w:color w:val="auto"/>
                <w:lang w:val="es-ES_tradnl"/>
              </w:rPr>
              <w:t xml:space="preserve"> https://github.com/ipfs/ipfs/blob/master/papers/ipfs-cap2pfs/ipfs-p2p-file-system.pdf</w:t>
            </w:r>
          </w:p>
        </w:tc>
      </w:tr>
      <w:tr w:rsidR="00DA0AE1" w:rsidRPr="005134D4" w14:paraId="7E8F51FF" w14:textId="77777777" w:rsidTr="00DA0AE1">
        <w:tc>
          <w:tcPr>
            <w:tcW w:w="9060" w:type="dxa"/>
          </w:tcPr>
          <w:p w14:paraId="6C226526" w14:textId="41E62FB9" w:rsidR="00DA0AE1" w:rsidRPr="005134D4" w:rsidRDefault="00DA0AE1" w:rsidP="00DA0AE1">
            <w:pPr>
              <w:spacing w:line="360" w:lineRule="auto"/>
              <w:ind w:left="2302" w:hanging="2302"/>
              <w:rPr>
                <w:color w:val="auto"/>
                <w:lang w:val="es-ES_tradnl"/>
              </w:rPr>
            </w:pPr>
            <w:r w:rsidRPr="005134D4">
              <w:rPr>
                <w:color w:val="auto"/>
                <w:lang w:val="es-ES_tradnl"/>
              </w:rPr>
              <w:t xml:space="preserve">Cash, Mercury (2018). </w:t>
            </w:r>
            <w:r w:rsidRPr="005134D4">
              <w:rPr>
                <w:i/>
                <w:color w:val="auto"/>
                <w:lang w:val="es-ES_tradnl"/>
              </w:rPr>
              <w:t>Aplicaciones de la tecnología blockchain y su relación con los sistemas descentralizados</w:t>
            </w:r>
            <w:r w:rsidRPr="005134D4">
              <w:rPr>
                <w:color w:val="auto"/>
                <w:lang w:val="es-ES_tradnl"/>
              </w:rPr>
              <w:t>. https://blog.mercury.cash</w:t>
            </w:r>
          </w:p>
        </w:tc>
      </w:tr>
      <w:tr w:rsidR="00DA0AE1" w:rsidRPr="005134D4" w14:paraId="1A517C7C" w14:textId="77777777" w:rsidTr="00DA0AE1">
        <w:tc>
          <w:tcPr>
            <w:tcW w:w="9060" w:type="dxa"/>
          </w:tcPr>
          <w:p w14:paraId="308FDE57" w14:textId="2EC6D437" w:rsidR="00DA0AE1" w:rsidRPr="005134D4" w:rsidRDefault="00DA0AE1" w:rsidP="00B9346D">
            <w:pPr>
              <w:spacing w:line="360" w:lineRule="auto"/>
              <w:ind w:left="2302" w:hanging="2302"/>
              <w:rPr>
                <w:color w:val="auto"/>
                <w:lang w:val="es-ES_tradnl"/>
              </w:rPr>
            </w:pPr>
            <w:r w:rsidRPr="005134D4">
              <w:rPr>
                <w:color w:val="auto"/>
                <w:lang w:val="es-ES_tradnl"/>
              </w:rPr>
              <w:t xml:space="preserve">Duran, Amador (2000). </w:t>
            </w:r>
            <w:r w:rsidRPr="005134D4">
              <w:rPr>
                <w:i/>
                <w:color w:val="auto"/>
                <w:lang w:val="es-ES_tradnl"/>
              </w:rPr>
              <w:t xml:space="preserve">Un Entorno Metodológico de Ingeniería de requisitos para Sistemas de la Información. </w:t>
            </w:r>
            <w:r w:rsidRPr="005134D4">
              <w:rPr>
                <w:color w:val="auto"/>
                <w:lang w:val="es-ES_tradnl"/>
              </w:rPr>
              <w:t>España: Universidad de Sevilla.</w:t>
            </w:r>
          </w:p>
        </w:tc>
      </w:tr>
      <w:tr w:rsidR="00546F6D" w:rsidRPr="005134D4" w14:paraId="182AB875" w14:textId="77777777" w:rsidTr="00DA0AE1">
        <w:tc>
          <w:tcPr>
            <w:tcW w:w="9060" w:type="dxa"/>
          </w:tcPr>
          <w:p w14:paraId="602575F2" w14:textId="332020D5" w:rsidR="00546F6D" w:rsidRPr="005134D4" w:rsidRDefault="00546F6D" w:rsidP="00291780">
            <w:pPr>
              <w:spacing w:line="360" w:lineRule="auto"/>
              <w:ind w:left="2302" w:hanging="2302"/>
              <w:rPr>
                <w:color w:val="auto"/>
                <w:lang w:val="es-ES_tradnl"/>
              </w:rPr>
            </w:pPr>
            <w:r w:rsidRPr="005134D4">
              <w:rPr>
                <w:color w:val="auto"/>
                <w:lang w:val="es-ES_tradnl"/>
              </w:rPr>
              <w:t xml:space="preserve">Gupta, Manav (2018). </w:t>
            </w:r>
            <w:r w:rsidRPr="005134D4">
              <w:rPr>
                <w:i/>
                <w:color w:val="auto"/>
                <w:lang w:val="es-ES_tradnl"/>
              </w:rPr>
              <w:t>Blockchain</w:t>
            </w:r>
            <w:r w:rsidRPr="005134D4">
              <w:rPr>
                <w:color w:val="auto"/>
                <w:lang w:val="es-ES_tradnl"/>
              </w:rPr>
              <w:t>. E.E.U.U: IBM</w:t>
            </w:r>
          </w:p>
        </w:tc>
      </w:tr>
      <w:tr w:rsidR="009D3395" w:rsidRPr="005134D4" w14:paraId="5018A5D5" w14:textId="77777777" w:rsidTr="00DA0AE1">
        <w:tc>
          <w:tcPr>
            <w:tcW w:w="9060" w:type="dxa"/>
          </w:tcPr>
          <w:p w14:paraId="1334150F" w14:textId="63761930" w:rsidR="009D3395" w:rsidRPr="005134D4" w:rsidRDefault="009D3395" w:rsidP="00C51980">
            <w:pPr>
              <w:spacing w:line="360" w:lineRule="auto"/>
              <w:ind w:left="2302" w:hanging="2302"/>
              <w:rPr>
                <w:color w:val="auto"/>
                <w:lang w:val="es-ES_tradnl"/>
              </w:rPr>
            </w:pPr>
            <w:r w:rsidRPr="005134D4">
              <w:rPr>
                <w:color w:val="auto"/>
                <w:lang w:val="es-ES_tradnl"/>
              </w:rPr>
              <w:t xml:space="preserve">Modi, Ritesh (2018) </w:t>
            </w:r>
            <w:r w:rsidRPr="005134D4">
              <w:rPr>
                <w:i/>
                <w:color w:val="auto"/>
                <w:lang w:val="es-ES_tradnl"/>
              </w:rPr>
              <w:t xml:space="preserve">Solidity Programming Essentials. A </w:t>
            </w:r>
            <w:r w:rsidR="004946ED" w:rsidRPr="005134D4">
              <w:rPr>
                <w:i/>
                <w:color w:val="auto"/>
                <w:lang w:val="es-ES_tradnl"/>
              </w:rPr>
              <w:t>beginner's guide to build Smart</w:t>
            </w:r>
            <w:r w:rsidRPr="005134D4">
              <w:rPr>
                <w:i/>
                <w:color w:val="auto"/>
                <w:lang w:val="es-ES_tradnl"/>
              </w:rPr>
              <w:t>contracts for Ethereum and blockchain</w:t>
            </w:r>
            <w:r w:rsidRPr="005134D4">
              <w:rPr>
                <w:color w:val="auto"/>
                <w:lang w:val="es-ES_tradnl"/>
              </w:rPr>
              <w:t>. UK: Packt Publishing.</w:t>
            </w:r>
          </w:p>
        </w:tc>
      </w:tr>
      <w:tr w:rsidR="004669BB" w:rsidRPr="005134D4" w14:paraId="403CEA8E" w14:textId="77777777" w:rsidTr="00DA0AE1">
        <w:tc>
          <w:tcPr>
            <w:tcW w:w="9060" w:type="dxa"/>
          </w:tcPr>
          <w:p w14:paraId="11247F86" w14:textId="75015515" w:rsidR="004669BB" w:rsidRPr="005134D4" w:rsidRDefault="004669BB" w:rsidP="00291780">
            <w:pPr>
              <w:spacing w:line="360" w:lineRule="auto"/>
              <w:rPr>
                <w:color w:val="auto"/>
                <w:lang w:val="es-ES_tradnl"/>
              </w:rPr>
            </w:pPr>
            <w:r w:rsidRPr="005134D4">
              <w:rPr>
                <w:color w:val="auto"/>
                <w:lang w:val="es-ES_tradnl"/>
              </w:rPr>
              <w:t xml:space="preserve">Somerville, Ian (2009). </w:t>
            </w:r>
            <w:r w:rsidRPr="005134D4">
              <w:rPr>
                <w:i/>
                <w:color w:val="auto"/>
                <w:lang w:val="es-ES_tradnl"/>
              </w:rPr>
              <w:t>Ingeniería de Software</w:t>
            </w:r>
            <w:r w:rsidRPr="005134D4">
              <w:rPr>
                <w:color w:val="auto"/>
                <w:lang w:val="es-ES_tradnl"/>
              </w:rPr>
              <w:t>. México: Pearson educación</w:t>
            </w:r>
            <w:r w:rsidR="007F4050" w:rsidRPr="005134D4">
              <w:rPr>
                <w:color w:val="auto"/>
                <w:lang w:val="es-ES_tradnl"/>
              </w:rPr>
              <w:t>.</w:t>
            </w:r>
          </w:p>
        </w:tc>
      </w:tr>
      <w:tr w:rsidR="00473A4D" w:rsidRPr="005134D4" w14:paraId="462B9560" w14:textId="77777777" w:rsidTr="00DA0AE1">
        <w:tc>
          <w:tcPr>
            <w:tcW w:w="9060" w:type="dxa"/>
          </w:tcPr>
          <w:p w14:paraId="7561DB6B" w14:textId="3D70B304" w:rsidR="00A630E2" w:rsidRPr="005134D4" w:rsidRDefault="00473A4D" w:rsidP="00291780">
            <w:pPr>
              <w:spacing w:line="360" w:lineRule="auto"/>
              <w:rPr>
                <w:color w:val="auto"/>
                <w:lang w:val="es-ES_tradnl"/>
              </w:rPr>
            </w:pPr>
            <w:r w:rsidRPr="005134D4">
              <w:rPr>
                <w:color w:val="auto"/>
                <w:lang w:val="es-ES_tradnl"/>
              </w:rPr>
              <w:t xml:space="preserve">Venter, Ryan (2016). </w:t>
            </w:r>
            <w:r w:rsidRPr="005134D4">
              <w:rPr>
                <w:i/>
                <w:color w:val="auto"/>
                <w:lang w:val="es-ES_tradnl"/>
              </w:rPr>
              <w:t>The Modern Ethereum</w:t>
            </w:r>
            <w:r w:rsidR="00DD07D7" w:rsidRPr="005134D4">
              <w:rPr>
                <w:color w:val="auto"/>
                <w:lang w:val="es-ES_tradnl"/>
              </w:rPr>
              <w:t>. UK: Amazon Media EU S.à r.l.</w:t>
            </w:r>
          </w:p>
        </w:tc>
      </w:tr>
    </w:tbl>
    <w:p w14:paraId="06DAC402" w14:textId="2FFE0897" w:rsidR="004669BB" w:rsidRPr="005134D4" w:rsidRDefault="004669BB" w:rsidP="008C38E6">
      <w:pPr>
        <w:rPr>
          <w:lang w:val="es-ES_tradnl"/>
        </w:rPr>
      </w:pPr>
    </w:p>
    <w:p w14:paraId="3F9C57D5" w14:textId="02760A0E" w:rsidR="00C51980" w:rsidRPr="005134D4" w:rsidRDefault="00C51980">
      <w:pPr>
        <w:jc w:val="left"/>
        <w:rPr>
          <w:lang w:val="es-ES_tradnl"/>
        </w:rPr>
      </w:pPr>
      <w:r w:rsidRPr="005134D4">
        <w:rPr>
          <w:lang w:val="es-ES_tradnl"/>
        </w:rPr>
        <w:br w:type="page"/>
      </w:r>
    </w:p>
    <w:p w14:paraId="056C78E8" w14:textId="77777777" w:rsidR="004669BB" w:rsidRPr="005134D4" w:rsidRDefault="004669BB">
      <w:pPr>
        <w:jc w:val="left"/>
        <w:rPr>
          <w:lang w:val="es-ES_tradnl"/>
        </w:rPr>
      </w:pPr>
    </w:p>
    <w:p w14:paraId="7667A641" w14:textId="77777777" w:rsidR="00C22AD4" w:rsidRPr="005134D4" w:rsidRDefault="00C22AD4" w:rsidP="005B6F6B">
      <w:pPr>
        <w:pStyle w:val="Ttulo1"/>
      </w:pPr>
      <w:bookmarkStart w:id="612" w:name="_Toc16891838"/>
      <w:r w:rsidRPr="005134D4">
        <w:t>Glosario de términos</w:t>
      </w:r>
      <w:bookmarkEnd w:id="612"/>
    </w:p>
    <w:p w14:paraId="56306C90" w14:textId="77777777" w:rsidR="00422245" w:rsidRPr="005134D4" w:rsidRDefault="00422245" w:rsidP="00C22AD4">
      <w:pPr>
        <w:pStyle w:val="Textoindependiente"/>
        <w:spacing w:before="1" w:line="360" w:lineRule="auto"/>
        <w:jc w:val="both"/>
        <w:rPr>
          <w:b/>
          <w:sz w:val="22"/>
          <w:lang w:val="es-ES_tradnl"/>
        </w:rPr>
      </w:pPr>
    </w:p>
    <w:p w14:paraId="5A73B268" w14:textId="77777777" w:rsidR="00C51980" w:rsidRPr="005134D4" w:rsidRDefault="00C51980" w:rsidP="00C22AD4">
      <w:pPr>
        <w:pStyle w:val="Textoindependiente"/>
        <w:spacing w:before="1" w:line="360" w:lineRule="auto"/>
        <w:jc w:val="both"/>
        <w:rPr>
          <w:b/>
          <w:sz w:val="22"/>
          <w:lang w:val="es-ES_tradnl"/>
        </w:rPr>
        <w:sectPr w:rsidR="00C51980" w:rsidRPr="005134D4" w:rsidSect="00F96C66">
          <w:headerReference w:type="even" r:id="rId96"/>
          <w:footerReference w:type="default" r:id="rId97"/>
          <w:headerReference w:type="first" r:id="rId98"/>
          <w:type w:val="nextColumn"/>
          <w:pgSz w:w="11906" w:h="16838"/>
          <w:pgMar w:top="1418" w:right="851" w:bottom="1418" w:left="1985" w:header="284" w:footer="266" w:gutter="0"/>
          <w:cols w:space="708"/>
          <w:docGrid w:linePitch="360"/>
        </w:sectPr>
      </w:pPr>
    </w:p>
    <w:p w14:paraId="0C64040D"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A</w:t>
      </w:r>
    </w:p>
    <w:p w14:paraId="7CC0608D" w14:textId="22A1F558" w:rsidR="00C46BD1"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API</w:t>
      </w:r>
    </w:p>
    <w:p w14:paraId="7B450A1D" w14:textId="7DAE2BD0" w:rsidR="00C46BD1" w:rsidRPr="005134D4" w:rsidRDefault="00C46BD1" w:rsidP="00C46BD1">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Application Program Interface</w:t>
      </w:r>
      <w:r w:rsidRPr="005134D4">
        <w:rPr>
          <w:sz w:val="22"/>
          <w:szCs w:val="22"/>
          <w:u w:val="dotted"/>
          <w:lang w:val="es-ES_tradnl"/>
        </w:rPr>
        <w:tab/>
      </w:r>
      <w:r w:rsidRPr="005134D4">
        <w:rPr>
          <w:sz w:val="22"/>
          <w:szCs w:val="22"/>
          <w:lang w:val="es-ES_tradnl"/>
        </w:rPr>
        <w:t>8, 9, 10</w:t>
      </w:r>
    </w:p>
    <w:p w14:paraId="73FC10C1" w14:textId="01C0B109" w:rsidR="00C51980"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11, 45</w:t>
      </w:r>
    </w:p>
    <w:p w14:paraId="6B0B1D0C" w14:textId="27034DBC"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B</w:t>
      </w:r>
    </w:p>
    <w:p w14:paraId="246636D8"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C</w:t>
      </w:r>
    </w:p>
    <w:p w14:paraId="7D17576B" w14:textId="216328ED" w:rsidR="001D1DCA" w:rsidRPr="005134D4" w:rsidRDefault="001D1DCA" w:rsidP="00C51980">
      <w:pPr>
        <w:pStyle w:val="Textoindependiente"/>
        <w:spacing w:before="1" w:line="360" w:lineRule="auto"/>
        <w:ind w:left="284"/>
        <w:jc w:val="both"/>
        <w:rPr>
          <w:sz w:val="22"/>
          <w:szCs w:val="22"/>
          <w:lang w:val="es-ES_tradnl"/>
        </w:rPr>
      </w:pPr>
      <w:r w:rsidRPr="005134D4">
        <w:rPr>
          <w:sz w:val="22"/>
          <w:szCs w:val="22"/>
          <w:lang w:val="es-ES_tradnl"/>
        </w:rPr>
        <w:t>CCAA</w:t>
      </w:r>
    </w:p>
    <w:p w14:paraId="0381B0AA" w14:textId="5CCB243C" w:rsidR="001D1DCA" w:rsidRPr="005134D4" w:rsidRDefault="001D1DCA" w:rsidP="001D1DC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Comunidades Autónomas</w:t>
      </w:r>
      <w:r w:rsidRPr="005134D4">
        <w:rPr>
          <w:sz w:val="22"/>
          <w:szCs w:val="22"/>
          <w:u w:val="dotted"/>
          <w:lang w:val="es-ES_tradnl"/>
        </w:rPr>
        <w:tab/>
      </w:r>
      <w:r w:rsidRPr="005134D4">
        <w:rPr>
          <w:sz w:val="22"/>
          <w:szCs w:val="22"/>
          <w:lang w:val="es-ES_tradnl"/>
        </w:rPr>
        <w:t>10, 12</w:t>
      </w:r>
    </w:p>
    <w:p w14:paraId="0052BC16"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CSS3</w:t>
      </w:r>
    </w:p>
    <w:p w14:paraId="6AC35E2B" w14:textId="6E422165" w:rsidR="00C51980" w:rsidRPr="005134D4" w:rsidRDefault="00C51980" w:rsidP="005B6F6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Cascade Style Sheet ver.3</w:t>
      </w:r>
      <w:r w:rsidRPr="005134D4">
        <w:rPr>
          <w:sz w:val="22"/>
          <w:szCs w:val="22"/>
          <w:u w:val="dotted"/>
          <w:lang w:val="es-ES_tradnl"/>
        </w:rPr>
        <w:tab/>
      </w:r>
      <w:r w:rsidR="005B6F6B" w:rsidRPr="005134D4">
        <w:rPr>
          <w:sz w:val="22"/>
          <w:szCs w:val="22"/>
          <w:lang w:val="es-ES_tradnl"/>
        </w:rPr>
        <w:t>17</w:t>
      </w:r>
    </w:p>
    <w:p w14:paraId="64008A8C"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D</w:t>
      </w:r>
    </w:p>
    <w:p w14:paraId="609ADC1A" w14:textId="3EE5DD0E" w:rsidR="00143CD8" w:rsidRPr="005134D4" w:rsidRDefault="00143CD8" w:rsidP="00143CD8">
      <w:pPr>
        <w:pStyle w:val="Textoindependiente"/>
        <w:spacing w:before="1" w:line="360" w:lineRule="auto"/>
        <w:ind w:left="284"/>
        <w:jc w:val="both"/>
        <w:rPr>
          <w:sz w:val="22"/>
          <w:szCs w:val="22"/>
          <w:lang w:val="es-ES_tradnl"/>
        </w:rPr>
      </w:pPr>
      <w:r w:rsidRPr="005134D4">
        <w:rPr>
          <w:sz w:val="22"/>
          <w:szCs w:val="22"/>
          <w:lang w:val="es-ES_tradnl"/>
        </w:rPr>
        <w:t>DNI</w:t>
      </w:r>
    </w:p>
    <w:p w14:paraId="03D003BD" w14:textId="140E763C" w:rsidR="00C51980" w:rsidRPr="005134D4" w:rsidRDefault="00143CD8"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Documento nacional de identidad</w:t>
      </w:r>
      <w:r w:rsidRPr="005134D4">
        <w:rPr>
          <w:sz w:val="22"/>
          <w:szCs w:val="22"/>
          <w:u w:val="dotted"/>
          <w:lang w:val="es-ES_tradnl"/>
        </w:rPr>
        <w:tab/>
      </w:r>
      <w:r w:rsidR="008353F4" w:rsidRPr="005134D4">
        <w:rPr>
          <w:sz w:val="22"/>
          <w:szCs w:val="22"/>
          <w:lang w:val="es-ES_tradnl"/>
        </w:rPr>
        <w:t>17</w:t>
      </w:r>
    </w:p>
    <w:p w14:paraId="5E2C2C3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E</w:t>
      </w:r>
    </w:p>
    <w:p w14:paraId="5FA85F6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ECMA</w:t>
      </w:r>
    </w:p>
    <w:p w14:paraId="5960686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 xml:space="preserve">European Computer Manufactures </w:t>
      </w:r>
    </w:p>
    <w:p w14:paraId="62911E0A" w14:textId="77777777" w:rsidR="00C51980" w:rsidRPr="005134D4" w:rsidRDefault="00C51980" w:rsidP="00143CD8">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Association</w:t>
      </w:r>
      <w:r w:rsidRPr="005134D4">
        <w:rPr>
          <w:sz w:val="22"/>
          <w:szCs w:val="22"/>
          <w:u w:val="dotted"/>
          <w:lang w:val="es-ES_tradnl"/>
        </w:rPr>
        <w:tab/>
      </w:r>
      <w:r w:rsidRPr="005134D4">
        <w:rPr>
          <w:sz w:val="22"/>
          <w:szCs w:val="22"/>
          <w:lang w:val="es-ES_tradnl"/>
        </w:rPr>
        <w:t>17</w:t>
      </w:r>
    </w:p>
    <w:p w14:paraId="7EAC27E6" w14:textId="2FB12B16" w:rsidR="00537CEB" w:rsidRPr="005134D4" w:rsidRDefault="00537CEB" w:rsidP="00C51980">
      <w:pPr>
        <w:pStyle w:val="Textoindependiente"/>
        <w:tabs>
          <w:tab w:val="right" w:pos="4395"/>
        </w:tabs>
        <w:spacing w:before="1" w:line="360" w:lineRule="auto"/>
        <w:ind w:left="284"/>
        <w:jc w:val="both"/>
        <w:rPr>
          <w:sz w:val="22"/>
          <w:szCs w:val="22"/>
          <w:lang w:val="es-ES_tradnl"/>
        </w:rPr>
      </w:pPr>
      <w:r w:rsidRPr="005134D4">
        <w:rPr>
          <w:sz w:val="22"/>
          <w:szCs w:val="22"/>
          <w:lang w:val="es-ES_tradnl"/>
        </w:rPr>
        <w:t>ETH</w:t>
      </w:r>
    </w:p>
    <w:p w14:paraId="15190385" w14:textId="77777777" w:rsidR="00537CEB" w:rsidRPr="005134D4" w:rsidRDefault="00537CEB"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Ethers</w:t>
      </w:r>
      <w:r w:rsidRPr="005134D4">
        <w:rPr>
          <w:sz w:val="22"/>
          <w:szCs w:val="22"/>
          <w:u w:val="dotted"/>
          <w:lang w:val="es-ES_tradnl"/>
        </w:rPr>
        <w:tab/>
      </w:r>
      <w:r w:rsidRPr="005134D4">
        <w:rPr>
          <w:sz w:val="22"/>
          <w:szCs w:val="22"/>
          <w:lang w:val="es-ES_tradnl"/>
        </w:rPr>
        <w:t>6, 18, 19,</w:t>
      </w:r>
    </w:p>
    <w:p w14:paraId="2D83ADD9" w14:textId="15C2B305" w:rsidR="00537CEB" w:rsidRPr="005134D4" w:rsidRDefault="00537CEB"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26, 30</w:t>
      </w:r>
    </w:p>
    <w:p w14:paraId="743A467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F</w:t>
      </w:r>
    </w:p>
    <w:p w14:paraId="7AAD2A99" w14:textId="3EF47669" w:rsidR="00C51980" w:rsidRPr="005134D4" w:rsidRDefault="004B469C" w:rsidP="004B469C">
      <w:pPr>
        <w:pStyle w:val="Textoindependiente"/>
        <w:spacing w:before="1" w:line="360" w:lineRule="auto"/>
        <w:ind w:left="284"/>
        <w:jc w:val="both"/>
        <w:rPr>
          <w:sz w:val="22"/>
          <w:szCs w:val="22"/>
          <w:lang w:val="es-ES_tradnl"/>
        </w:rPr>
      </w:pPr>
      <w:r w:rsidRPr="005134D4">
        <w:rPr>
          <w:sz w:val="22"/>
          <w:szCs w:val="22"/>
          <w:lang w:val="es-ES_tradnl"/>
        </w:rPr>
        <w:t>FR</w:t>
      </w:r>
      <w:r w:rsidR="008353F4" w:rsidRPr="005134D4">
        <w:rPr>
          <w:sz w:val="22"/>
          <w:szCs w:val="22"/>
          <w:lang w:val="es-ES_tradnl"/>
        </w:rPr>
        <w:t>Q</w:t>
      </w:r>
    </w:p>
    <w:p w14:paraId="1071F001" w14:textId="52FD2A87" w:rsidR="004B469C" w:rsidRPr="005134D4" w:rsidRDefault="004B469C" w:rsidP="008353F4">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Functional Requirement</w:t>
      </w:r>
      <w:r w:rsidR="008353F4" w:rsidRPr="005134D4">
        <w:rPr>
          <w:sz w:val="22"/>
          <w:szCs w:val="22"/>
          <w:u w:val="dotted"/>
          <w:lang w:val="es-ES_tradnl"/>
        </w:rPr>
        <w:tab/>
      </w:r>
      <w:r w:rsidR="008353F4" w:rsidRPr="005134D4">
        <w:rPr>
          <w:sz w:val="22"/>
          <w:szCs w:val="22"/>
          <w:lang w:val="es-ES_tradnl"/>
        </w:rPr>
        <w:t>25, 28</w:t>
      </w:r>
    </w:p>
    <w:p w14:paraId="55555D40" w14:textId="710DF171" w:rsidR="008353F4" w:rsidRPr="005134D4" w:rsidRDefault="008353F4" w:rsidP="004B469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29, 30, 31, 32</w:t>
      </w:r>
    </w:p>
    <w:p w14:paraId="4C5E03C4" w14:textId="09DA9CC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G</w:t>
      </w:r>
    </w:p>
    <w:p w14:paraId="4DC3568F"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H</w:t>
      </w:r>
    </w:p>
    <w:p w14:paraId="59DC9C6A"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HTML5</w:t>
      </w:r>
    </w:p>
    <w:p w14:paraId="7F6980FF"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Hiper Text Markup Language</w:t>
      </w:r>
      <w:r w:rsidRPr="005134D4">
        <w:rPr>
          <w:sz w:val="22"/>
          <w:szCs w:val="22"/>
          <w:u w:val="dotted"/>
          <w:lang w:val="es-ES_tradnl"/>
        </w:rPr>
        <w:tab/>
      </w:r>
      <w:r w:rsidRPr="005134D4">
        <w:rPr>
          <w:sz w:val="22"/>
          <w:szCs w:val="22"/>
          <w:lang w:val="es-ES_tradnl"/>
        </w:rPr>
        <w:t>17</w:t>
      </w:r>
    </w:p>
    <w:p w14:paraId="0DDA6608" w14:textId="49A42F50"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w:t>
      </w:r>
    </w:p>
    <w:p w14:paraId="3A362131" w14:textId="002EA726"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r w:rsidRPr="005134D4">
        <w:rPr>
          <w:sz w:val="22"/>
          <w:szCs w:val="22"/>
          <w:u w:val="dotted"/>
          <w:lang w:val="es-ES_tradnl"/>
        </w:rPr>
        <w:tab/>
      </w:r>
      <w:r w:rsidRPr="005134D4">
        <w:rPr>
          <w:sz w:val="22"/>
          <w:szCs w:val="22"/>
          <w:lang w:val="es-ES_tradnl"/>
        </w:rPr>
        <w:t>10, 11,</w:t>
      </w:r>
    </w:p>
    <w:p w14:paraId="33F44D7D" w14:textId="417951DC"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43, 47</w:t>
      </w:r>
    </w:p>
    <w:p w14:paraId="5DC3A3FF" w14:textId="357749B9"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https</w:t>
      </w:r>
    </w:p>
    <w:p w14:paraId="5E36BA46" w14:textId="77777777" w:rsidR="00AF627C" w:rsidRPr="005134D4" w:rsidRDefault="00AF627C" w:rsidP="00AF627C">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hyper text transfer protocol</w:t>
      </w:r>
    </w:p>
    <w:p w14:paraId="15D85712" w14:textId="33E88630" w:rsidR="00AF627C" w:rsidRPr="005134D4" w:rsidRDefault="00AF627C" w:rsidP="00AF62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secure</w:t>
      </w:r>
      <w:r w:rsidRPr="005134D4">
        <w:rPr>
          <w:sz w:val="22"/>
          <w:szCs w:val="22"/>
          <w:u w:val="dotted"/>
          <w:lang w:val="es-ES_tradnl"/>
        </w:rPr>
        <w:tab/>
      </w:r>
      <w:r w:rsidRPr="005134D4">
        <w:rPr>
          <w:sz w:val="22"/>
          <w:szCs w:val="22"/>
          <w:lang w:val="es-ES_tradnl"/>
        </w:rPr>
        <w:t>10</w:t>
      </w:r>
    </w:p>
    <w:p w14:paraId="0D86A576"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I</w:t>
      </w:r>
    </w:p>
    <w:p w14:paraId="018645DC"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IPFS</w:t>
      </w:r>
    </w:p>
    <w:p w14:paraId="1732BFEC" w14:textId="77777777" w:rsidR="00C51980" w:rsidRPr="005134D4" w:rsidRDefault="00C51980" w:rsidP="00143CD8">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Inter Planetary File System</w:t>
      </w:r>
      <w:r w:rsidRPr="005134D4">
        <w:rPr>
          <w:sz w:val="22"/>
          <w:szCs w:val="22"/>
          <w:u w:val="dotted"/>
          <w:lang w:val="es-ES_tradnl"/>
        </w:rPr>
        <w:tab/>
      </w:r>
      <w:r w:rsidRPr="005134D4">
        <w:rPr>
          <w:sz w:val="22"/>
          <w:szCs w:val="22"/>
          <w:lang w:val="es-ES_tradnl"/>
        </w:rPr>
        <w:t>1, 2,14,</w:t>
      </w:r>
    </w:p>
    <w:p w14:paraId="10F980A7" w14:textId="77777777" w:rsidR="00C51980" w:rsidRPr="005134D4" w:rsidRDefault="00C51980" w:rsidP="00951AA6">
      <w:pPr>
        <w:pStyle w:val="Textoindependiente"/>
        <w:tabs>
          <w:tab w:val="right" w:pos="4395"/>
        </w:tabs>
        <w:spacing w:before="1" w:after="240" w:line="360" w:lineRule="auto"/>
        <w:ind w:left="284"/>
        <w:jc w:val="both"/>
        <w:rPr>
          <w:sz w:val="22"/>
          <w:szCs w:val="22"/>
          <w:lang w:val="es-ES_tradnl"/>
        </w:rPr>
      </w:pPr>
      <w:r w:rsidRPr="005134D4">
        <w:rPr>
          <w:sz w:val="22"/>
          <w:szCs w:val="22"/>
          <w:lang w:val="es-ES_tradnl"/>
        </w:rPr>
        <w:t>15, 19, 34,35</w:t>
      </w:r>
    </w:p>
    <w:p w14:paraId="4EC9435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J</w:t>
      </w:r>
    </w:p>
    <w:p w14:paraId="1A288F46" w14:textId="77777777" w:rsidR="00C51980" w:rsidRPr="005134D4" w:rsidRDefault="00C51980" w:rsidP="00C51980">
      <w:pPr>
        <w:pStyle w:val="Textoindependiente"/>
        <w:tabs>
          <w:tab w:val="right" w:pos="4534"/>
        </w:tabs>
        <w:spacing w:before="1" w:line="360" w:lineRule="auto"/>
        <w:ind w:left="284"/>
        <w:jc w:val="both"/>
        <w:rPr>
          <w:sz w:val="22"/>
          <w:szCs w:val="22"/>
          <w:lang w:val="es-ES_tradnl"/>
        </w:rPr>
      </w:pPr>
      <w:r w:rsidRPr="005134D4">
        <w:rPr>
          <w:sz w:val="22"/>
          <w:szCs w:val="22"/>
          <w:lang w:val="es-ES_tradnl"/>
        </w:rPr>
        <w:t>JSON</w:t>
      </w:r>
    </w:p>
    <w:p w14:paraId="210D3092"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Java Script Object Notation</w:t>
      </w:r>
      <w:r w:rsidRPr="005134D4">
        <w:rPr>
          <w:sz w:val="22"/>
          <w:szCs w:val="22"/>
          <w:u w:val="dotted"/>
          <w:lang w:val="es-ES_tradnl"/>
        </w:rPr>
        <w:tab/>
      </w:r>
      <w:r w:rsidRPr="005134D4">
        <w:rPr>
          <w:sz w:val="22"/>
          <w:szCs w:val="22"/>
          <w:lang w:val="es-ES_tradnl"/>
        </w:rPr>
        <w:t>4, 7,8,</w:t>
      </w:r>
    </w:p>
    <w:p w14:paraId="120D171A" w14:textId="18D9212C"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11, 17, 30,</w:t>
      </w:r>
      <w:r w:rsidR="00C3253C" w:rsidRPr="005134D4">
        <w:rPr>
          <w:sz w:val="22"/>
          <w:szCs w:val="22"/>
          <w:lang w:val="es-ES_tradnl"/>
        </w:rPr>
        <w:t xml:space="preserve"> </w:t>
      </w:r>
      <w:r w:rsidRPr="005134D4">
        <w:rPr>
          <w:sz w:val="22"/>
          <w:szCs w:val="22"/>
          <w:lang w:val="es-ES_tradnl"/>
        </w:rPr>
        <w:t>35</w:t>
      </w:r>
      <w:r w:rsidR="00C3253C" w:rsidRPr="005134D4">
        <w:rPr>
          <w:sz w:val="22"/>
          <w:szCs w:val="22"/>
          <w:lang w:val="es-ES_tradnl"/>
        </w:rPr>
        <w:t>, 49</w:t>
      </w:r>
    </w:p>
    <w:p w14:paraId="1B3BED8E" w14:textId="77777777" w:rsidR="00C51980" w:rsidRPr="005134D4" w:rsidRDefault="00C51980" w:rsidP="00C51980">
      <w:pPr>
        <w:pStyle w:val="Textoindependiente"/>
        <w:tabs>
          <w:tab w:val="right" w:pos="4253"/>
          <w:tab w:val="right" w:pos="4534"/>
        </w:tabs>
        <w:spacing w:before="1" w:line="360" w:lineRule="auto"/>
        <w:ind w:left="284"/>
        <w:jc w:val="both"/>
        <w:rPr>
          <w:sz w:val="22"/>
          <w:szCs w:val="22"/>
          <w:lang w:val="es-ES_tradnl"/>
        </w:rPr>
      </w:pPr>
      <w:r w:rsidRPr="005134D4">
        <w:rPr>
          <w:sz w:val="22"/>
          <w:szCs w:val="22"/>
          <w:lang w:val="es-ES_tradnl"/>
        </w:rPr>
        <w:t>JWT</w:t>
      </w:r>
    </w:p>
    <w:p w14:paraId="65152166" w14:textId="77777777" w:rsidR="00C51980" w:rsidRPr="005134D4" w:rsidRDefault="00C51980" w:rsidP="00951AA6">
      <w:pPr>
        <w:pStyle w:val="Textoindependiente"/>
        <w:tabs>
          <w:tab w:val="right" w:pos="4253"/>
          <w:tab w:val="right" w:pos="4534"/>
        </w:tabs>
        <w:spacing w:before="1" w:after="240" w:line="360" w:lineRule="auto"/>
        <w:ind w:left="284"/>
        <w:jc w:val="both"/>
        <w:rPr>
          <w:sz w:val="22"/>
          <w:szCs w:val="22"/>
          <w:lang w:val="es-ES_tradnl"/>
        </w:rPr>
      </w:pPr>
      <w:r w:rsidRPr="005134D4">
        <w:rPr>
          <w:sz w:val="22"/>
          <w:szCs w:val="22"/>
          <w:lang w:val="es-ES_tradnl"/>
        </w:rPr>
        <w:t>Javascript Web Token</w:t>
      </w:r>
      <w:r w:rsidRPr="005134D4">
        <w:rPr>
          <w:sz w:val="22"/>
          <w:szCs w:val="22"/>
          <w:u w:val="dotted"/>
          <w:lang w:val="es-ES_tradnl"/>
        </w:rPr>
        <w:tab/>
      </w:r>
      <w:r w:rsidRPr="005134D4">
        <w:rPr>
          <w:sz w:val="22"/>
          <w:szCs w:val="22"/>
          <w:lang w:val="es-ES_tradnl"/>
        </w:rPr>
        <w:t>17,30</w:t>
      </w:r>
    </w:p>
    <w:p w14:paraId="4774BF50" w14:textId="3F9EC27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K, L</w:t>
      </w:r>
    </w:p>
    <w:p w14:paraId="64DC370D"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M</w:t>
      </w:r>
    </w:p>
    <w:p w14:paraId="6F38E980"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MVC</w:t>
      </w:r>
    </w:p>
    <w:p w14:paraId="7562D666"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Model View Controller</w:t>
      </w:r>
      <w:r w:rsidRPr="005134D4">
        <w:rPr>
          <w:sz w:val="22"/>
          <w:szCs w:val="22"/>
          <w:u w:val="dotted"/>
          <w:lang w:val="es-ES_tradnl"/>
        </w:rPr>
        <w:tab/>
      </w:r>
      <w:r w:rsidRPr="005134D4">
        <w:rPr>
          <w:sz w:val="22"/>
          <w:szCs w:val="22"/>
          <w:lang w:val="es-ES_tradnl"/>
        </w:rPr>
        <w:t>17</w:t>
      </w:r>
    </w:p>
    <w:p w14:paraId="371477C0" w14:textId="46FBA057" w:rsidR="002C32B9" w:rsidRPr="005134D4" w:rsidRDefault="002C32B9" w:rsidP="002C32B9">
      <w:pPr>
        <w:pStyle w:val="Textoindependiente"/>
        <w:spacing w:before="1" w:line="360" w:lineRule="auto"/>
        <w:ind w:left="284"/>
        <w:jc w:val="both"/>
        <w:rPr>
          <w:sz w:val="22"/>
          <w:szCs w:val="22"/>
          <w:lang w:val="es-ES_tradnl"/>
        </w:rPr>
      </w:pPr>
      <w:r w:rsidRPr="005134D4">
        <w:rPr>
          <w:sz w:val="22"/>
          <w:szCs w:val="22"/>
          <w:lang w:val="es-ES_tradnl"/>
        </w:rPr>
        <w:t>Mac OS</w:t>
      </w:r>
    </w:p>
    <w:p w14:paraId="0401CC9E" w14:textId="6183BB4E" w:rsidR="002C32B9" w:rsidRPr="005134D4" w:rsidRDefault="002C32B9" w:rsidP="002C32B9">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Macintosh Operating System</w:t>
      </w:r>
      <w:r w:rsidRPr="005134D4">
        <w:rPr>
          <w:sz w:val="22"/>
          <w:szCs w:val="22"/>
          <w:u w:val="dotted"/>
          <w:lang w:val="es-ES_tradnl"/>
        </w:rPr>
        <w:tab/>
      </w:r>
      <w:r w:rsidRPr="005134D4">
        <w:rPr>
          <w:sz w:val="22"/>
          <w:szCs w:val="22"/>
          <w:lang w:val="es-ES_tradnl"/>
        </w:rPr>
        <w:t>43, 44</w:t>
      </w:r>
    </w:p>
    <w:p w14:paraId="6BC7ED7B" w14:textId="54138351"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N</w:t>
      </w:r>
    </w:p>
    <w:p w14:paraId="49A9FF5D" w14:textId="19B677CB" w:rsidR="000A77AB" w:rsidRPr="005134D4" w:rsidRDefault="000A77AB" w:rsidP="00C51980">
      <w:pPr>
        <w:pStyle w:val="Textoindependiente"/>
        <w:spacing w:before="1" w:line="360" w:lineRule="auto"/>
        <w:ind w:left="284"/>
        <w:jc w:val="both"/>
        <w:rPr>
          <w:sz w:val="22"/>
          <w:szCs w:val="22"/>
          <w:lang w:val="es-ES_tradnl"/>
        </w:rPr>
      </w:pPr>
      <w:r w:rsidRPr="005134D4">
        <w:rPr>
          <w:sz w:val="22"/>
          <w:szCs w:val="22"/>
          <w:lang w:val="es-ES_tradnl"/>
        </w:rPr>
        <w:t>NFR</w:t>
      </w:r>
    </w:p>
    <w:p w14:paraId="12E494B9" w14:textId="77777777" w:rsidR="000A77AB" w:rsidRPr="005134D4" w:rsidRDefault="000A77AB" w:rsidP="000A77A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No Functional Requirement</w:t>
      </w:r>
      <w:r w:rsidRPr="005134D4">
        <w:rPr>
          <w:sz w:val="22"/>
          <w:szCs w:val="22"/>
          <w:u w:val="dotted"/>
          <w:lang w:val="es-ES_tradnl"/>
        </w:rPr>
        <w:tab/>
      </w:r>
      <w:r w:rsidRPr="005134D4">
        <w:rPr>
          <w:sz w:val="22"/>
          <w:szCs w:val="22"/>
          <w:lang w:val="es-ES_tradnl"/>
        </w:rPr>
        <w:t>33, 34,</w:t>
      </w:r>
    </w:p>
    <w:p w14:paraId="2FBAF045" w14:textId="436F7C60" w:rsidR="000A77AB" w:rsidRPr="005134D4" w:rsidRDefault="000A77AB" w:rsidP="008353F4">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35, 36</w:t>
      </w:r>
    </w:p>
    <w:p w14:paraId="6FEE6D35"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NoSQL</w:t>
      </w:r>
    </w:p>
    <w:p w14:paraId="28E08F41" w14:textId="77777777" w:rsidR="00C51980" w:rsidRPr="005134D4" w:rsidRDefault="00C51980"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 Structured Query Language</w:t>
      </w:r>
      <w:r w:rsidRPr="005134D4">
        <w:rPr>
          <w:sz w:val="22"/>
          <w:szCs w:val="22"/>
          <w:u w:val="dotted"/>
          <w:lang w:val="es-ES_tradnl"/>
        </w:rPr>
        <w:tab/>
      </w:r>
      <w:r w:rsidRPr="005134D4">
        <w:rPr>
          <w:sz w:val="22"/>
          <w:szCs w:val="22"/>
          <w:lang w:val="es-ES_tradnl"/>
        </w:rPr>
        <w:t>16,17</w:t>
      </w:r>
    </w:p>
    <w:p w14:paraId="49E473F9" w14:textId="29EC792F" w:rsidR="00C51980" w:rsidRPr="005134D4" w:rsidRDefault="00951AA6" w:rsidP="00951AA6">
      <w:pPr>
        <w:pStyle w:val="Textoindependiente"/>
        <w:spacing w:before="1" w:line="360" w:lineRule="auto"/>
        <w:ind w:left="284"/>
        <w:jc w:val="both"/>
        <w:rPr>
          <w:sz w:val="22"/>
          <w:szCs w:val="22"/>
          <w:lang w:val="es-ES_tradnl"/>
        </w:rPr>
      </w:pPr>
      <w:r w:rsidRPr="005134D4">
        <w:rPr>
          <w:sz w:val="22"/>
          <w:szCs w:val="22"/>
          <w:lang w:val="es-ES_tradnl"/>
        </w:rPr>
        <w:lastRenderedPageBreak/>
        <w:t>npm</w:t>
      </w:r>
    </w:p>
    <w:p w14:paraId="00C24DB0" w14:textId="5919D840"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Node package manager</w:t>
      </w:r>
      <w:r w:rsidRPr="005134D4">
        <w:rPr>
          <w:sz w:val="22"/>
          <w:szCs w:val="22"/>
          <w:u w:val="dotted"/>
          <w:lang w:val="es-ES_tradnl"/>
        </w:rPr>
        <w:tab/>
      </w:r>
      <w:r w:rsidRPr="005134D4">
        <w:rPr>
          <w:sz w:val="22"/>
          <w:szCs w:val="22"/>
          <w:lang w:val="es-ES_tradnl"/>
        </w:rPr>
        <w:t>41, 43, 45</w:t>
      </w:r>
    </w:p>
    <w:p w14:paraId="6A84CEC0" w14:textId="22BCAAD3"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O</w:t>
      </w:r>
    </w:p>
    <w:p w14:paraId="03FC930A"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P</w:t>
      </w:r>
    </w:p>
    <w:p w14:paraId="3D900957" w14:textId="2E6F3509" w:rsidR="00D32E5F" w:rsidRPr="005134D4" w:rsidRDefault="00D32E5F" w:rsidP="00D32E5F">
      <w:pPr>
        <w:pStyle w:val="Textoindependiente"/>
        <w:spacing w:before="1" w:line="360" w:lineRule="auto"/>
        <w:ind w:left="284"/>
        <w:jc w:val="both"/>
        <w:rPr>
          <w:sz w:val="22"/>
          <w:szCs w:val="22"/>
          <w:lang w:val="es-ES_tradnl"/>
        </w:rPr>
      </w:pPr>
      <w:r w:rsidRPr="005134D4">
        <w:rPr>
          <w:sz w:val="22"/>
          <w:szCs w:val="22"/>
          <w:lang w:val="es-ES_tradnl"/>
        </w:rPr>
        <w:t>P2P</w:t>
      </w:r>
    </w:p>
    <w:p w14:paraId="59C324FF" w14:textId="5B1ED5A3" w:rsidR="00D32E5F" w:rsidRPr="005134D4" w:rsidRDefault="00D32E5F"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Peer to peer</w:t>
      </w:r>
      <w:r w:rsidRPr="005134D4">
        <w:rPr>
          <w:sz w:val="22"/>
          <w:szCs w:val="22"/>
          <w:u w:val="dotted"/>
          <w:lang w:val="es-ES_tradnl"/>
        </w:rPr>
        <w:tab/>
      </w:r>
      <w:r w:rsidRPr="005134D4">
        <w:rPr>
          <w:sz w:val="22"/>
          <w:szCs w:val="22"/>
          <w:lang w:val="es-ES_tradnl"/>
        </w:rPr>
        <w:t>12</w:t>
      </w:r>
    </w:p>
    <w:p w14:paraId="0BA1A0B5" w14:textId="3C3A5EF9" w:rsidR="00C51980" w:rsidRPr="005134D4" w:rsidRDefault="00C46BD1" w:rsidP="00C46BD1">
      <w:pPr>
        <w:pStyle w:val="Textoindependiente"/>
        <w:spacing w:before="1" w:line="360" w:lineRule="auto"/>
        <w:ind w:left="284"/>
        <w:jc w:val="both"/>
        <w:rPr>
          <w:sz w:val="22"/>
          <w:szCs w:val="22"/>
          <w:lang w:val="es-ES_tradnl"/>
        </w:rPr>
      </w:pPr>
      <w:r w:rsidRPr="005134D4">
        <w:rPr>
          <w:sz w:val="22"/>
          <w:szCs w:val="22"/>
          <w:lang w:val="es-ES_tradnl"/>
        </w:rPr>
        <w:t>PC</w:t>
      </w:r>
    </w:p>
    <w:p w14:paraId="388AB479" w14:textId="183328F4" w:rsidR="00C46BD1" w:rsidRPr="005134D4" w:rsidRDefault="00C46BD1"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Personal Computer</w:t>
      </w:r>
      <w:r w:rsidRPr="005134D4">
        <w:rPr>
          <w:sz w:val="22"/>
          <w:szCs w:val="22"/>
          <w:u w:val="dotted"/>
          <w:lang w:val="es-ES_tradnl"/>
        </w:rPr>
        <w:tab/>
      </w:r>
      <w:r w:rsidRPr="005134D4">
        <w:rPr>
          <w:sz w:val="22"/>
          <w:szCs w:val="22"/>
          <w:lang w:val="es-ES_tradnl"/>
        </w:rPr>
        <w:t>18</w:t>
      </w:r>
    </w:p>
    <w:p w14:paraId="33B57F60" w14:textId="54648D40" w:rsidR="008B3AB3" w:rsidRPr="005134D4" w:rsidRDefault="008B3AB3" w:rsidP="000703E5">
      <w:pPr>
        <w:pStyle w:val="Textoindependiente"/>
        <w:spacing w:before="1" w:line="360" w:lineRule="auto"/>
        <w:ind w:left="284"/>
        <w:jc w:val="both"/>
        <w:rPr>
          <w:sz w:val="22"/>
          <w:szCs w:val="22"/>
          <w:lang w:val="es-ES_tradnl"/>
        </w:rPr>
      </w:pPr>
      <w:r w:rsidRPr="005134D4">
        <w:rPr>
          <w:sz w:val="22"/>
          <w:szCs w:val="22"/>
          <w:lang w:val="es-ES_tradnl"/>
        </w:rPr>
        <w:t>PHP</w:t>
      </w:r>
    </w:p>
    <w:p w14:paraId="54E4462A" w14:textId="7E0098E7" w:rsidR="008B3AB3" w:rsidRPr="005134D4" w:rsidRDefault="000703E5" w:rsidP="00C46BD1">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HyperText Preprocessor</w:t>
      </w:r>
      <w:r w:rsidRPr="005134D4">
        <w:rPr>
          <w:sz w:val="22"/>
          <w:szCs w:val="22"/>
          <w:u w:val="dotted"/>
          <w:lang w:val="es-ES_tradnl"/>
        </w:rPr>
        <w:tab/>
      </w:r>
      <w:r w:rsidRPr="005134D4">
        <w:rPr>
          <w:sz w:val="22"/>
          <w:szCs w:val="22"/>
          <w:lang w:val="es-ES_tradnl"/>
        </w:rPr>
        <w:t>48</w:t>
      </w:r>
    </w:p>
    <w:p w14:paraId="35959F3D" w14:textId="3AF22D28" w:rsidR="00C51980"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Q</w:t>
      </w:r>
    </w:p>
    <w:p w14:paraId="480AAFFE"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R</w:t>
      </w:r>
    </w:p>
    <w:p w14:paraId="6F76044C" w14:textId="32CA1323" w:rsidR="00E5377C" w:rsidRPr="005134D4" w:rsidRDefault="00E5377C" w:rsidP="00E57001">
      <w:pPr>
        <w:pStyle w:val="Textoindependiente"/>
        <w:spacing w:before="1" w:line="360" w:lineRule="auto"/>
        <w:ind w:left="284"/>
        <w:jc w:val="both"/>
        <w:rPr>
          <w:sz w:val="22"/>
          <w:szCs w:val="22"/>
          <w:lang w:val="es-ES_tradnl"/>
        </w:rPr>
      </w:pPr>
      <w:r w:rsidRPr="005134D4">
        <w:rPr>
          <w:sz w:val="22"/>
          <w:szCs w:val="22"/>
          <w:lang w:val="es-ES_tradnl"/>
        </w:rPr>
        <w:t>REM</w:t>
      </w:r>
    </w:p>
    <w:p w14:paraId="1D8FDAD0" w14:textId="347C9313" w:rsidR="00E5377C" w:rsidRPr="005134D4" w:rsidRDefault="00E537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Requirements Management</w:t>
      </w:r>
      <w:r w:rsidRPr="005134D4">
        <w:rPr>
          <w:sz w:val="22"/>
          <w:szCs w:val="22"/>
          <w:u w:val="dotted"/>
          <w:lang w:val="es-ES_tradnl"/>
        </w:rPr>
        <w:tab/>
      </w:r>
      <w:r w:rsidRPr="005134D4">
        <w:rPr>
          <w:sz w:val="22"/>
          <w:szCs w:val="22"/>
          <w:lang w:val="es-ES_tradnl"/>
        </w:rPr>
        <w:t>47</w:t>
      </w:r>
    </w:p>
    <w:p w14:paraId="0234811C" w14:textId="2FD70AD1" w:rsidR="00AF627C" w:rsidRPr="005134D4" w:rsidRDefault="00AF627C" w:rsidP="00AF627C">
      <w:pPr>
        <w:pStyle w:val="Textoindependiente"/>
        <w:spacing w:before="1" w:line="360" w:lineRule="auto"/>
        <w:ind w:left="284"/>
        <w:jc w:val="both"/>
        <w:rPr>
          <w:sz w:val="22"/>
          <w:szCs w:val="22"/>
          <w:lang w:val="es-ES_tradnl"/>
        </w:rPr>
      </w:pPr>
      <w:r w:rsidRPr="005134D4">
        <w:rPr>
          <w:sz w:val="22"/>
          <w:szCs w:val="22"/>
          <w:lang w:val="es-ES_tradnl"/>
        </w:rPr>
        <w:t>REST</w:t>
      </w:r>
    </w:p>
    <w:p w14:paraId="3349C353" w14:textId="2689A24B" w:rsidR="00AF627C" w:rsidRPr="005134D4" w:rsidRDefault="00AF627C" w:rsidP="00E5377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Representational State Transfer</w:t>
      </w:r>
      <w:r w:rsidRPr="005134D4">
        <w:rPr>
          <w:sz w:val="22"/>
          <w:szCs w:val="22"/>
          <w:u w:val="dotted"/>
          <w:lang w:val="es-ES_tradnl"/>
        </w:rPr>
        <w:tab/>
      </w:r>
      <w:r w:rsidRPr="005134D4">
        <w:rPr>
          <w:sz w:val="22"/>
          <w:szCs w:val="22"/>
          <w:lang w:val="es-ES_tradnl"/>
        </w:rPr>
        <w:t>10</w:t>
      </w:r>
    </w:p>
    <w:p w14:paraId="6425C25E" w14:textId="3848878D" w:rsidR="00587A3B" w:rsidRPr="005134D4" w:rsidRDefault="00587A3B" w:rsidP="00E57001">
      <w:pPr>
        <w:pStyle w:val="Textoindependiente"/>
        <w:spacing w:before="1" w:line="360" w:lineRule="auto"/>
        <w:ind w:left="284"/>
        <w:jc w:val="both"/>
        <w:rPr>
          <w:sz w:val="22"/>
          <w:szCs w:val="22"/>
          <w:lang w:val="es-ES_tradnl"/>
        </w:rPr>
      </w:pPr>
      <w:r w:rsidRPr="005134D4">
        <w:rPr>
          <w:sz w:val="22"/>
          <w:szCs w:val="22"/>
          <w:lang w:val="es-ES_tradnl"/>
        </w:rPr>
        <w:t>RIACA</w:t>
      </w:r>
    </w:p>
    <w:p w14:paraId="179E8B09" w14:textId="3BE43E5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Registro de Animales de Compañía de Aragón</w:t>
      </w:r>
      <w:r w:rsidRPr="005134D4">
        <w:rPr>
          <w:sz w:val="22"/>
          <w:szCs w:val="22"/>
          <w:u w:val="dotted"/>
          <w:lang w:val="es-ES_tradnl"/>
        </w:rPr>
        <w:tab/>
      </w:r>
      <w:r w:rsidRPr="005134D4">
        <w:rPr>
          <w:sz w:val="22"/>
          <w:szCs w:val="22"/>
          <w:lang w:val="es-ES_tradnl"/>
        </w:rPr>
        <w:t>9</w:t>
      </w:r>
    </w:p>
    <w:p w14:paraId="7DB6D567" w14:textId="498A4105" w:rsidR="00C46BD1" w:rsidRPr="005134D4" w:rsidRDefault="00C46BD1" w:rsidP="00E57001">
      <w:pPr>
        <w:pStyle w:val="Textoindependiente"/>
        <w:spacing w:before="1" w:line="360" w:lineRule="auto"/>
        <w:ind w:left="284"/>
        <w:jc w:val="both"/>
        <w:rPr>
          <w:sz w:val="22"/>
          <w:szCs w:val="22"/>
          <w:lang w:val="es-ES_tradnl"/>
        </w:rPr>
      </w:pPr>
      <w:r w:rsidRPr="005134D4">
        <w:rPr>
          <w:sz w:val="22"/>
          <w:szCs w:val="22"/>
          <w:lang w:val="es-ES_tradnl"/>
        </w:rPr>
        <w:t>RPC</w:t>
      </w:r>
    </w:p>
    <w:p w14:paraId="5D0E6C07" w14:textId="3E3770FC" w:rsidR="00C51980" w:rsidRPr="005134D4" w:rsidRDefault="00C46BD1"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Remote Procedure Call</w:t>
      </w:r>
      <w:r w:rsidR="00E57001" w:rsidRPr="005134D4">
        <w:rPr>
          <w:sz w:val="22"/>
          <w:szCs w:val="22"/>
          <w:u w:val="dotted"/>
          <w:lang w:val="es-ES_tradnl"/>
        </w:rPr>
        <w:tab/>
      </w:r>
      <w:r w:rsidR="00E57001" w:rsidRPr="005134D4">
        <w:rPr>
          <w:sz w:val="22"/>
          <w:szCs w:val="22"/>
          <w:lang w:val="es-ES_tradnl"/>
        </w:rPr>
        <w:t>10, 44</w:t>
      </w:r>
    </w:p>
    <w:p w14:paraId="0D5330B2"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S</w:t>
      </w:r>
    </w:p>
    <w:p w14:paraId="4E4E8084" w14:textId="41051847"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SIACAM</w:t>
      </w:r>
    </w:p>
    <w:p w14:paraId="34A53593" w14:textId="7193EBC1"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la Mancha</w:t>
      </w:r>
      <w:r w:rsidRPr="005134D4">
        <w:rPr>
          <w:sz w:val="22"/>
          <w:szCs w:val="22"/>
          <w:u w:val="dotted"/>
          <w:lang w:val="es-ES_tradnl"/>
        </w:rPr>
        <w:tab/>
      </w:r>
      <w:r w:rsidRPr="005134D4">
        <w:rPr>
          <w:sz w:val="22"/>
          <w:szCs w:val="22"/>
          <w:lang w:val="es-ES_tradnl"/>
        </w:rPr>
        <w:t>9</w:t>
      </w:r>
    </w:p>
    <w:p w14:paraId="4B7FE292" w14:textId="469A2185" w:rsidR="00C51980"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SIACYL</w:t>
      </w:r>
    </w:p>
    <w:p w14:paraId="17C375C1" w14:textId="08C39013"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Sistema de Identificación Animal de Castilla y León</w:t>
      </w:r>
      <w:r w:rsidRPr="005134D4">
        <w:rPr>
          <w:sz w:val="22"/>
          <w:szCs w:val="22"/>
          <w:u w:val="dotted"/>
          <w:lang w:val="es-ES_tradnl"/>
        </w:rPr>
        <w:tab/>
      </w:r>
      <w:r w:rsidRPr="005134D4">
        <w:rPr>
          <w:sz w:val="22"/>
          <w:szCs w:val="22"/>
          <w:lang w:val="es-ES_tradnl"/>
        </w:rPr>
        <w:t>9</w:t>
      </w:r>
    </w:p>
    <w:p w14:paraId="3BEB5151" w14:textId="602B6EA6" w:rsidR="00587A3B" w:rsidRPr="005134D4" w:rsidRDefault="00587A3B" w:rsidP="00587A3B">
      <w:pPr>
        <w:pStyle w:val="Textoindependiente"/>
        <w:spacing w:before="1" w:line="360" w:lineRule="auto"/>
        <w:ind w:left="284"/>
        <w:jc w:val="both"/>
        <w:rPr>
          <w:sz w:val="22"/>
          <w:szCs w:val="22"/>
          <w:lang w:val="es-ES_tradnl"/>
        </w:rPr>
      </w:pPr>
      <w:r w:rsidRPr="005134D4">
        <w:rPr>
          <w:sz w:val="22"/>
          <w:szCs w:val="22"/>
          <w:lang w:val="es-ES_tradnl"/>
        </w:rPr>
        <w:t>SIAMEL</w:t>
      </w:r>
    </w:p>
    <w:p w14:paraId="4D9B76DA" w14:textId="090CC73B" w:rsidR="00587A3B" w:rsidRPr="005134D4" w:rsidRDefault="00587A3B"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 xml:space="preserve">Sistema de Identificación Animal de la </w:t>
      </w:r>
      <w:r w:rsidRPr="005134D4">
        <w:rPr>
          <w:sz w:val="22"/>
          <w:szCs w:val="22"/>
          <w:lang w:val="es-ES_tradnl"/>
        </w:rPr>
        <w:t>Ciudad de Melilla</w:t>
      </w:r>
      <w:r w:rsidRPr="005134D4">
        <w:rPr>
          <w:sz w:val="22"/>
          <w:szCs w:val="22"/>
          <w:u w:val="dotted"/>
          <w:lang w:val="es-ES_tradnl"/>
        </w:rPr>
        <w:tab/>
      </w:r>
      <w:r w:rsidRPr="005134D4">
        <w:rPr>
          <w:sz w:val="22"/>
          <w:szCs w:val="22"/>
          <w:lang w:val="es-ES_tradnl"/>
        </w:rPr>
        <w:t>9</w:t>
      </w:r>
    </w:p>
    <w:p w14:paraId="517AE080" w14:textId="6EEF944E" w:rsidR="00587A3B" w:rsidRPr="005134D4" w:rsidRDefault="00587A3B" w:rsidP="00587A3B">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SIAMU</w:t>
      </w:r>
    </w:p>
    <w:p w14:paraId="4CE45722" w14:textId="0BE0E8C5" w:rsidR="00587A3B" w:rsidRPr="005134D4" w:rsidRDefault="00587A3B" w:rsidP="00AF627C">
      <w:pPr>
        <w:pStyle w:val="Textoindependiente"/>
        <w:tabs>
          <w:tab w:val="right" w:pos="4253"/>
        </w:tabs>
        <w:spacing w:before="1" w:after="240" w:line="360" w:lineRule="auto"/>
        <w:ind w:left="284" w:right="140"/>
        <w:jc w:val="both"/>
        <w:rPr>
          <w:sz w:val="22"/>
          <w:szCs w:val="22"/>
          <w:lang w:val="es-ES_tradnl"/>
        </w:rPr>
      </w:pPr>
      <w:r w:rsidRPr="005134D4">
        <w:rPr>
          <w:sz w:val="22"/>
          <w:szCs w:val="22"/>
          <w:lang w:val="es-ES_tradnl"/>
        </w:rPr>
        <w:t>Sistema de Identificación Animal de la Región de Murcia</w:t>
      </w:r>
      <w:r w:rsidRPr="005134D4">
        <w:rPr>
          <w:sz w:val="22"/>
          <w:szCs w:val="22"/>
          <w:u w:val="dotted"/>
          <w:lang w:val="es-ES_tradnl"/>
        </w:rPr>
        <w:tab/>
      </w:r>
      <w:r w:rsidRPr="005134D4">
        <w:rPr>
          <w:sz w:val="22"/>
          <w:szCs w:val="22"/>
          <w:lang w:val="es-ES_tradnl"/>
        </w:rPr>
        <w:t>9</w:t>
      </w:r>
    </w:p>
    <w:p w14:paraId="79794CC7" w14:textId="75F672AC" w:rsidR="00AF627C" w:rsidRPr="005134D4" w:rsidRDefault="00AF627C" w:rsidP="00AF627C">
      <w:pPr>
        <w:pStyle w:val="Textoindependiente"/>
        <w:tabs>
          <w:tab w:val="right" w:pos="4253"/>
        </w:tabs>
        <w:spacing w:before="1" w:line="360" w:lineRule="auto"/>
        <w:ind w:left="4253" w:hanging="3969"/>
        <w:jc w:val="both"/>
        <w:rPr>
          <w:sz w:val="22"/>
          <w:szCs w:val="22"/>
          <w:lang w:val="es-ES_tradnl"/>
        </w:rPr>
      </w:pPr>
      <w:r w:rsidRPr="005134D4">
        <w:rPr>
          <w:sz w:val="22"/>
          <w:szCs w:val="22"/>
          <w:lang w:val="es-ES_tradnl"/>
        </w:rPr>
        <w:t>SOAP</w:t>
      </w:r>
    </w:p>
    <w:p w14:paraId="3D836CEC" w14:textId="3D09BA86" w:rsidR="00AF627C" w:rsidRPr="005134D4" w:rsidRDefault="00AF627C" w:rsidP="00587A3B">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Simple Object Access Protocol</w:t>
      </w:r>
      <w:r w:rsidRPr="005134D4">
        <w:rPr>
          <w:sz w:val="22"/>
          <w:szCs w:val="22"/>
          <w:u w:val="dotted"/>
          <w:lang w:val="es-ES_tradnl"/>
        </w:rPr>
        <w:tab/>
      </w:r>
      <w:r w:rsidRPr="005134D4">
        <w:rPr>
          <w:sz w:val="22"/>
          <w:szCs w:val="22"/>
          <w:lang w:val="es-ES_tradnl"/>
        </w:rPr>
        <w:t>10</w:t>
      </w:r>
    </w:p>
    <w:p w14:paraId="0423E6F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T</w:t>
      </w:r>
    </w:p>
    <w:p w14:paraId="25639E46" w14:textId="3144DE28" w:rsidR="00F6384D" w:rsidRPr="005134D4" w:rsidRDefault="00F6384D" w:rsidP="00AE00DA">
      <w:pPr>
        <w:pStyle w:val="Textoindependiente"/>
        <w:spacing w:before="1" w:line="360" w:lineRule="auto"/>
        <w:ind w:left="284"/>
        <w:jc w:val="both"/>
        <w:rPr>
          <w:sz w:val="22"/>
          <w:szCs w:val="22"/>
          <w:lang w:val="es-ES_tradnl"/>
        </w:rPr>
      </w:pPr>
      <w:r w:rsidRPr="005134D4">
        <w:rPr>
          <w:sz w:val="22"/>
          <w:szCs w:val="22"/>
          <w:lang w:val="es-ES_tradnl"/>
        </w:rPr>
        <w:t>TAW</w:t>
      </w:r>
    </w:p>
    <w:p w14:paraId="79BBB613" w14:textId="4F4333E5"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Test de Accesibilidad Web</w:t>
      </w:r>
      <w:r w:rsidRPr="005134D4">
        <w:rPr>
          <w:sz w:val="22"/>
          <w:szCs w:val="22"/>
          <w:u w:val="dotted"/>
          <w:lang w:val="es-ES_tradnl"/>
        </w:rPr>
        <w:tab/>
      </w:r>
      <w:r w:rsidRPr="005134D4">
        <w:rPr>
          <w:sz w:val="22"/>
          <w:szCs w:val="22"/>
          <w:lang w:val="es-ES_tradnl"/>
        </w:rPr>
        <w:t>56</w:t>
      </w:r>
    </w:p>
    <w:p w14:paraId="4922E6FD" w14:textId="4F53C956" w:rsidR="00AE00DA" w:rsidRPr="005134D4" w:rsidRDefault="00AE00DA" w:rsidP="00AE00DA">
      <w:pPr>
        <w:pStyle w:val="Textoindependiente"/>
        <w:spacing w:before="1" w:line="360" w:lineRule="auto"/>
        <w:ind w:left="284"/>
        <w:jc w:val="both"/>
        <w:rPr>
          <w:sz w:val="22"/>
          <w:szCs w:val="22"/>
          <w:lang w:val="es-ES_tradnl"/>
        </w:rPr>
      </w:pPr>
      <w:r w:rsidRPr="005134D4">
        <w:rPr>
          <w:sz w:val="22"/>
          <w:szCs w:val="22"/>
          <w:lang w:val="es-ES_tradnl"/>
        </w:rPr>
        <w:t>TFG</w:t>
      </w:r>
    </w:p>
    <w:p w14:paraId="5B044EE7" w14:textId="5EB211DB" w:rsidR="00AE00DA" w:rsidRPr="005134D4" w:rsidRDefault="00AE00DA" w:rsidP="00AE00DA">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Trabajo de fin de grado</w:t>
      </w:r>
      <w:r w:rsidRPr="005134D4">
        <w:rPr>
          <w:sz w:val="22"/>
          <w:szCs w:val="22"/>
          <w:u w:val="dotted"/>
          <w:lang w:val="es-ES_tradnl"/>
        </w:rPr>
        <w:tab/>
      </w:r>
      <w:r w:rsidRPr="005134D4">
        <w:rPr>
          <w:sz w:val="22"/>
          <w:szCs w:val="22"/>
          <w:lang w:val="es-ES_tradnl"/>
        </w:rPr>
        <w:t>15</w:t>
      </w:r>
    </w:p>
    <w:p w14:paraId="13497E30" w14:textId="77777777" w:rsidR="00C51980" w:rsidRPr="005134D4" w:rsidRDefault="00C51980" w:rsidP="00C51980">
      <w:pPr>
        <w:pStyle w:val="Textoindependiente"/>
        <w:spacing w:before="1" w:line="360" w:lineRule="auto"/>
        <w:jc w:val="both"/>
        <w:rPr>
          <w:i/>
          <w:sz w:val="22"/>
          <w:szCs w:val="22"/>
          <w:lang w:val="es-ES_tradnl"/>
        </w:rPr>
      </w:pPr>
      <w:r w:rsidRPr="005134D4">
        <w:rPr>
          <w:i/>
          <w:sz w:val="22"/>
          <w:szCs w:val="22"/>
          <w:lang w:val="es-ES_tradnl"/>
        </w:rPr>
        <w:t>U</w:t>
      </w:r>
    </w:p>
    <w:p w14:paraId="4F89EA23" w14:textId="7D355566" w:rsidR="00951AA6" w:rsidRPr="005134D4" w:rsidRDefault="00951AA6" w:rsidP="00C51980">
      <w:pPr>
        <w:pStyle w:val="Textoindependiente"/>
        <w:spacing w:before="1" w:line="360" w:lineRule="auto"/>
        <w:ind w:left="284"/>
        <w:jc w:val="both"/>
        <w:rPr>
          <w:sz w:val="22"/>
          <w:szCs w:val="22"/>
          <w:lang w:val="es-ES_tradnl"/>
        </w:rPr>
      </w:pPr>
      <w:r w:rsidRPr="005134D4">
        <w:rPr>
          <w:sz w:val="22"/>
          <w:szCs w:val="22"/>
          <w:lang w:val="es-ES_tradnl"/>
        </w:rPr>
        <w:t>UNIR</w:t>
      </w:r>
    </w:p>
    <w:p w14:paraId="78E82737" w14:textId="51E97A15" w:rsidR="00951AA6" w:rsidRPr="005134D4" w:rsidRDefault="00951AA6"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Universidad Internacional de la Rioja</w:t>
      </w:r>
      <w:r w:rsidRPr="005134D4">
        <w:rPr>
          <w:sz w:val="22"/>
          <w:szCs w:val="22"/>
          <w:u w:val="dotted"/>
          <w:lang w:val="es-ES_tradnl"/>
        </w:rPr>
        <w:tab/>
      </w:r>
      <w:r w:rsidRPr="005134D4">
        <w:rPr>
          <w:sz w:val="22"/>
          <w:szCs w:val="22"/>
          <w:lang w:val="es-ES_tradnl"/>
        </w:rPr>
        <w:t>1</w:t>
      </w:r>
    </w:p>
    <w:p w14:paraId="057AAD04" w14:textId="77777777" w:rsidR="00C51980" w:rsidRPr="005134D4" w:rsidRDefault="00C51980" w:rsidP="00C51980">
      <w:pPr>
        <w:pStyle w:val="Textoindependiente"/>
        <w:spacing w:before="1" w:line="360" w:lineRule="auto"/>
        <w:ind w:left="284"/>
        <w:jc w:val="both"/>
        <w:rPr>
          <w:sz w:val="22"/>
          <w:szCs w:val="22"/>
          <w:lang w:val="es-ES_tradnl"/>
        </w:rPr>
      </w:pPr>
      <w:r w:rsidRPr="005134D4">
        <w:rPr>
          <w:sz w:val="22"/>
          <w:szCs w:val="22"/>
          <w:lang w:val="es-ES_tradnl"/>
        </w:rPr>
        <w:t>URL</w:t>
      </w:r>
    </w:p>
    <w:p w14:paraId="4E4C210F" w14:textId="3F3B6232" w:rsidR="00C51980" w:rsidRPr="005134D4" w:rsidRDefault="005D7D32" w:rsidP="00951AA6">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Unif</w:t>
      </w:r>
      <w:r w:rsidR="00C51980" w:rsidRPr="005134D4">
        <w:rPr>
          <w:sz w:val="22"/>
          <w:szCs w:val="22"/>
          <w:lang w:val="es-ES_tradnl"/>
        </w:rPr>
        <w:t>o</w:t>
      </w:r>
      <w:r w:rsidRPr="005134D4">
        <w:rPr>
          <w:sz w:val="22"/>
          <w:szCs w:val="22"/>
          <w:lang w:val="es-ES_tradnl"/>
        </w:rPr>
        <w:t>r</w:t>
      </w:r>
      <w:r w:rsidR="00C51980" w:rsidRPr="005134D4">
        <w:rPr>
          <w:sz w:val="22"/>
          <w:szCs w:val="22"/>
          <w:lang w:val="es-ES_tradnl"/>
        </w:rPr>
        <w:t>m Resource Locator</w:t>
      </w:r>
      <w:r w:rsidR="00C51980" w:rsidRPr="005134D4">
        <w:rPr>
          <w:sz w:val="22"/>
          <w:szCs w:val="22"/>
          <w:u w:val="dotted"/>
          <w:lang w:val="es-ES_tradnl"/>
        </w:rPr>
        <w:tab/>
      </w:r>
      <w:r w:rsidR="00C51980" w:rsidRPr="005134D4">
        <w:rPr>
          <w:sz w:val="22"/>
          <w:szCs w:val="22"/>
          <w:lang w:val="es-ES_tradnl"/>
        </w:rPr>
        <w:t>17</w:t>
      </w:r>
    </w:p>
    <w:p w14:paraId="6E252683" w14:textId="77BB1C76" w:rsidR="007164FC" w:rsidRPr="005134D4" w:rsidRDefault="008353F4" w:rsidP="00C51980">
      <w:pPr>
        <w:pStyle w:val="Textoindependiente"/>
        <w:spacing w:before="1" w:line="360" w:lineRule="auto"/>
        <w:jc w:val="both"/>
        <w:rPr>
          <w:i/>
          <w:sz w:val="22"/>
          <w:szCs w:val="22"/>
          <w:lang w:val="es-ES_tradnl"/>
        </w:rPr>
      </w:pPr>
      <w:r w:rsidRPr="005134D4">
        <w:rPr>
          <w:i/>
          <w:sz w:val="22"/>
          <w:szCs w:val="22"/>
          <w:lang w:val="es-ES_tradnl"/>
        </w:rPr>
        <w:t>V</w:t>
      </w:r>
    </w:p>
    <w:p w14:paraId="3CA039B9" w14:textId="66F06384" w:rsidR="007164FC" w:rsidRPr="005134D4" w:rsidRDefault="007164FC" w:rsidP="00C51980">
      <w:pPr>
        <w:pStyle w:val="Textoindependiente"/>
        <w:spacing w:before="1" w:line="360" w:lineRule="auto"/>
        <w:jc w:val="both"/>
        <w:rPr>
          <w:i/>
          <w:sz w:val="22"/>
          <w:szCs w:val="22"/>
          <w:lang w:val="es-ES_tradnl"/>
        </w:rPr>
      </w:pPr>
      <w:r w:rsidRPr="005134D4">
        <w:rPr>
          <w:i/>
          <w:sz w:val="22"/>
          <w:szCs w:val="22"/>
          <w:lang w:val="es-ES_tradnl"/>
        </w:rPr>
        <w:t>W</w:t>
      </w:r>
    </w:p>
    <w:p w14:paraId="69D336F6" w14:textId="2F26AB3A" w:rsidR="007164FC" w:rsidRPr="005134D4" w:rsidRDefault="007164FC" w:rsidP="007164FC">
      <w:pPr>
        <w:pStyle w:val="Textoindependiente"/>
        <w:spacing w:before="1" w:line="360" w:lineRule="auto"/>
        <w:ind w:left="284"/>
        <w:jc w:val="both"/>
        <w:rPr>
          <w:sz w:val="22"/>
          <w:szCs w:val="22"/>
          <w:lang w:val="es-ES_tradnl"/>
        </w:rPr>
      </w:pPr>
      <w:r w:rsidRPr="005134D4">
        <w:rPr>
          <w:sz w:val="22"/>
          <w:szCs w:val="22"/>
          <w:lang w:val="es-ES_tradnl"/>
        </w:rPr>
        <w:t>W3C</w:t>
      </w:r>
    </w:p>
    <w:p w14:paraId="7A5027D8" w14:textId="150D25C9" w:rsidR="00C51980" w:rsidRPr="005134D4" w:rsidRDefault="007164FC"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World Wide Web Consortium</w:t>
      </w:r>
      <w:r w:rsidRPr="005134D4">
        <w:rPr>
          <w:sz w:val="22"/>
          <w:szCs w:val="22"/>
          <w:u w:val="dotted"/>
          <w:lang w:val="es-ES_tradnl"/>
        </w:rPr>
        <w:tab/>
      </w:r>
      <w:r w:rsidRPr="005134D4">
        <w:rPr>
          <w:sz w:val="22"/>
          <w:szCs w:val="22"/>
          <w:lang w:val="es-ES_tradnl"/>
        </w:rPr>
        <w:t>35, 51</w:t>
      </w:r>
    </w:p>
    <w:p w14:paraId="4AB4C985" w14:textId="6DB9E9E7" w:rsidR="00F6384D" w:rsidRPr="005134D4" w:rsidRDefault="00F6384D" w:rsidP="00AE4D33">
      <w:pPr>
        <w:pStyle w:val="Textoindependiente"/>
        <w:spacing w:before="1" w:line="360" w:lineRule="auto"/>
        <w:ind w:left="284"/>
        <w:jc w:val="both"/>
        <w:rPr>
          <w:sz w:val="22"/>
          <w:szCs w:val="22"/>
          <w:lang w:val="es-ES_tradnl"/>
        </w:rPr>
      </w:pPr>
      <w:r w:rsidRPr="005134D4">
        <w:rPr>
          <w:sz w:val="22"/>
          <w:szCs w:val="22"/>
          <w:lang w:val="es-ES_tradnl"/>
        </w:rPr>
        <w:t>WAI</w:t>
      </w:r>
    </w:p>
    <w:p w14:paraId="5E10EF2F" w14:textId="7B7D4C68" w:rsidR="00F6384D" w:rsidRPr="005134D4" w:rsidRDefault="00F6384D" w:rsidP="00F6384D">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Web Accesibility Initiative</w:t>
      </w:r>
      <w:r w:rsidRPr="005134D4">
        <w:rPr>
          <w:sz w:val="22"/>
          <w:szCs w:val="22"/>
          <w:u w:val="dotted"/>
          <w:lang w:val="es-ES_tradnl"/>
        </w:rPr>
        <w:tab/>
      </w:r>
      <w:r w:rsidRPr="005134D4">
        <w:rPr>
          <w:sz w:val="22"/>
          <w:szCs w:val="22"/>
          <w:lang w:val="es-ES_tradnl"/>
        </w:rPr>
        <w:t>56</w:t>
      </w:r>
    </w:p>
    <w:p w14:paraId="77F6E1BB" w14:textId="63806B15" w:rsidR="000703E5" w:rsidRPr="005134D4" w:rsidRDefault="000703E5" w:rsidP="000703E5">
      <w:pPr>
        <w:pStyle w:val="Textoindependiente"/>
        <w:spacing w:before="1" w:line="360" w:lineRule="auto"/>
        <w:ind w:left="284"/>
        <w:jc w:val="both"/>
        <w:rPr>
          <w:sz w:val="22"/>
          <w:szCs w:val="22"/>
          <w:lang w:val="es-ES_tradnl"/>
        </w:rPr>
      </w:pPr>
      <w:r w:rsidRPr="005134D4">
        <w:rPr>
          <w:sz w:val="22"/>
          <w:szCs w:val="22"/>
          <w:lang w:val="es-ES_tradnl"/>
        </w:rPr>
        <w:t>WCAG</w:t>
      </w:r>
    </w:p>
    <w:p w14:paraId="1E89DCB9" w14:textId="77777777" w:rsidR="000703E5" w:rsidRPr="005134D4" w:rsidRDefault="000703E5" w:rsidP="000703E5">
      <w:pPr>
        <w:pStyle w:val="Textoindependiente"/>
        <w:tabs>
          <w:tab w:val="right" w:pos="4253"/>
        </w:tabs>
        <w:spacing w:before="1" w:line="360" w:lineRule="auto"/>
        <w:ind w:left="284"/>
        <w:jc w:val="both"/>
        <w:rPr>
          <w:sz w:val="22"/>
          <w:szCs w:val="22"/>
          <w:lang w:val="es-ES_tradnl"/>
        </w:rPr>
      </w:pPr>
      <w:r w:rsidRPr="005134D4">
        <w:rPr>
          <w:sz w:val="22"/>
          <w:szCs w:val="22"/>
          <w:lang w:val="es-ES_tradnl"/>
        </w:rPr>
        <w:t xml:space="preserve">Web Consortium Accesibility </w:t>
      </w:r>
    </w:p>
    <w:p w14:paraId="553EC109" w14:textId="4B0D1852" w:rsidR="000703E5" w:rsidRPr="005134D4" w:rsidRDefault="000703E5" w:rsidP="007164FC">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Guidelines</w:t>
      </w:r>
      <w:r w:rsidRPr="005134D4">
        <w:rPr>
          <w:sz w:val="22"/>
          <w:szCs w:val="22"/>
          <w:u w:val="dotted"/>
          <w:lang w:val="es-ES_tradnl"/>
        </w:rPr>
        <w:tab/>
      </w:r>
      <w:r w:rsidRPr="005134D4">
        <w:rPr>
          <w:sz w:val="22"/>
          <w:szCs w:val="22"/>
          <w:lang w:val="es-ES_tradnl"/>
        </w:rPr>
        <w:t>48</w:t>
      </w:r>
    </w:p>
    <w:p w14:paraId="70158C11" w14:textId="77777777" w:rsidR="00C51980" w:rsidRPr="005134D4" w:rsidRDefault="00C51980" w:rsidP="00C51980">
      <w:pPr>
        <w:pStyle w:val="Textoindependiente"/>
        <w:spacing w:before="1" w:line="360" w:lineRule="auto"/>
        <w:jc w:val="both"/>
        <w:rPr>
          <w:sz w:val="22"/>
          <w:szCs w:val="22"/>
          <w:lang w:val="es-ES_tradnl"/>
        </w:rPr>
      </w:pPr>
      <w:r w:rsidRPr="005134D4">
        <w:rPr>
          <w:i/>
          <w:sz w:val="22"/>
          <w:szCs w:val="22"/>
          <w:lang w:val="es-ES_tradnl"/>
        </w:rPr>
        <w:t>X</w:t>
      </w:r>
    </w:p>
    <w:p w14:paraId="59969955" w14:textId="7182AE9E" w:rsidR="006912BF" w:rsidRPr="005134D4" w:rsidRDefault="006912BF" w:rsidP="006912BF">
      <w:pPr>
        <w:pStyle w:val="Textoindependiente"/>
        <w:spacing w:before="1" w:line="360" w:lineRule="auto"/>
        <w:ind w:left="284"/>
        <w:jc w:val="both"/>
        <w:rPr>
          <w:sz w:val="22"/>
          <w:szCs w:val="22"/>
          <w:lang w:val="es-ES_tradnl"/>
        </w:rPr>
      </w:pPr>
      <w:r w:rsidRPr="005134D4">
        <w:rPr>
          <w:sz w:val="22"/>
          <w:szCs w:val="22"/>
          <w:lang w:val="es-ES_tradnl"/>
        </w:rPr>
        <w:t>XML</w:t>
      </w:r>
    </w:p>
    <w:p w14:paraId="01854A5E" w14:textId="76CE4506" w:rsidR="006912BF" w:rsidRPr="005134D4" w:rsidRDefault="006912BF" w:rsidP="006912BF">
      <w:pPr>
        <w:pStyle w:val="Textoindependiente"/>
        <w:tabs>
          <w:tab w:val="right" w:pos="4253"/>
        </w:tabs>
        <w:spacing w:before="1" w:after="240" w:line="360" w:lineRule="auto"/>
        <w:ind w:left="284"/>
        <w:jc w:val="both"/>
        <w:rPr>
          <w:sz w:val="22"/>
          <w:szCs w:val="22"/>
          <w:lang w:val="es-ES_tradnl"/>
        </w:rPr>
      </w:pPr>
      <w:r w:rsidRPr="005134D4">
        <w:rPr>
          <w:sz w:val="22"/>
          <w:szCs w:val="22"/>
          <w:lang w:val="es-ES_tradnl"/>
        </w:rPr>
        <w:t>Extensible Markup Language</w:t>
      </w:r>
      <w:r w:rsidRPr="005134D4">
        <w:rPr>
          <w:sz w:val="22"/>
          <w:szCs w:val="22"/>
          <w:u w:val="dotted"/>
          <w:lang w:val="es-ES_tradnl"/>
        </w:rPr>
        <w:tab/>
      </w:r>
      <w:r w:rsidRPr="005134D4">
        <w:rPr>
          <w:sz w:val="22"/>
          <w:szCs w:val="22"/>
          <w:lang w:val="es-ES_tradnl"/>
        </w:rPr>
        <w:t xml:space="preserve">10 </w:t>
      </w:r>
    </w:p>
    <w:p w14:paraId="05AB5919" w14:textId="77777777" w:rsidR="00C51980" w:rsidRPr="005134D4" w:rsidRDefault="00C51980" w:rsidP="00C51980">
      <w:pPr>
        <w:pStyle w:val="Textoindependiente"/>
        <w:spacing w:before="1" w:line="360" w:lineRule="auto"/>
        <w:jc w:val="both"/>
        <w:rPr>
          <w:sz w:val="22"/>
          <w:szCs w:val="22"/>
          <w:lang w:val="es-ES_tradnl"/>
        </w:rPr>
      </w:pPr>
    </w:p>
    <w:p w14:paraId="5D909C1B" w14:textId="544F83B7" w:rsidR="00C51980" w:rsidRPr="005134D4" w:rsidRDefault="00C51980" w:rsidP="00C22AD4">
      <w:pPr>
        <w:pStyle w:val="Textoindependiente"/>
        <w:spacing w:before="1" w:line="360" w:lineRule="auto"/>
        <w:jc w:val="both"/>
        <w:rPr>
          <w:b/>
          <w:sz w:val="22"/>
          <w:lang w:val="es-ES_tradnl"/>
        </w:rPr>
      </w:pPr>
      <w:r w:rsidRPr="005134D4">
        <w:rPr>
          <w:i/>
          <w:sz w:val="22"/>
          <w:szCs w:val="22"/>
          <w:lang w:val="es-ES_tradnl"/>
        </w:rPr>
        <w:t>Y</w:t>
      </w:r>
      <w:r w:rsidR="008353F4" w:rsidRPr="005134D4">
        <w:rPr>
          <w:i/>
          <w:sz w:val="22"/>
          <w:szCs w:val="22"/>
          <w:lang w:val="es-ES_tradnl"/>
        </w:rPr>
        <w:t xml:space="preserve">, </w:t>
      </w:r>
      <w:r w:rsidRPr="005134D4">
        <w:rPr>
          <w:i/>
          <w:sz w:val="22"/>
          <w:szCs w:val="22"/>
          <w:lang w:val="es-ES_tradnl"/>
        </w:rPr>
        <w:t>Z</w:t>
      </w:r>
    </w:p>
    <w:p w14:paraId="0FC1916D" w14:textId="77777777" w:rsidR="00C51980" w:rsidRPr="005134D4" w:rsidRDefault="00C51980" w:rsidP="00C22AD4">
      <w:pPr>
        <w:pStyle w:val="Textoindependiente"/>
        <w:spacing w:before="1" w:line="360" w:lineRule="auto"/>
        <w:jc w:val="both"/>
        <w:rPr>
          <w:b/>
          <w:sz w:val="22"/>
          <w:lang w:val="es-ES_tradnl"/>
        </w:rPr>
      </w:pPr>
    </w:p>
    <w:p w14:paraId="28ABD33C" w14:textId="77777777" w:rsidR="00C51980" w:rsidRPr="005134D4" w:rsidRDefault="00C51980" w:rsidP="00C22AD4">
      <w:pPr>
        <w:pStyle w:val="Textoindependiente"/>
        <w:spacing w:before="1" w:line="360" w:lineRule="auto"/>
        <w:jc w:val="both"/>
        <w:rPr>
          <w:b/>
          <w:sz w:val="22"/>
          <w:lang w:val="es-ES_tradnl"/>
        </w:rPr>
        <w:sectPr w:rsidR="00C51980" w:rsidRPr="005134D4" w:rsidSect="00143CD8">
          <w:type w:val="continuous"/>
          <w:pgSz w:w="11906" w:h="16838"/>
          <w:pgMar w:top="1418" w:right="851" w:bottom="1418" w:left="1985" w:header="284" w:footer="266" w:gutter="0"/>
          <w:cols w:num="2" w:space="284"/>
          <w:docGrid w:linePitch="360"/>
        </w:sectPr>
      </w:pPr>
    </w:p>
    <w:p w14:paraId="79F63BF9" w14:textId="468BCBF2" w:rsidR="00C22AD4" w:rsidRPr="005134D4" w:rsidRDefault="00F3651F" w:rsidP="005B6F6B">
      <w:pPr>
        <w:pStyle w:val="Ttulo1"/>
      </w:pPr>
      <w:bookmarkStart w:id="613" w:name="_Toc16891839"/>
      <w:r w:rsidRPr="005134D4">
        <w:lastRenderedPageBreak/>
        <w:t>Referencias</w:t>
      </w:r>
      <w:bookmarkEnd w:id="613"/>
    </w:p>
    <w:p w14:paraId="451EB829" w14:textId="4D33B04C" w:rsidR="00F3651F" w:rsidRPr="005134D4" w:rsidRDefault="00F3651F" w:rsidP="00C22AD4">
      <w:pPr>
        <w:spacing w:line="360" w:lineRule="auto"/>
        <w:rPr>
          <w:rStyle w:val="Hipervnculo"/>
          <w:lang w:val="es-ES_tradnl"/>
        </w:rPr>
      </w:pPr>
      <w:r w:rsidRPr="005134D4">
        <w:rPr>
          <w:lang w:val="es-ES_tradnl"/>
        </w:rPr>
        <w:t>Iconos y elementos gráficos: Icon made by </w:t>
      </w:r>
      <w:hyperlink r:id="rId99" w:tooltip="Freepik" w:history="1">
        <w:r w:rsidRPr="005134D4">
          <w:rPr>
            <w:rStyle w:val="Hipervnculo"/>
            <w:lang w:val="es-ES_tradnl"/>
          </w:rPr>
          <w:t>Freepik</w:t>
        </w:r>
      </w:hyperlink>
      <w:r w:rsidRPr="005134D4">
        <w:rPr>
          <w:lang w:val="es-ES_tradnl"/>
        </w:rPr>
        <w:t> from </w:t>
      </w:r>
      <w:hyperlink r:id="rId100" w:tooltip="Flaticon" w:history="1">
        <w:r w:rsidRPr="005134D4">
          <w:rPr>
            <w:rStyle w:val="Hipervnculo"/>
            <w:lang w:val="es-ES_tradnl"/>
          </w:rPr>
          <w:t>www.flaticon.com</w:t>
        </w:r>
      </w:hyperlink>
    </w:p>
    <w:p w14:paraId="66F9D528" w14:textId="0911E38E" w:rsidR="006522F2" w:rsidRPr="005134D4" w:rsidRDefault="006522F2" w:rsidP="00C22AD4">
      <w:pPr>
        <w:spacing w:line="360" w:lineRule="auto"/>
        <w:rPr>
          <w:lang w:val="es-ES_tradnl"/>
        </w:rPr>
      </w:pPr>
      <w:r w:rsidRPr="005134D4">
        <w:rPr>
          <w:lang w:val="es-ES_tradnl"/>
        </w:rPr>
        <w:t>https://lagisteria.com/2019/02/06/mapa-gratuito-espana-ccaa-descarga-gratis/</w:t>
      </w:r>
    </w:p>
    <w:sectPr w:rsidR="006522F2" w:rsidRPr="005134D4" w:rsidSect="00F96C66">
      <w:type w:val="nextColumn"/>
      <w:pgSz w:w="11906" w:h="16838"/>
      <w:pgMar w:top="1418" w:right="851" w:bottom="1418" w:left="1985" w:header="284" w:footer="26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1" w:author="Carolina Gómez Cirujano" w:date="2019-08-10T23:02:00Z" w:initials="CGC">
    <w:p w14:paraId="48992088" w14:textId="5182B488" w:rsidR="00CB5AAC" w:rsidRDefault="00CB5AAC">
      <w:pPr>
        <w:pStyle w:val="Textocomentario"/>
      </w:pPr>
      <w:r>
        <w:rPr>
          <w:rStyle w:val="Refdecomentario"/>
        </w:rPr>
        <w:annotationRef/>
      </w:r>
      <w:r>
        <w:t>Mejorar</w:t>
      </w:r>
    </w:p>
  </w:comment>
  <w:comment w:id="385" w:author="Carolina Gómez Cirujano" w:date="2019-08-17T19:59:00Z" w:initials="CGC">
    <w:p w14:paraId="18643C66" w14:textId="071496AF" w:rsidR="00B931F1" w:rsidRDefault="00B931F1">
      <w:pPr>
        <w:pStyle w:val="Textocomentario"/>
      </w:pPr>
      <w:r>
        <w:rPr>
          <w:rStyle w:val="Refdecomentario"/>
        </w:rPr>
        <w:annotationRef/>
      </w:r>
      <w:r>
        <w:t>Poner nº total al final.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992088" w15:done="0"/>
  <w15:commentEx w15:paraId="18643C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1B6AF4" w14:textId="77777777" w:rsidR="005212CC" w:rsidRDefault="005212CC" w:rsidP="00885EF6">
      <w:r>
        <w:separator/>
      </w:r>
    </w:p>
    <w:p w14:paraId="7AE2DB8B" w14:textId="77777777" w:rsidR="005212CC" w:rsidRDefault="005212CC" w:rsidP="00885EF6"/>
    <w:p w14:paraId="6C0D5995" w14:textId="77777777" w:rsidR="005212CC" w:rsidRDefault="005212CC" w:rsidP="00885EF6"/>
  </w:endnote>
  <w:endnote w:type="continuationSeparator" w:id="0">
    <w:p w14:paraId="495E2441" w14:textId="77777777" w:rsidR="005212CC" w:rsidRDefault="005212CC" w:rsidP="00885EF6">
      <w:r>
        <w:continuationSeparator/>
      </w:r>
    </w:p>
    <w:p w14:paraId="3BA19A98" w14:textId="77777777" w:rsidR="005212CC" w:rsidRDefault="005212CC" w:rsidP="00885EF6"/>
    <w:p w14:paraId="41B48FE9" w14:textId="77777777" w:rsidR="005212CC" w:rsidRDefault="005212CC" w:rsidP="00885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770920"/>
      <w:docPartObj>
        <w:docPartGallery w:val="Page Numbers (Bottom of Page)"/>
        <w:docPartUnique/>
      </w:docPartObj>
    </w:sdtPr>
    <w:sdtContent>
      <w:p w14:paraId="20FA5701" w14:textId="56F0641E" w:rsidR="00CB5AAC" w:rsidRDefault="00CB5AAC">
        <w:pPr>
          <w:pStyle w:val="Piedepgina"/>
          <w:jc w:val="right"/>
        </w:pPr>
      </w:p>
    </w:sdtContent>
  </w:sdt>
  <w:p w14:paraId="23E04A56" w14:textId="7FB6C040" w:rsidR="00CB5AAC" w:rsidRDefault="00CB5AA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750029"/>
      <w:docPartObj>
        <w:docPartGallery w:val="Page Numbers (Bottom of Page)"/>
        <w:docPartUnique/>
      </w:docPartObj>
    </w:sdtPr>
    <w:sdtContent>
      <w:p w14:paraId="055265FC" w14:textId="0F09A797" w:rsidR="00CB5AAC" w:rsidRDefault="00CB5AAC" w:rsidP="007509CB">
        <w:pPr>
          <w:pStyle w:val="Piedepgina"/>
          <w:tabs>
            <w:tab w:val="clear" w:pos="8504"/>
            <w:tab w:val="right" w:pos="13608"/>
          </w:tabs>
        </w:pPr>
        <w:r>
          <w:rPr>
            <w:lang w:val="es-ES_tradnl"/>
          </w:rPr>
          <w:t>PetChain: DApp</w:t>
        </w:r>
        <w:r w:rsidRPr="00850101">
          <w:rPr>
            <w:lang w:val="es-ES_tradnl"/>
          </w:rPr>
          <w:t xml:space="preserve"> para la gestión de mascotas</w:t>
        </w:r>
        <w:r>
          <w:tab/>
        </w:r>
        <w:r>
          <w:fldChar w:fldCharType="begin"/>
        </w:r>
        <w:r>
          <w:instrText>PAGE   \* MERGEFORMAT</w:instrText>
        </w:r>
        <w:r>
          <w:fldChar w:fldCharType="separate"/>
        </w:r>
        <w:r w:rsidR="00311089" w:rsidRPr="00311089">
          <w:rPr>
            <w:noProof/>
            <w:lang w:val="es-ES"/>
          </w:rPr>
          <w:t>49</w:t>
        </w:r>
        <w:r>
          <w:fldChar w:fldCharType="end"/>
        </w:r>
      </w:p>
    </w:sdtContent>
  </w:sdt>
  <w:p w14:paraId="451F258D" w14:textId="77777777" w:rsidR="00CB5AAC" w:rsidRDefault="00CB5AA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893324"/>
      <w:docPartObj>
        <w:docPartGallery w:val="Page Numbers (Bottom of Page)"/>
        <w:docPartUnique/>
      </w:docPartObj>
    </w:sdtPr>
    <w:sdtContent>
      <w:p w14:paraId="6328527E" w14:textId="3B0ABFF2" w:rsidR="00CB5AAC" w:rsidRDefault="00CB5AAC" w:rsidP="00850101">
        <w:pPr>
          <w:pStyle w:val="Piedepgina"/>
        </w:pPr>
        <w:r>
          <w:rPr>
            <w:lang w:val="es-ES_tradnl"/>
          </w:rPr>
          <w:t>Petchain</w:t>
        </w:r>
        <w:r w:rsidRPr="00850101">
          <w:rPr>
            <w:lang w:val="es-ES_tradnl"/>
          </w:rPr>
          <w:t xml:space="preserve">: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311089" w:rsidRPr="00311089">
          <w:rPr>
            <w:noProof/>
            <w:lang w:val="es-ES"/>
          </w:rPr>
          <w:t>50</w:t>
        </w:r>
        <w:r>
          <w:fldChar w:fldCharType="end"/>
        </w:r>
      </w:p>
    </w:sdtContent>
  </w:sdt>
  <w:p w14:paraId="1CF1A828" w14:textId="77777777" w:rsidR="00CB5AAC" w:rsidRDefault="00CB5AA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6224507"/>
      <w:docPartObj>
        <w:docPartGallery w:val="Page Numbers (Bottom of Page)"/>
        <w:docPartUnique/>
      </w:docPartObj>
    </w:sdtPr>
    <w:sdtContent>
      <w:p w14:paraId="6D804C2F" w14:textId="3613875F" w:rsidR="00CB5AAC" w:rsidRDefault="00CB5AAC" w:rsidP="00850101">
        <w:pPr>
          <w:pStyle w:val="Piedepgina"/>
        </w:pPr>
        <w:r w:rsidRPr="00850101">
          <w:rPr>
            <w:lang w:val="es-ES_tradnl"/>
          </w:rPr>
          <w:t xml:space="preserve">PetChain: </w:t>
        </w:r>
        <w:r>
          <w:rPr>
            <w:lang w:val="es-ES_tradnl"/>
          </w:rPr>
          <w:t>DApp</w:t>
        </w:r>
        <w:r w:rsidRPr="00850101">
          <w:rPr>
            <w:lang w:val="es-ES_tradnl"/>
          </w:rPr>
          <w:t xml:space="preserve"> para la gestión de mascotas</w:t>
        </w:r>
        <w:r>
          <w:tab/>
        </w:r>
        <w:r>
          <w:fldChar w:fldCharType="begin"/>
        </w:r>
        <w:r>
          <w:instrText>PAGE   \* MERGEFORMAT</w:instrText>
        </w:r>
        <w:r>
          <w:fldChar w:fldCharType="separate"/>
        </w:r>
        <w:r w:rsidR="00311089" w:rsidRPr="00311089">
          <w:rPr>
            <w:noProof/>
            <w:lang w:val="es-ES"/>
          </w:rPr>
          <w:t>65</w:t>
        </w:r>
        <w:r>
          <w:fldChar w:fldCharType="end"/>
        </w:r>
      </w:p>
    </w:sdtContent>
  </w:sdt>
  <w:p w14:paraId="6DF7AA92" w14:textId="77777777" w:rsidR="00CB5AAC" w:rsidRDefault="00CB5A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C69576" w14:textId="77777777" w:rsidR="005212CC" w:rsidRDefault="005212CC" w:rsidP="00885EF6">
      <w:r>
        <w:separator/>
      </w:r>
    </w:p>
    <w:p w14:paraId="5560AA61" w14:textId="77777777" w:rsidR="005212CC" w:rsidRDefault="005212CC" w:rsidP="00885EF6"/>
    <w:p w14:paraId="78753542" w14:textId="77777777" w:rsidR="005212CC" w:rsidRDefault="005212CC" w:rsidP="00885EF6"/>
  </w:footnote>
  <w:footnote w:type="continuationSeparator" w:id="0">
    <w:p w14:paraId="7F83C61B" w14:textId="77777777" w:rsidR="005212CC" w:rsidRDefault="005212CC" w:rsidP="00885EF6">
      <w:r>
        <w:continuationSeparator/>
      </w:r>
    </w:p>
    <w:p w14:paraId="7D540087" w14:textId="77777777" w:rsidR="005212CC" w:rsidRDefault="005212CC" w:rsidP="00885EF6"/>
    <w:p w14:paraId="1AA52BAA" w14:textId="77777777" w:rsidR="005212CC" w:rsidRDefault="005212CC" w:rsidP="00885EF6"/>
  </w:footnote>
  <w:footnote w:id="1">
    <w:p w14:paraId="1E554533" w14:textId="78F06D98" w:rsidR="00CB5AAC" w:rsidRPr="00D1330A" w:rsidRDefault="00CB5AAC">
      <w:pPr>
        <w:pStyle w:val="Textonotapie"/>
        <w:rPr>
          <w:lang w:val="es-ES"/>
        </w:rPr>
      </w:pPr>
      <w:r>
        <w:rPr>
          <w:rStyle w:val="Refdenotaalpie"/>
        </w:rPr>
        <w:footnoteRef/>
      </w:r>
      <w:r>
        <w:t xml:space="preserve"> </w:t>
      </w:r>
      <w:hyperlink r:id="rId1" w:history="1">
        <w:r w:rsidRPr="00D1330A">
          <w:rPr>
            <w:rStyle w:val="Hipervnculo"/>
            <w:i/>
            <w:color w:val="auto"/>
            <w:sz w:val="16"/>
            <w:szCs w:val="16"/>
            <w:u w:val="none"/>
          </w:rPr>
          <w:t>http://petshopsmagazine.com/mascotas/censo-mascotas-espana/</w:t>
        </w:r>
      </w:hyperlink>
    </w:p>
  </w:footnote>
  <w:footnote w:id="2">
    <w:p w14:paraId="781C0036" w14:textId="1F598EC6" w:rsidR="00CB5AAC" w:rsidRPr="00656A62" w:rsidRDefault="00CB5AAC">
      <w:pPr>
        <w:pStyle w:val="Textonotapie"/>
        <w:rPr>
          <w:rStyle w:val="Hipervnculo"/>
          <w:i/>
          <w:color w:val="auto"/>
          <w:sz w:val="16"/>
          <w:szCs w:val="16"/>
          <w:u w:val="none"/>
        </w:rPr>
      </w:pPr>
      <w:r>
        <w:rPr>
          <w:rStyle w:val="Refdenotaalpie"/>
        </w:rPr>
        <w:footnoteRef/>
      </w:r>
      <w:r>
        <w:t xml:space="preserve"> </w:t>
      </w:r>
      <w:r w:rsidRPr="00656A62">
        <w:rPr>
          <w:rStyle w:val="Hipervnculo"/>
          <w:i/>
          <w:color w:val="auto"/>
          <w:sz w:val="16"/>
          <w:szCs w:val="16"/>
          <w:u w:val="none"/>
        </w:rPr>
        <w:t>www.siacyl.org</w:t>
      </w:r>
    </w:p>
  </w:footnote>
  <w:footnote w:id="3">
    <w:p w14:paraId="346E64DC" w14:textId="36CF05DC" w:rsidR="00CB5AAC" w:rsidRPr="00B532B2" w:rsidRDefault="00CB5AAC">
      <w:pPr>
        <w:pStyle w:val="Textonotapie"/>
        <w:rPr>
          <w:lang w:val="es-ES"/>
        </w:rPr>
      </w:pPr>
      <w:r>
        <w:rPr>
          <w:rStyle w:val="Refdenotaalpie"/>
        </w:rPr>
        <w:footnoteRef/>
      </w:r>
      <w:r>
        <w:t xml:space="preserve"> </w:t>
      </w:r>
      <w:hyperlink r:id="rId2" w:history="1">
        <w:r w:rsidRPr="00B532B2">
          <w:rPr>
            <w:i/>
            <w:sz w:val="16"/>
            <w:szCs w:val="16"/>
          </w:rPr>
          <w:t>https://www.hyperledger.org/</w:t>
        </w:r>
      </w:hyperlink>
    </w:p>
  </w:footnote>
  <w:footnote w:id="4">
    <w:p w14:paraId="4517AD85" w14:textId="0502E45B" w:rsidR="00CB5AAC" w:rsidRPr="00D97D25" w:rsidRDefault="00CB5AAC">
      <w:pPr>
        <w:pStyle w:val="Textonotapie"/>
        <w:rPr>
          <w:lang w:val="es-ES"/>
        </w:rPr>
      </w:pPr>
      <w:r>
        <w:rPr>
          <w:rStyle w:val="Refdenotaalpie"/>
        </w:rPr>
        <w:footnoteRef/>
      </w:r>
      <w:r>
        <w:t xml:space="preserve"> </w:t>
      </w:r>
      <w:hyperlink r:id="rId3" w:history="1">
        <w:r w:rsidRPr="00D97D25">
          <w:rPr>
            <w:i/>
            <w:sz w:val="16"/>
            <w:szCs w:val="16"/>
          </w:rPr>
          <w:t>https://b3i.tech/home.html</w:t>
        </w:r>
      </w:hyperlink>
    </w:p>
  </w:footnote>
  <w:footnote w:id="5">
    <w:p w14:paraId="00AF22EA" w14:textId="1B9DF28B" w:rsidR="00CB5AAC" w:rsidRPr="009B029A" w:rsidRDefault="00CB5AAC">
      <w:pPr>
        <w:pStyle w:val="Textonotapie"/>
        <w:rPr>
          <w:i/>
          <w:sz w:val="16"/>
          <w:szCs w:val="16"/>
        </w:rPr>
      </w:pPr>
      <w:r>
        <w:rPr>
          <w:rStyle w:val="Refdenotaalpie"/>
        </w:rPr>
        <w:footnoteRef/>
      </w:r>
      <w:r>
        <w:t xml:space="preserve"> </w:t>
      </w:r>
      <w:hyperlink r:id="rId4" w:history="1">
        <w:r w:rsidRPr="009B029A">
          <w:rPr>
            <w:i/>
            <w:sz w:val="16"/>
            <w:szCs w:val="16"/>
          </w:rPr>
          <w:t>https://alastria.io/</w:t>
        </w:r>
      </w:hyperlink>
    </w:p>
  </w:footnote>
  <w:footnote w:id="6">
    <w:p w14:paraId="24CCB1F4" w14:textId="5CB8B9B7" w:rsidR="00CB5AAC" w:rsidRPr="00A479BD" w:rsidRDefault="00CB5AAC">
      <w:pPr>
        <w:pStyle w:val="Textonotapie"/>
        <w:rPr>
          <w:rStyle w:val="Hipervnculo"/>
          <w:i/>
          <w:color w:val="auto"/>
          <w:sz w:val="16"/>
          <w:szCs w:val="16"/>
          <w:u w:val="none"/>
        </w:rPr>
      </w:pPr>
      <w:r>
        <w:rPr>
          <w:rStyle w:val="Refdenotaalpie"/>
        </w:rPr>
        <w:footnoteRef/>
      </w:r>
      <w:r>
        <w:t xml:space="preserve"> </w:t>
      </w:r>
      <w:r w:rsidRPr="00A479BD">
        <w:rPr>
          <w:i/>
          <w:sz w:val="16"/>
          <w:szCs w:val="16"/>
        </w:rPr>
        <w:t>Trello web site</w:t>
      </w:r>
      <w:r>
        <w:t xml:space="preserve">: </w:t>
      </w:r>
      <w:hyperlink r:id="rId5" w:history="1">
        <w:r w:rsidRPr="00A479BD">
          <w:rPr>
            <w:rStyle w:val="Hipervnculo"/>
            <w:i/>
            <w:color w:val="auto"/>
            <w:sz w:val="16"/>
            <w:szCs w:val="16"/>
            <w:u w:val="none"/>
          </w:rPr>
          <w:t>https://trello.com</w:t>
        </w:r>
      </w:hyperlink>
    </w:p>
  </w:footnote>
  <w:footnote w:id="7">
    <w:p w14:paraId="61BFF45C" w14:textId="5E6E6D3B" w:rsidR="00CB5AAC" w:rsidRPr="001408FC" w:rsidRDefault="00CB5AAC" w:rsidP="00856049">
      <w:pPr>
        <w:rPr>
          <w:rStyle w:val="Hipervnculo"/>
          <w:i/>
          <w:color w:val="auto"/>
          <w:sz w:val="16"/>
          <w:szCs w:val="16"/>
          <w:u w:val="none"/>
        </w:rPr>
      </w:pPr>
      <w:r>
        <w:rPr>
          <w:rStyle w:val="Refdenotaalpie"/>
        </w:rPr>
        <w:footnoteRef/>
      </w:r>
      <w:r>
        <w:t xml:space="preserve"> </w:t>
      </w:r>
      <w:r w:rsidRPr="001408FC">
        <w:rPr>
          <w:rStyle w:val="Hipervnculo"/>
          <w:i/>
          <w:color w:val="auto"/>
          <w:sz w:val="16"/>
          <w:szCs w:val="16"/>
          <w:u w:val="none"/>
        </w:rPr>
        <w:t xml:space="preserve">npm web site: </w:t>
      </w:r>
      <w:hyperlink r:id="rId6" w:history="1">
        <w:r w:rsidRPr="001408FC">
          <w:rPr>
            <w:rStyle w:val="Hipervnculo"/>
            <w:i/>
            <w:color w:val="auto"/>
            <w:sz w:val="16"/>
            <w:szCs w:val="16"/>
            <w:u w:val="none"/>
          </w:rPr>
          <w:t>https://www.npmjs.com/</w:t>
        </w:r>
      </w:hyperlink>
    </w:p>
    <w:p w14:paraId="5F767E62" w14:textId="5ADFCC01" w:rsidR="00CB5AAC" w:rsidRPr="006224AC" w:rsidRDefault="00CB5AAC" w:rsidP="00262433">
      <w:pPr>
        <w:jc w:val="left"/>
        <w:rPr>
          <w:lang w:val="es-ES"/>
        </w:rPr>
      </w:pPr>
    </w:p>
    <w:p w14:paraId="3289DC82" w14:textId="69BFEBFE" w:rsidR="00CB5AAC" w:rsidRPr="006224AC" w:rsidRDefault="00CB5AAC" w:rsidP="006224AC">
      <w:pPr>
        <w:pStyle w:val="Textonotapie"/>
        <w:rPr>
          <w:lang w:val="es-ES"/>
        </w:rPr>
      </w:pPr>
    </w:p>
  </w:footnote>
  <w:footnote w:id="8">
    <w:p w14:paraId="6D5E8CE9" w14:textId="594B76D2" w:rsidR="00CB5AAC" w:rsidRPr="005E7DBF" w:rsidRDefault="00CB5AAC">
      <w:pPr>
        <w:pStyle w:val="Textonotapie"/>
        <w:rPr>
          <w:lang w:val="es-ES"/>
        </w:rPr>
      </w:pPr>
      <w:r>
        <w:rPr>
          <w:rStyle w:val="Refdenotaalpie"/>
        </w:rPr>
        <w:footnoteRef/>
      </w:r>
      <w:r>
        <w:t xml:space="preserve"> </w:t>
      </w:r>
      <w:r w:rsidRPr="001408FC">
        <w:rPr>
          <w:i/>
          <w:sz w:val="16"/>
          <w:szCs w:val="16"/>
        </w:rPr>
        <w:t>Truffle website: https://truffleframework.com</w:t>
      </w:r>
    </w:p>
  </w:footnote>
  <w:footnote w:id="9">
    <w:p w14:paraId="48E7DABC" w14:textId="1F319032" w:rsidR="00CB5AAC" w:rsidRPr="005E7DBF" w:rsidRDefault="00CB5AAC">
      <w:pPr>
        <w:pStyle w:val="Textonotapie"/>
        <w:rPr>
          <w:lang w:val="es-ES"/>
        </w:rPr>
      </w:pPr>
      <w:r>
        <w:rPr>
          <w:rStyle w:val="Refdenotaalpie"/>
        </w:rPr>
        <w:footnoteRef/>
      </w:r>
      <w:r>
        <w:t xml:space="preserve"> </w:t>
      </w:r>
      <w:r w:rsidRPr="001408FC">
        <w:rPr>
          <w:i/>
          <w:sz w:val="16"/>
          <w:szCs w:val="16"/>
        </w:rPr>
        <w:t xml:space="preserve">Ganache website: </w:t>
      </w:r>
      <w:hyperlink r:id="rId7" w:history="1">
        <w:r w:rsidRPr="001408FC">
          <w:rPr>
            <w:i/>
            <w:sz w:val="16"/>
            <w:szCs w:val="16"/>
          </w:rPr>
          <w:t>https://truffleframework.com/ganache</w:t>
        </w:r>
      </w:hyperlink>
    </w:p>
  </w:footnote>
  <w:footnote w:id="10">
    <w:p w14:paraId="6E0BA857" w14:textId="0031D28E" w:rsidR="00CB5AAC" w:rsidRPr="00594130" w:rsidRDefault="00CB5AAC">
      <w:pPr>
        <w:pStyle w:val="Textonotapie"/>
        <w:rPr>
          <w:lang w:val="es-ES"/>
        </w:rPr>
      </w:pPr>
      <w:r>
        <w:rPr>
          <w:rStyle w:val="Refdenotaalpie"/>
        </w:rPr>
        <w:footnoteRef/>
      </w:r>
      <w:r>
        <w:t xml:space="preserve"> </w:t>
      </w:r>
      <w:hyperlink r:id="rId8" w:anchor="web3-javascript-app-api-for-02xx" w:history="1">
        <w:r w:rsidRPr="00594130">
          <w:rPr>
            <w:rStyle w:val="Hipervnculo"/>
            <w:i/>
            <w:color w:val="auto"/>
            <w:sz w:val="16"/>
            <w:szCs w:val="16"/>
            <w:u w:val="none"/>
          </w:rPr>
          <w:t>https://github.com/ethereum/wiki/wiki/JavaScript-API#web3-javascript-app-api-for-02xx</w:t>
        </w:r>
      </w:hyperlink>
    </w:p>
  </w:footnote>
  <w:footnote w:id="11">
    <w:p w14:paraId="2EE41304" w14:textId="4FEF7197" w:rsidR="00CB5AAC" w:rsidRPr="00C432C7" w:rsidRDefault="00CB5AAC">
      <w:pPr>
        <w:pStyle w:val="Textonotapie"/>
        <w:rPr>
          <w:lang w:val="es-ES"/>
        </w:rPr>
      </w:pPr>
      <w:r>
        <w:rPr>
          <w:rStyle w:val="Refdenotaalpie"/>
        </w:rPr>
        <w:footnoteRef/>
      </w:r>
      <w:r>
        <w:t xml:space="preserve"> </w:t>
      </w:r>
      <w:hyperlink r:id="rId9" w:history="1">
        <w:r w:rsidRPr="00C432C7">
          <w:rPr>
            <w:rStyle w:val="Hipervnculo"/>
            <w:i/>
            <w:color w:val="auto"/>
            <w:sz w:val="16"/>
            <w:szCs w:val="16"/>
            <w:u w:val="none"/>
          </w:rPr>
          <w:t>https://getbootstrap.com</w:t>
        </w:r>
        <w:r w:rsidRPr="00C432C7">
          <w:rPr>
            <w:rStyle w:val="Hipervnculo"/>
            <w:u w:val="none"/>
          </w:rPr>
          <w:t>/</w:t>
        </w:r>
      </w:hyperlink>
    </w:p>
  </w:footnote>
  <w:footnote w:id="12">
    <w:p w14:paraId="0E9AB9C4" w14:textId="750B9EB9" w:rsidR="00CB5AAC" w:rsidRPr="00E5377C" w:rsidRDefault="00CB5AAC">
      <w:pPr>
        <w:pStyle w:val="Textonotapie"/>
        <w:rPr>
          <w:lang w:val="es-ES"/>
        </w:rPr>
      </w:pPr>
      <w:r>
        <w:rPr>
          <w:rStyle w:val="Refdenotaalpie"/>
        </w:rPr>
        <w:footnoteRef/>
      </w:r>
      <w:r>
        <w:t xml:space="preserve"> </w:t>
      </w:r>
      <w:hyperlink r:id="rId10" w:history="1">
        <w:r w:rsidRPr="00E5377C">
          <w:rPr>
            <w:rStyle w:val="Hipervnculo"/>
            <w:i/>
            <w:color w:val="auto"/>
            <w:sz w:val="16"/>
            <w:szCs w:val="16"/>
            <w:u w:val="none"/>
          </w:rPr>
          <w:t>http://www.lsi.us.es/descargas/descarga_programas.php?id=3</w:t>
        </w:r>
      </w:hyperlink>
    </w:p>
  </w:footnote>
  <w:footnote w:id="13">
    <w:p w14:paraId="58E10981" w14:textId="496338A2" w:rsidR="00CB5AAC" w:rsidRPr="00727AEF" w:rsidRDefault="00CB5AAC" w:rsidP="007E62AA">
      <w:pPr>
        <w:rPr>
          <w:lang w:val="es-ES_tradnl"/>
        </w:rPr>
      </w:pPr>
      <w:r>
        <w:rPr>
          <w:rStyle w:val="Refdenotaalpie"/>
        </w:rPr>
        <w:footnoteRef/>
      </w:r>
      <w:r>
        <w:t xml:space="preserve"> </w:t>
      </w:r>
      <w:hyperlink r:id="rId11" w:history="1">
        <w:r w:rsidRPr="006C3754">
          <w:rPr>
            <w:rStyle w:val="Hipervnculo"/>
            <w:i/>
            <w:color w:val="auto"/>
            <w:sz w:val="16"/>
            <w:szCs w:val="16"/>
            <w:u w:val="none"/>
          </w:rPr>
          <w:t>https://www.w3c.es/Traducciones/es/WAI/intro/accessibility</w:t>
        </w:r>
      </w:hyperlink>
    </w:p>
  </w:footnote>
  <w:footnote w:id="14">
    <w:p w14:paraId="6E997BD3" w14:textId="5B3EB141" w:rsidR="00CB5AAC" w:rsidRPr="00727AEF" w:rsidRDefault="00CB5AAC">
      <w:pPr>
        <w:pStyle w:val="Textonotapie"/>
        <w:rPr>
          <w:lang w:val="es-ES"/>
        </w:rPr>
      </w:pPr>
      <w:r>
        <w:rPr>
          <w:rStyle w:val="Refdenotaalpie"/>
        </w:rPr>
        <w:footnoteRef/>
      </w:r>
      <w:r>
        <w:t xml:space="preserve"> </w:t>
      </w:r>
      <w:r w:rsidRPr="00727AEF">
        <w:rPr>
          <w:i/>
          <w:sz w:val="16"/>
          <w:szCs w:val="16"/>
          <w:lang w:val="es-ES"/>
        </w:rPr>
        <w:t>Requisito No Funcional (NFR-0009). Capítulo 3, Sección 3, Subsección 3.8.3 de este mismo documento</w:t>
      </w:r>
      <w:r>
        <w:rPr>
          <w:i/>
          <w:sz w:val="16"/>
          <w:szCs w:val="16"/>
          <w:lang w:val="es-ES"/>
        </w:rPr>
        <w:t>.</w:t>
      </w:r>
    </w:p>
  </w:footnote>
  <w:footnote w:id="15">
    <w:p w14:paraId="66DC256D" w14:textId="14F4F6C2" w:rsidR="00CB5AAC" w:rsidRPr="007E62AA" w:rsidRDefault="00CB5AAC">
      <w:pPr>
        <w:pStyle w:val="Textonotapie"/>
        <w:rPr>
          <w:lang w:val="es-ES"/>
        </w:rPr>
      </w:pPr>
      <w:r>
        <w:rPr>
          <w:rStyle w:val="Refdenotaalpie"/>
        </w:rPr>
        <w:footnoteRef/>
      </w:r>
      <w:r>
        <w:t xml:space="preserve"> </w:t>
      </w:r>
      <w:hyperlink r:id="rId12" w:history="1">
        <w:r w:rsidRPr="007E62AA">
          <w:rPr>
            <w:rStyle w:val="Hipervnculo"/>
            <w:i/>
            <w:color w:val="auto"/>
            <w:sz w:val="16"/>
            <w:szCs w:val="16"/>
            <w:u w:val="none"/>
          </w:rPr>
          <w:t>https://www.tawdis.net/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55D7B" w14:textId="252F3C89" w:rsidR="00CB5AAC" w:rsidRDefault="00CB5A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68E0E" w14:textId="20320B38" w:rsidR="00CB5AAC" w:rsidRPr="00850101" w:rsidRDefault="00CB5AAC">
    <w:pPr>
      <w:pStyle w:val="Encabezado"/>
      <w:rPr>
        <w:lang w:val="es-ES_tradnl"/>
      </w:rPr>
    </w:pPr>
    <w:r w:rsidRPr="00850101">
      <w:rPr>
        <w:lang w:val="es-ES_tradnl"/>
      </w:rPr>
      <w:t>Carlos Escario Bajo</w:t>
    </w:r>
    <w:r w:rsidRPr="00850101">
      <w:rPr>
        <w:lang w:val="es-ES_tradnl"/>
      </w:rPr>
      <w:tab/>
    </w:r>
    <w:r w:rsidRPr="00850101">
      <w:rPr>
        <w:lang w:val="es-ES_tradnl"/>
      </w:rPr>
      <w:tab/>
      <w:t>Grado en Ingeniería Informática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27A74" w14:textId="4336B7A0" w:rsidR="00CB5AAC" w:rsidRDefault="00CB5AA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8C693" w14:textId="040AAC8C" w:rsidR="00CB5AAC" w:rsidRDefault="00CB5AA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5EF5C" w14:textId="3AE526B4" w:rsidR="00CB5AAC" w:rsidRDefault="00CB5AA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D49D0" w14:textId="51FCC85F" w:rsidR="00CB5AAC" w:rsidRDefault="00CB5AA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4C66B" w14:textId="58C328B0" w:rsidR="00CB5AAC" w:rsidRDefault="00CB5A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3649A"/>
    <w:multiLevelType w:val="hybridMultilevel"/>
    <w:tmpl w:val="D772D26C"/>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559" w:hanging="360"/>
      </w:pPr>
      <w:rPr>
        <w:rFonts w:ascii="Courier New" w:hAnsi="Courier New" w:cs="Courier New" w:hint="default"/>
      </w:rPr>
    </w:lvl>
    <w:lvl w:ilvl="2" w:tplc="0C0A0005">
      <w:start w:val="1"/>
      <w:numFmt w:val="bullet"/>
      <w:lvlText w:val=""/>
      <w:lvlJc w:val="left"/>
      <w:pPr>
        <w:ind w:left="2279" w:hanging="360"/>
      </w:pPr>
      <w:rPr>
        <w:rFonts w:ascii="Wingdings" w:hAnsi="Wingdings" w:hint="default"/>
      </w:rPr>
    </w:lvl>
    <w:lvl w:ilvl="3" w:tplc="0C0A0001">
      <w:start w:val="1"/>
      <w:numFmt w:val="bullet"/>
      <w:lvlText w:val=""/>
      <w:lvlJc w:val="left"/>
      <w:pPr>
        <w:ind w:left="2999" w:hanging="360"/>
      </w:pPr>
      <w:rPr>
        <w:rFonts w:ascii="Symbol" w:hAnsi="Symbol" w:hint="default"/>
      </w:rPr>
    </w:lvl>
    <w:lvl w:ilvl="4" w:tplc="0C0A0003">
      <w:start w:val="1"/>
      <w:numFmt w:val="bullet"/>
      <w:lvlText w:val="o"/>
      <w:lvlJc w:val="left"/>
      <w:pPr>
        <w:ind w:left="3719" w:hanging="360"/>
      </w:pPr>
      <w:rPr>
        <w:rFonts w:ascii="Courier New" w:hAnsi="Courier New" w:cs="Courier New" w:hint="default"/>
      </w:rPr>
    </w:lvl>
    <w:lvl w:ilvl="5" w:tplc="0C0A0005">
      <w:start w:val="1"/>
      <w:numFmt w:val="bullet"/>
      <w:lvlText w:val=""/>
      <w:lvlJc w:val="left"/>
      <w:pPr>
        <w:ind w:left="4439" w:hanging="360"/>
      </w:pPr>
      <w:rPr>
        <w:rFonts w:ascii="Wingdings" w:hAnsi="Wingdings" w:hint="default"/>
      </w:rPr>
    </w:lvl>
    <w:lvl w:ilvl="6" w:tplc="0C0A0001">
      <w:start w:val="1"/>
      <w:numFmt w:val="bullet"/>
      <w:lvlText w:val=""/>
      <w:lvlJc w:val="left"/>
      <w:pPr>
        <w:ind w:left="5159" w:hanging="360"/>
      </w:pPr>
      <w:rPr>
        <w:rFonts w:ascii="Symbol" w:hAnsi="Symbol" w:hint="default"/>
      </w:rPr>
    </w:lvl>
    <w:lvl w:ilvl="7" w:tplc="0C0A0003">
      <w:start w:val="1"/>
      <w:numFmt w:val="bullet"/>
      <w:lvlText w:val="o"/>
      <w:lvlJc w:val="left"/>
      <w:pPr>
        <w:ind w:left="5879" w:hanging="360"/>
      </w:pPr>
      <w:rPr>
        <w:rFonts w:ascii="Courier New" w:hAnsi="Courier New" w:cs="Courier New" w:hint="default"/>
      </w:rPr>
    </w:lvl>
    <w:lvl w:ilvl="8" w:tplc="0C0A0005">
      <w:start w:val="1"/>
      <w:numFmt w:val="bullet"/>
      <w:lvlText w:val=""/>
      <w:lvlJc w:val="left"/>
      <w:pPr>
        <w:ind w:left="6599" w:hanging="360"/>
      </w:pPr>
      <w:rPr>
        <w:rFonts w:ascii="Wingdings" w:hAnsi="Wingdings" w:hint="default"/>
      </w:rPr>
    </w:lvl>
  </w:abstractNum>
  <w:abstractNum w:abstractNumId="1" w15:restartNumberingAfterBreak="0">
    <w:nsid w:val="052F1098"/>
    <w:multiLevelType w:val="hybridMultilevel"/>
    <w:tmpl w:val="AA8AED16"/>
    <w:lvl w:ilvl="0" w:tplc="A4F2684E">
      <w:start w:val="1"/>
      <w:numFmt w:val="decimal"/>
      <w:lvlText w:val="%1."/>
      <w:lvlJc w:val="left"/>
      <w:pPr>
        <w:ind w:left="720" w:hanging="360"/>
      </w:pPr>
      <w:rPr>
        <w:rFonts w:hint="default"/>
        <w:sz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903"/>
    <w:multiLevelType w:val="hybridMultilevel"/>
    <w:tmpl w:val="68E4924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BDB0A20"/>
    <w:multiLevelType w:val="hybridMultilevel"/>
    <w:tmpl w:val="275AF2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12D81B00"/>
    <w:multiLevelType w:val="multilevel"/>
    <w:tmpl w:val="9F609E14"/>
    <w:lvl w:ilvl="0">
      <w:start w:val="1"/>
      <w:numFmt w:val="decimal"/>
      <w:lvlText w:val="%1."/>
      <w:lvlJc w:val="left"/>
      <w:pPr>
        <w:ind w:left="928" w:hanging="360"/>
      </w:pPr>
      <w:rPr>
        <w:rFonts w:hint="default"/>
      </w:rPr>
    </w:lvl>
    <w:lvl w:ilvl="1">
      <w:start w:val="1"/>
      <w:numFmt w:val="decimal"/>
      <w:lvlText w:val="%1.%2."/>
      <w:lvlJc w:val="left"/>
      <w:pPr>
        <w:ind w:left="79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F60B7F"/>
    <w:multiLevelType w:val="hybridMultilevel"/>
    <w:tmpl w:val="89D649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7F548A8"/>
    <w:multiLevelType w:val="hybridMultilevel"/>
    <w:tmpl w:val="5F7ED0E4"/>
    <w:lvl w:ilvl="0" w:tplc="0C0A0001">
      <w:start w:val="1"/>
      <w:numFmt w:val="bullet"/>
      <w:lvlText w:val=""/>
      <w:lvlJc w:val="left"/>
      <w:pPr>
        <w:ind w:left="928"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1AF14C78"/>
    <w:multiLevelType w:val="hybridMultilevel"/>
    <w:tmpl w:val="4AD643A4"/>
    <w:lvl w:ilvl="0" w:tplc="0C0A0001">
      <w:start w:val="1"/>
      <w:numFmt w:val="bullet"/>
      <w:lvlText w:val=""/>
      <w:lvlJc w:val="left"/>
      <w:pPr>
        <w:ind w:left="744" w:hanging="360"/>
      </w:pPr>
      <w:rPr>
        <w:rFonts w:ascii="Symbol" w:hAnsi="Symbol" w:hint="default"/>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8" w15:restartNumberingAfterBreak="0">
    <w:nsid w:val="1DD36D89"/>
    <w:multiLevelType w:val="hybridMultilevel"/>
    <w:tmpl w:val="DFC2A0DC"/>
    <w:lvl w:ilvl="0" w:tplc="25105E7C">
      <w:start w:val="1"/>
      <w:numFmt w:val="bullet"/>
      <w:lvlText w:val=""/>
      <w:lvlJc w:val="left"/>
      <w:pPr>
        <w:ind w:left="768" w:hanging="360"/>
      </w:pPr>
      <w:rPr>
        <w:rFonts w:ascii="Symbol" w:hAnsi="Symbol" w:hint="default"/>
        <w:color w:val="auto"/>
      </w:rPr>
    </w:lvl>
    <w:lvl w:ilvl="1" w:tplc="0C0A0003" w:tentative="1">
      <w:start w:val="1"/>
      <w:numFmt w:val="bullet"/>
      <w:lvlText w:val="o"/>
      <w:lvlJc w:val="left"/>
      <w:pPr>
        <w:ind w:left="1464" w:hanging="360"/>
      </w:pPr>
      <w:rPr>
        <w:rFonts w:ascii="Courier New" w:hAnsi="Courier New" w:cs="Courier New" w:hint="default"/>
      </w:rPr>
    </w:lvl>
    <w:lvl w:ilvl="2" w:tplc="0C0A0005" w:tentative="1">
      <w:start w:val="1"/>
      <w:numFmt w:val="bullet"/>
      <w:lvlText w:val=""/>
      <w:lvlJc w:val="left"/>
      <w:pPr>
        <w:ind w:left="2184" w:hanging="360"/>
      </w:pPr>
      <w:rPr>
        <w:rFonts w:ascii="Wingdings" w:hAnsi="Wingdings" w:hint="default"/>
      </w:rPr>
    </w:lvl>
    <w:lvl w:ilvl="3" w:tplc="0C0A0001" w:tentative="1">
      <w:start w:val="1"/>
      <w:numFmt w:val="bullet"/>
      <w:lvlText w:val=""/>
      <w:lvlJc w:val="left"/>
      <w:pPr>
        <w:ind w:left="2904" w:hanging="360"/>
      </w:pPr>
      <w:rPr>
        <w:rFonts w:ascii="Symbol" w:hAnsi="Symbol" w:hint="default"/>
      </w:rPr>
    </w:lvl>
    <w:lvl w:ilvl="4" w:tplc="0C0A0003" w:tentative="1">
      <w:start w:val="1"/>
      <w:numFmt w:val="bullet"/>
      <w:lvlText w:val="o"/>
      <w:lvlJc w:val="left"/>
      <w:pPr>
        <w:ind w:left="3624" w:hanging="360"/>
      </w:pPr>
      <w:rPr>
        <w:rFonts w:ascii="Courier New" w:hAnsi="Courier New" w:cs="Courier New" w:hint="default"/>
      </w:rPr>
    </w:lvl>
    <w:lvl w:ilvl="5" w:tplc="0C0A0005" w:tentative="1">
      <w:start w:val="1"/>
      <w:numFmt w:val="bullet"/>
      <w:lvlText w:val=""/>
      <w:lvlJc w:val="left"/>
      <w:pPr>
        <w:ind w:left="4344" w:hanging="360"/>
      </w:pPr>
      <w:rPr>
        <w:rFonts w:ascii="Wingdings" w:hAnsi="Wingdings" w:hint="default"/>
      </w:rPr>
    </w:lvl>
    <w:lvl w:ilvl="6" w:tplc="0C0A0001" w:tentative="1">
      <w:start w:val="1"/>
      <w:numFmt w:val="bullet"/>
      <w:lvlText w:val=""/>
      <w:lvlJc w:val="left"/>
      <w:pPr>
        <w:ind w:left="5064" w:hanging="360"/>
      </w:pPr>
      <w:rPr>
        <w:rFonts w:ascii="Symbol" w:hAnsi="Symbol" w:hint="default"/>
      </w:rPr>
    </w:lvl>
    <w:lvl w:ilvl="7" w:tplc="0C0A0003" w:tentative="1">
      <w:start w:val="1"/>
      <w:numFmt w:val="bullet"/>
      <w:lvlText w:val="o"/>
      <w:lvlJc w:val="left"/>
      <w:pPr>
        <w:ind w:left="5784" w:hanging="360"/>
      </w:pPr>
      <w:rPr>
        <w:rFonts w:ascii="Courier New" w:hAnsi="Courier New" w:cs="Courier New" w:hint="default"/>
      </w:rPr>
    </w:lvl>
    <w:lvl w:ilvl="8" w:tplc="0C0A0005" w:tentative="1">
      <w:start w:val="1"/>
      <w:numFmt w:val="bullet"/>
      <w:lvlText w:val=""/>
      <w:lvlJc w:val="left"/>
      <w:pPr>
        <w:ind w:left="6504" w:hanging="360"/>
      </w:pPr>
      <w:rPr>
        <w:rFonts w:ascii="Wingdings" w:hAnsi="Wingdings" w:hint="default"/>
      </w:rPr>
    </w:lvl>
  </w:abstractNum>
  <w:abstractNum w:abstractNumId="9" w15:restartNumberingAfterBreak="0">
    <w:nsid w:val="25237827"/>
    <w:multiLevelType w:val="hybridMultilevel"/>
    <w:tmpl w:val="803018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15:restartNumberingAfterBreak="0">
    <w:nsid w:val="2E4C4BAD"/>
    <w:multiLevelType w:val="hybridMultilevel"/>
    <w:tmpl w:val="FCB08FA6"/>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1" w15:restartNumberingAfterBreak="0">
    <w:nsid w:val="372C402D"/>
    <w:multiLevelType w:val="hybridMultilevel"/>
    <w:tmpl w:val="BD808848"/>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2" w15:restartNumberingAfterBreak="0">
    <w:nsid w:val="389F63EC"/>
    <w:multiLevelType w:val="hybridMultilevel"/>
    <w:tmpl w:val="2214D27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3C0B3BEB"/>
    <w:multiLevelType w:val="hybridMultilevel"/>
    <w:tmpl w:val="2480CE36"/>
    <w:lvl w:ilvl="0" w:tplc="8FD2EC2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9C6792"/>
    <w:multiLevelType w:val="hybridMultilevel"/>
    <w:tmpl w:val="1E589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0A95978"/>
    <w:multiLevelType w:val="hybridMultilevel"/>
    <w:tmpl w:val="A1026972"/>
    <w:lvl w:ilvl="0" w:tplc="25105E7C">
      <w:start w:val="1"/>
      <w:numFmt w:val="bullet"/>
      <w:lvlText w:val=""/>
      <w:lvlJc w:val="left"/>
      <w:pPr>
        <w:ind w:left="754" w:hanging="360"/>
      </w:pPr>
      <w:rPr>
        <w:rFonts w:ascii="Symbol" w:hAnsi="Symbol" w:hint="default"/>
        <w:color w:val="auto"/>
      </w:rPr>
    </w:lvl>
    <w:lvl w:ilvl="1" w:tplc="0C0A0003" w:tentative="1">
      <w:start w:val="1"/>
      <w:numFmt w:val="bullet"/>
      <w:lvlText w:val="o"/>
      <w:lvlJc w:val="left"/>
      <w:pPr>
        <w:ind w:left="1474" w:hanging="360"/>
      </w:pPr>
      <w:rPr>
        <w:rFonts w:ascii="Courier New" w:hAnsi="Courier New" w:cs="Courier New" w:hint="default"/>
      </w:rPr>
    </w:lvl>
    <w:lvl w:ilvl="2" w:tplc="0C0A0005" w:tentative="1">
      <w:start w:val="1"/>
      <w:numFmt w:val="bullet"/>
      <w:lvlText w:val=""/>
      <w:lvlJc w:val="left"/>
      <w:pPr>
        <w:ind w:left="2194" w:hanging="360"/>
      </w:pPr>
      <w:rPr>
        <w:rFonts w:ascii="Wingdings" w:hAnsi="Wingdings" w:hint="default"/>
      </w:rPr>
    </w:lvl>
    <w:lvl w:ilvl="3" w:tplc="0C0A0001" w:tentative="1">
      <w:start w:val="1"/>
      <w:numFmt w:val="bullet"/>
      <w:lvlText w:val=""/>
      <w:lvlJc w:val="left"/>
      <w:pPr>
        <w:ind w:left="2914" w:hanging="360"/>
      </w:pPr>
      <w:rPr>
        <w:rFonts w:ascii="Symbol" w:hAnsi="Symbol" w:hint="default"/>
      </w:rPr>
    </w:lvl>
    <w:lvl w:ilvl="4" w:tplc="0C0A0003" w:tentative="1">
      <w:start w:val="1"/>
      <w:numFmt w:val="bullet"/>
      <w:lvlText w:val="o"/>
      <w:lvlJc w:val="left"/>
      <w:pPr>
        <w:ind w:left="3634" w:hanging="360"/>
      </w:pPr>
      <w:rPr>
        <w:rFonts w:ascii="Courier New" w:hAnsi="Courier New" w:cs="Courier New" w:hint="default"/>
      </w:rPr>
    </w:lvl>
    <w:lvl w:ilvl="5" w:tplc="0C0A0005" w:tentative="1">
      <w:start w:val="1"/>
      <w:numFmt w:val="bullet"/>
      <w:lvlText w:val=""/>
      <w:lvlJc w:val="left"/>
      <w:pPr>
        <w:ind w:left="4354" w:hanging="360"/>
      </w:pPr>
      <w:rPr>
        <w:rFonts w:ascii="Wingdings" w:hAnsi="Wingdings" w:hint="default"/>
      </w:rPr>
    </w:lvl>
    <w:lvl w:ilvl="6" w:tplc="0C0A0001" w:tentative="1">
      <w:start w:val="1"/>
      <w:numFmt w:val="bullet"/>
      <w:lvlText w:val=""/>
      <w:lvlJc w:val="left"/>
      <w:pPr>
        <w:ind w:left="5074" w:hanging="360"/>
      </w:pPr>
      <w:rPr>
        <w:rFonts w:ascii="Symbol" w:hAnsi="Symbol" w:hint="default"/>
      </w:rPr>
    </w:lvl>
    <w:lvl w:ilvl="7" w:tplc="0C0A0003" w:tentative="1">
      <w:start w:val="1"/>
      <w:numFmt w:val="bullet"/>
      <w:lvlText w:val="o"/>
      <w:lvlJc w:val="left"/>
      <w:pPr>
        <w:ind w:left="5794" w:hanging="360"/>
      </w:pPr>
      <w:rPr>
        <w:rFonts w:ascii="Courier New" w:hAnsi="Courier New" w:cs="Courier New" w:hint="default"/>
      </w:rPr>
    </w:lvl>
    <w:lvl w:ilvl="8" w:tplc="0C0A0005" w:tentative="1">
      <w:start w:val="1"/>
      <w:numFmt w:val="bullet"/>
      <w:lvlText w:val=""/>
      <w:lvlJc w:val="left"/>
      <w:pPr>
        <w:ind w:left="6514" w:hanging="360"/>
      </w:pPr>
      <w:rPr>
        <w:rFonts w:ascii="Wingdings" w:hAnsi="Wingdings" w:hint="default"/>
      </w:rPr>
    </w:lvl>
  </w:abstractNum>
  <w:abstractNum w:abstractNumId="16" w15:restartNumberingAfterBreak="0">
    <w:nsid w:val="41E95767"/>
    <w:multiLevelType w:val="multilevel"/>
    <w:tmpl w:val="0C0A001F"/>
    <w:styleLink w:val="EstiloTFG"/>
    <w:lvl w:ilvl="0">
      <w:start w:val="1"/>
      <w:numFmt w:val="decimal"/>
      <w:lvlText w:val="%1."/>
      <w:lvlJc w:val="left"/>
      <w:pPr>
        <w:ind w:left="360" w:hanging="360"/>
      </w:pPr>
      <w:rPr>
        <w:color w:val="365F91"/>
        <w:sz w:val="9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EF36E8"/>
    <w:multiLevelType w:val="hybridMultilevel"/>
    <w:tmpl w:val="D59E9E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8" w15:restartNumberingAfterBreak="0">
    <w:nsid w:val="496B45C3"/>
    <w:multiLevelType w:val="hybridMultilevel"/>
    <w:tmpl w:val="324043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4838A7"/>
    <w:multiLevelType w:val="hybridMultilevel"/>
    <w:tmpl w:val="477261C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546614FD"/>
    <w:multiLevelType w:val="hybridMultilevel"/>
    <w:tmpl w:val="CAE0A7B4"/>
    <w:lvl w:ilvl="0" w:tplc="25105E7C">
      <w:start w:val="1"/>
      <w:numFmt w:val="bullet"/>
      <w:lvlText w:val=""/>
      <w:lvlJc w:val="left"/>
      <w:pPr>
        <w:ind w:left="754" w:hanging="360"/>
      </w:pPr>
      <w:rPr>
        <w:rFonts w:ascii="Symbol" w:hAnsi="Symbol" w:hint="default"/>
        <w:color w:val="auto"/>
      </w:rPr>
    </w:lvl>
    <w:lvl w:ilvl="1" w:tplc="0C0A0019" w:tentative="1">
      <w:start w:val="1"/>
      <w:numFmt w:val="lowerLetter"/>
      <w:lvlText w:val="%2."/>
      <w:lvlJc w:val="left"/>
      <w:pPr>
        <w:ind w:left="1474" w:hanging="360"/>
      </w:pPr>
    </w:lvl>
    <w:lvl w:ilvl="2" w:tplc="0C0A001B" w:tentative="1">
      <w:start w:val="1"/>
      <w:numFmt w:val="lowerRoman"/>
      <w:lvlText w:val="%3."/>
      <w:lvlJc w:val="right"/>
      <w:pPr>
        <w:ind w:left="2194" w:hanging="180"/>
      </w:pPr>
    </w:lvl>
    <w:lvl w:ilvl="3" w:tplc="0C0A000F" w:tentative="1">
      <w:start w:val="1"/>
      <w:numFmt w:val="decimal"/>
      <w:lvlText w:val="%4."/>
      <w:lvlJc w:val="left"/>
      <w:pPr>
        <w:ind w:left="2914" w:hanging="360"/>
      </w:pPr>
    </w:lvl>
    <w:lvl w:ilvl="4" w:tplc="0C0A0019" w:tentative="1">
      <w:start w:val="1"/>
      <w:numFmt w:val="lowerLetter"/>
      <w:lvlText w:val="%5."/>
      <w:lvlJc w:val="left"/>
      <w:pPr>
        <w:ind w:left="3634" w:hanging="360"/>
      </w:pPr>
    </w:lvl>
    <w:lvl w:ilvl="5" w:tplc="0C0A001B" w:tentative="1">
      <w:start w:val="1"/>
      <w:numFmt w:val="lowerRoman"/>
      <w:lvlText w:val="%6."/>
      <w:lvlJc w:val="right"/>
      <w:pPr>
        <w:ind w:left="4354" w:hanging="180"/>
      </w:pPr>
    </w:lvl>
    <w:lvl w:ilvl="6" w:tplc="0C0A000F" w:tentative="1">
      <w:start w:val="1"/>
      <w:numFmt w:val="decimal"/>
      <w:lvlText w:val="%7."/>
      <w:lvlJc w:val="left"/>
      <w:pPr>
        <w:ind w:left="5074" w:hanging="360"/>
      </w:pPr>
    </w:lvl>
    <w:lvl w:ilvl="7" w:tplc="0C0A0019" w:tentative="1">
      <w:start w:val="1"/>
      <w:numFmt w:val="lowerLetter"/>
      <w:lvlText w:val="%8."/>
      <w:lvlJc w:val="left"/>
      <w:pPr>
        <w:ind w:left="5794" w:hanging="360"/>
      </w:pPr>
    </w:lvl>
    <w:lvl w:ilvl="8" w:tplc="0C0A001B" w:tentative="1">
      <w:start w:val="1"/>
      <w:numFmt w:val="lowerRoman"/>
      <w:lvlText w:val="%9."/>
      <w:lvlJc w:val="right"/>
      <w:pPr>
        <w:ind w:left="6514" w:hanging="180"/>
      </w:pPr>
    </w:lvl>
  </w:abstractNum>
  <w:abstractNum w:abstractNumId="21" w15:restartNumberingAfterBreak="0">
    <w:nsid w:val="57644CE8"/>
    <w:multiLevelType w:val="hybridMultilevel"/>
    <w:tmpl w:val="3452899A"/>
    <w:lvl w:ilvl="0" w:tplc="418E68BE">
      <w:start w:val="1"/>
      <w:numFmt w:val="decimal"/>
      <w:pStyle w:val="Prrafodelista"/>
      <w:lvlText w:val="%1."/>
      <w:lvlJc w:val="left"/>
      <w:pPr>
        <w:ind w:left="1440" w:hanging="360"/>
      </w:pPr>
      <w:rPr>
        <w:rFonts w:hint="default"/>
        <w:sz w:val="22"/>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597F31D6"/>
    <w:multiLevelType w:val="hybridMultilevel"/>
    <w:tmpl w:val="1D28CCB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3" w15:restartNumberingAfterBreak="0">
    <w:nsid w:val="5A855916"/>
    <w:multiLevelType w:val="hybridMultilevel"/>
    <w:tmpl w:val="5BDA4828"/>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60352480"/>
    <w:multiLevelType w:val="multilevel"/>
    <w:tmpl w:val="DE32CEC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61820989"/>
    <w:multiLevelType w:val="hybridMultilevel"/>
    <w:tmpl w:val="218EB004"/>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6" w15:restartNumberingAfterBreak="0">
    <w:nsid w:val="624251C8"/>
    <w:multiLevelType w:val="hybridMultilevel"/>
    <w:tmpl w:val="7CF8C06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7" w15:restartNumberingAfterBreak="0">
    <w:nsid w:val="644B7043"/>
    <w:multiLevelType w:val="hybridMultilevel"/>
    <w:tmpl w:val="1E866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15875"/>
    <w:multiLevelType w:val="hybridMultilevel"/>
    <w:tmpl w:val="6F70B2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70A7CE6"/>
    <w:multiLevelType w:val="hybridMultilevel"/>
    <w:tmpl w:val="8EF036F2"/>
    <w:lvl w:ilvl="0" w:tplc="FEE8991A">
      <w:start w:val="1"/>
      <w:numFmt w:val="bullet"/>
      <w:lvlText w:val=""/>
      <w:lvlJc w:val="left"/>
      <w:pPr>
        <w:ind w:left="839"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4"/>
  </w:num>
  <w:num w:numId="2">
    <w:abstractNumId w:val="16"/>
  </w:num>
  <w:num w:numId="3">
    <w:abstractNumId w:val="14"/>
  </w:num>
  <w:num w:numId="4">
    <w:abstractNumId w:val="9"/>
  </w:num>
  <w:num w:numId="5">
    <w:abstractNumId w:val="4"/>
  </w:num>
  <w:num w:numId="6">
    <w:abstractNumId w:val="18"/>
  </w:num>
  <w:num w:numId="7">
    <w:abstractNumId w:val="7"/>
  </w:num>
  <w:num w:numId="8">
    <w:abstractNumId w:val="11"/>
  </w:num>
  <w:num w:numId="9">
    <w:abstractNumId w:val="6"/>
  </w:num>
  <w:num w:numId="10">
    <w:abstractNumId w:val="0"/>
  </w:num>
  <w:num w:numId="11">
    <w:abstractNumId w:val="25"/>
  </w:num>
  <w:num w:numId="12">
    <w:abstractNumId w:val="8"/>
  </w:num>
  <w:num w:numId="13">
    <w:abstractNumId w:val="7"/>
  </w:num>
  <w:num w:numId="14">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29"/>
  </w:num>
  <w:num w:numId="17">
    <w:abstractNumId w:val="23"/>
  </w:num>
  <w:num w:numId="18">
    <w:abstractNumId w:val="3"/>
  </w:num>
  <w:num w:numId="19">
    <w:abstractNumId w:val="13"/>
  </w:num>
  <w:num w:numId="20">
    <w:abstractNumId w:val="27"/>
  </w:num>
  <w:num w:numId="21">
    <w:abstractNumId w:val="2"/>
  </w:num>
  <w:num w:numId="22">
    <w:abstractNumId w:val="5"/>
  </w:num>
  <w:num w:numId="23">
    <w:abstractNumId w:val="12"/>
  </w:num>
  <w:num w:numId="24">
    <w:abstractNumId w:val="22"/>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
  </w:num>
  <w:num w:numId="28">
    <w:abstractNumId w:val="21"/>
  </w:num>
  <w:num w:numId="29">
    <w:abstractNumId w:val="21"/>
  </w:num>
  <w:num w:numId="30">
    <w:abstractNumId w:val="21"/>
  </w:num>
  <w:num w:numId="31">
    <w:abstractNumId w:val="21"/>
  </w:num>
  <w:num w:numId="32">
    <w:abstractNumId w:val="21"/>
  </w:num>
  <w:num w:numId="33">
    <w:abstractNumId w:val="19"/>
  </w:num>
  <w:num w:numId="34">
    <w:abstractNumId w:val="28"/>
  </w:num>
  <w:num w:numId="35">
    <w:abstractNumId w:val="10"/>
  </w:num>
  <w:num w:numId="36">
    <w:abstractNumId w:val="26"/>
  </w:num>
  <w:numIdMacAtCleanup w:val="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Gómez Cirujano">
    <w15:presenceInfo w15:providerId="Windows Live" w15:userId="d3cc8b7818cbf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95"/>
    <w:rsid w:val="000014D9"/>
    <w:rsid w:val="00002D96"/>
    <w:rsid w:val="00005856"/>
    <w:rsid w:val="00010C83"/>
    <w:rsid w:val="00013B8B"/>
    <w:rsid w:val="000143CA"/>
    <w:rsid w:val="00014CB2"/>
    <w:rsid w:val="0002002B"/>
    <w:rsid w:val="00020033"/>
    <w:rsid w:val="000228A7"/>
    <w:rsid w:val="00025633"/>
    <w:rsid w:val="00030BF7"/>
    <w:rsid w:val="00035E62"/>
    <w:rsid w:val="00043C4A"/>
    <w:rsid w:val="0004740A"/>
    <w:rsid w:val="00047BA6"/>
    <w:rsid w:val="000550F8"/>
    <w:rsid w:val="00063109"/>
    <w:rsid w:val="00066EEA"/>
    <w:rsid w:val="000703E5"/>
    <w:rsid w:val="00075D4B"/>
    <w:rsid w:val="00076E03"/>
    <w:rsid w:val="00081584"/>
    <w:rsid w:val="00085566"/>
    <w:rsid w:val="0009254D"/>
    <w:rsid w:val="00093A80"/>
    <w:rsid w:val="00094A11"/>
    <w:rsid w:val="000A347E"/>
    <w:rsid w:val="000A77AB"/>
    <w:rsid w:val="000B4599"/>
    <w:rsid w:val="000B5937"/>
    <w:rsid w:val="000B7314"/>
    <w:rsid w:val="000C03F4"/>
    <w:rsid w:val="000C3C22"/>
    <w:rsid w:val="000D0BB8"/>
    <w:rsid w:val="000D358D"/>
    <w:rsid w:val="000D52C5"/>
    <w:rsid w:val="000D7B07"/>
    <w:rsid w:val="000E03AA"/>
    <w:rsid w:val="000E21F8"/>
    <w:rsid w:val="000E3113"/>
    <w:rsid w:val="000E323D"/>
    <w:rsid w:val="000E45BB"/>
    <w:rsid w:val="000E5FF2"/>
    <w:rsid w:val="000F35CF"/>
    <w:rsid w:val="000F57B5"/>
    <w:rsid w:val="001006D9"/>
    <w:rsid w:val="00106AE9"/>
    <w:rsid w:val="00111B16"/>
    <w:rsid w:val="001156CD"/>
    <w:rsid w:val="00117E7B"/>
    <w:rsid w:val="00122E7F"/>
    <w:rsid w:val="00125477"/>
    <w:rsid w:val="00136263"/>
    <w:rsid w:val="00136CD9"/>
    <w:rsid w:val="001408FC"/>
    <w:rsid w:val="00143CD8"/>
    <w:rsid w:val="00144248"/>
    <w:rsid w:val="001444BD"/>
    <w:rsid w:val="00153BD3"/>
    <w:rsid w:val="00153C5C"/>
    <w:rsid w:val="00160553"/>
    <w:rsid w:val="00162336"/>
    <w:rsid w:val="0016612A"/>
    <w:rsid w:val="00173FA5"/>
    <w:rsid w:val="00174D14"/>
    <w:rsid w:val="0017546B"/>
    <w:rsid w:val="00180084"/>
    <w:rsid w:val="00180CDC"/>
    <w:rsid w:val="0018312D"/>
    <w:rsid w:val="00183FB6"/>
    <w:rsid w:val="0018432D"/>
    <w:rsid w:val="00186345"/>
    <w:rsid w:val="00187C61"/>
    <w:rsid w:val="001A6E3A"/>
    <w:rsid w:val="001B66A3"/>
    <w:rsid w:val="001D1DCA"/>
    <w:rsid w:val="001D21E6"/>
    <w:rsid w:val="001D4F16"/>
    <w:rsid w:val="001D6F4F"/>
    <w:rsid w:val="001D7490"/>
    <w:rsid w:val="001D76AD"/>
    <w:rsid w:val="001E0CE4"/>
    <w:rsid w:val="001E3046"/>
    <w:rsid w:val="001E33DA"/>
    <w:rsid w:val="001E39F7"/>
    <w:rsid w:val="001E71D5"/>
    <w:rsid w:val="001F09ED"/>
    <w:rsid w:val="001F24ED"/>
    <w:rsid w:val="001F2ECC"/>
    <w:rsid w:val="001F66A2"/>
    <w:rsid w:val="00200321"/>
    <w:rsid w:val="00202E5D"/>
    <w:rsid w:val="00203546"/>
    <w:rsid w:val="00203E3A"/>
    <w:rsid w:val="00204218"/>
    <w:rsid w:val="00204A9F"/>
    <w:rsid w:val="00205CA3"/>
    <w:rsid w:val="002071F4"/>
    <w:rsid w:val="00207B86"/>
    <w:rsid w:val="00210497"/>
    <w:rsid w:val="0021473C"/>
    <w:rsid w:val="0022295E"/>
    <w:rsid w:val="00224BCE"/>
    <w:rsid w:val="002333D7"/>
    <w:rsid w:val="00233F5A"/>
    <w:rsid w:val="00234CD6"/>
    <w:rsid w:val="00235039"/>
    <w:rsid w:val="00237083"/>
    <w:rsid w:val="0024210B"/>
    <w:rsid w:val="0024235D"/>
    <w:rsid w:val="0025697C"/>
    <w:rsid w:val="00262433"/>
    <w:rsid w:val="00266A85"/>
    <w:rsid w:val="00271CA3"/>
    <w:rsid w:val="0027217B"/>
    <w:rsid w:val="0027220E"/>
    <w:rsid w:val="00273D68"/>
    <w:rsid w:val="0027668D"/>
    <w:rsid w:val="00277334"/>
    <w:rsid w:val="00277971"/>
    <w:rsid w:val="0027797C"/>
    <w:rsid w:val="00280F5E"/>
    <w:rsid w:val="002824E1"/>
    <w:rsid w:val="00291780"/>
    <w:rsid w:val="002917B5"/>
    <w:rsid w:val="00293AFB"/>
    <w:rsid w:val="00295642"/>
    <w:rsid w:val="002A26A7"/>
    <w:rsid w:val="002A3BDC"/>
    <w:rsid w:val="002A5948"/>
    <w:rsid w:val="002B62C9"/>
    <w:rsid w:val="002C122E"/>
    <w:rsid w:val="002C22BE"/>
    <w:rsid w:val="002C32B9"/>
    <w:rsid w:val="002C3FBE"/>
    <w:rsid w:val="002C7892"/>
    <w:rsid w:val="002C7A14"/>
    <w:rsid w:val="002E1E40"/>
    <w:rsid w:val="002E2BB9"/>
    <w:rsid w:val="002E3E6A"/>
    <w:rsid w:val="002E68BB"/>
    <w:rsid w:val="002E6F38"/>
    <w:rsid w:val="002E7BCD"/>
    <w:rsid w:val="002F01AB"/>
    <w:rsid w:val="002F42EA"/>
    <w:rsid w:val="002F4439"/>
    <w:rsid w:val="002F45A1"/>
    <w:rsid w:val="002F59DE"/>
    <w:rsid w:val="00304CA6"/>
    <w:rsid w:val="0030678A"/>
    <w:rsid w:val="00311089"/>
    <w:rsid w:val="00314484"/>
    <w:rsid w:val="00314A9C"/>
    <w:rsid w:val="00316439"/>
    <w:rsid w:val="00317F6D"/>
    <w:rsid w:val="003218CF"/>
    <w:rsid w:val="00322B37"/>
    <w:rsid w:val="003250BB"/>
    <w:rsid w:val="00336376"/>
    <w:rsid w:val="0034603B"/>
    <w:rsid w:val="003500D0"/>
    <w:rsid w:val="0035513C"/>
    <w:rsid w:val="0035547A"/>
    <w:rsid w:val="00363B68"/>
    <w:rsid w:val="00371065"/>
    <w:rsid w:val="003744B6"/>
    <w:rsid w:val="00380242"/>
    <w:rsid w:val="00380921"/>
    <w:rsid w:val="003829CE"/>
    <w:rsid w:val="003829FF"/>
    <w:rsid w:val="003842D3"/>
    <w:rsid w:val="003855E1"/>
    <w:rsid w:val="003903A6"/>
    <w:rsid w:val="00393E83"/>
    <w:rsid w:val="00394D96"/>
    <w:rsid w:val="00397260"/>
    <w:rsid w:val="003A1486"/>
    <w:rsid w:val="003A3D81"/>
    <w:rsid w:val="003A4C5F"/>
    <w:rsid w:val="003B0815"/>
    <w:rsid w:val="003B45CD"/>
    <w:rsid w:val="003B5663"/>
    <w:rsid w:val="003B6AED"/>
    <w:rsid w:val="003B7696"/>
    <w:rsid w:val="003C03F2"/>
    <w:rsid w:val="003C07E8"/>
    <w:rsid w:val="003C2172"/>
    <w:rsid w:val="003C5FC4"/>
    <w:rsid w:val="003C6D2B"/>
    <w:rsid w:val="003D014A"/>
    <w:rsid w:val="003D7AE9"/>
    <w:rsid w:val="003E1765"/>
    <w:rsid w:val="003E1C25"/>
    <w:rsid w:val="003E25EB"/>
    <w:rsid w:val="003E2896"/>
    <w:rsid w:val="003E2C6D"/>
    <w:rsid w:val="003E5E8C"/>
    <w:rsid w:val="003E76B6"/>
    <w:rsid w:val="003F1953"/>
    <w:rsid w:val="003F3DC5"/>
    <w:rsid w:val="003F50DE"/>
    <w:rsid w:val="00400796"/>
    <w:rsid w:val="00401F13"/>
    <w:rsid w:val="00403FD6"/>
    <w:rsid w:val="00404905"/>
    <w:rsid w:val="00410815"/>
    <w:rsid w:val="00412CA2"/>
    <w:rsid w:val="00415DB3"/>
    <w:rsid w:val="00416003"/>
    <w:rsid w:val="00422245"/>
    <w:rsid w:val="00423DC9"/>
    <w:rsid w:val="0042424E"/>
    <w:rsid w:val="00431ED6"/>
    <w:rsid w:val="00432AB1"/>
    <w:rsid w:val="00435854"/>
    <w:rsid w:val="004369BD"/>
    <w:rsid w:val="004378B2"/>
    <w:rsid w:val="00443CE5"/>
    <w:rsid w:val="0044456C"/>
    <w:rsid w:val="0044786E"/>
    <w:rsid w:val="0045116A"/>
    <w:rsid w:val="00454176"/>
    <w:rsid w:val="00454A13"/>
    <w:rsid w:val="00455A56"/>
    <w:rsid w:val="00456061"/>
    <w:rsid w:val="00460B64"/>
    <w:rsid w:val="004645A1"/>
    <w:rsid w:val="004661A6"/>
    <w:rsid w:val="00466422"/>
    <w:rsid w:val="004669BB"/>
    <w:rsid w:val="004712BF"/>
    <w:rsid w:val="00471F30"/>
    <w:rsid w:val="00473A4D"/>
    <w:rsid w:val="00473E59"/>
    <w:rsid w:val="00473E6A"/>
    <w:rsid w:val="00477A66"/>
    <w:rsid w:val="00482565"/>
    <w:rsid w:val="004867E4"/>
    <w:rsid w:val="004946ED"/>
    <w:rsid w:val="00495D11"/>
    <w:rsid w:val="0049735A"/>
    <w:rsid w:val="004A0B7E"/>
    <w:rsid w:val="004A2067"/>
    <w:rsid w:val="004A2623"/>
    <w:rsid w:val="004A4E11"/>
    <w:rsid w:val="004B1561"/>
    <w:rsid w:val="004B1D07"/>
    <w:rsid w:val="004B469C"/>
    <w:rsid w:val="004B58E8"/>
    <w:rsid w:val="004B7ED8"/>
    <w:rsid w:val="004C49C1"/>
    <w:rsid w:val="004E0838"/>
    <w:rsid w:val="004E3B87"/>
    <w:rsid w:val="004E4EAF"/>
    <w:rsid w:val="004E6227"/>
    <w:rsid w:val="004E665F"/>
    <w:rsid w:val="004F0DC4"/>
    <w:rsid w:val="004F1E7C"/>
    <w:rsid w:val="004F2F8B"/>
    <w:rsid w:val="004F494B"/>
    <w:rsid w:val="004F5901"/>
    <w:rsid w:val="004F5F97"/>
    <w:rsid w:val="004F693B"/>
    <w:rsid w:val="005000CC"/>
    <w:rsid w:val="00502D14"/>
    <w:rsid w:val="00505742"/>
    <w:rsid w:val="005111DA"/>
    <w:rsid w:val="005134D4"/>
    <w:rsid w:val="005153CE"/>
    <w:rsid w:val="0051678A"/>
    <w:rsid w:val="005212CC"/>
    <w:rsid w:val="005228F9"/>
    <w:rsid w:val="00522E56"/>
    <w:rsid w:val="005235E6"/>
    <w:rsid w:val="00527A09"/>
    <w:rsid w:val="00527C81"/>
    <w:rsid w:val="00531695"/>
    <w:rsid w:val="00534F36"/>
    <w:rsid w:val="0053574A"/>
    <w:rsid w:val="00537CEB"/>
    <w:rsid w:val="00540AF2"/>
    <w:rsid w:val="00546F6D"/>
    <w:rsid w:val="005476AF"/>
    <w:rsid w:val="005508BC"/>
    <w:rsid w:val="005536FA"/>
    <w:rsid w:val="005539BE"/>
    <w:rsid w:val="00553B10"/>
    <w:rsid w:val="005553BF"/>
    <w:rsid w:val="00557B4D"/>
    <w:rsid w:val="005611F9"/>
    <w:rsid w:val="00563060"/>
    <w:rsid w:val="00564443"/>
    <w:rsid w:val="00571724"/>
    <w:rsid w:val="0057336B"/>
    <w:rsid w:val="00574BCA"/>
    <w:rsid w:val="00577A60"/>
    <w:rsid w:val="00580BC7"/>
    <w:rsid w:val="005831AA"/>
    <w:rsid w:val="00584362"/>
    <w:rsid w:val="00585FDB"/>
    <w:rsid w:val="00586323"/>
    <w:rsid w:val="0058753E"/>
    <w:rsid w:val="00587A3B"/>
    <w:rsid w:val="005904C0"/>
    <w:rsid w:val="00593303"/>
    <w:rsid w:val="00594130"/>
    <w:rsid w:val="00594F80"/>
    <w:rsid w:val="005A1DAD"/>
    <w:rsid w:val="005A3E02"/>
    <w:rsid w:val="005B223A"/>
    <w:rsid w:val="005B2DD0"/>
    <w:rsid w:val="005B5BF7"/>
    <w:rsid w:val="005B6F6B"/>
    <w:rsid w:val="005B7A2F"/>
    <w:rsid w:val="005C2127"/>
    <w:rsid w:val="005C2803"/>
    <w:rsid w:val="005C388A"/>
    <w:rsid w:val="005C4AC6"/>
    <w:rsid w:val="005C66D3"/>
    <w:rsid w:val="005D0329"/>
    <w:rsid w:val="005D1E66"/>
    <w:rsid w:val="005D7ACD"/>
    <w:rsid w:val="005D7D32"/>
    <w:rsid w:val="005E0737"/>
    <w:rsid w:val="005E7DBF"/>
    <w:rsid w:val="005E7EB3"/>
    <w:rsid w:val="005F12F7"/>
    <w:rsid w:val="005F12FE"/>
    <w:rsid w:val="005F23AF"/>
    <w:rsid w:val="006004A6"/>
    <w:rsid w:val="0060106C"/>
    <w:rsid w:val="00602303"/>
    <w:rsid w:val="006057D2"/>
    <w:rsid w:val="00607498"/>
    <w:rsid w:val="006108FF"/>
    <w:rsid w:val="006224AC"/>
    <w:rsid w:val="00623DF0"/>
    <w:rsid w:val="006256AE"/>
    <w:rsid w:val="00627584"/>
    <w:rsid w:val="006326AD"/>
    <w:rsid w:val="006331AA"/>
    <w:rsid w:val="00636C30"/>
    <w:rsid w:val="00642528"/>
    <w:rsid w:val="006438C5"/>
    <w:rsid w:val="00646181"/>
    <w:rsid w:val="006462B3"/>
    <w:rsid w:val="00647105"/>
    <w:rsid w:val="006475EA"/>
    <w:rsid w:val="0065191B"/>
    <w:rsid w:val="006522F2"/>
    <w:rsid w:val="00653F54"/>
    <w:rsid w:val="006541E8"/>
    <w:rsid w:val="00654894"/>
    <w:rsid w:val="00655078"/>
    <w:rsid w:val="00656A62"/>
    <w:rsid w:val="00656F60"/>
    <w:rsid w:val="0066179A"/>
    <w:rsid w:val="00661B4F"/>
    <w:rsid w:val="00662A41"/>
    <w:rsid w:val="00663DC4"/>
    <w:rsid w:val="00665A71"/>
    <w:rsid w:val="00671BF6"/>
    <w:rsid w:val="0067277C"/>
    <w:rsid w:val="006772C2"/>
    <w:rsid w:val="00677FDE"/>
    <w:rsid w:val="00683F39"/>
    <w:rsid w:val="00683F7F"/>
    <w:rsid w:val="00686CA1"/>
    <w:rsid w:val="006908DC"/>
    <w:rsid w:val="006912BF"/>
    <w:rsid w:val="0069322D"/>
    <w:rsid w:val="00693FAA"/>
    <w:rsid w:val="006957CA"/>
    <w:rsid w:val="00695E5D"/>
    <w:rsid w:val="006A7482"/>
    <w:rsid w:val="006B2736"/>
    <w:rsid w:val="006B319F"/>
    <w:rsid w:val="006B3823"/>
    <w:rsid w:val="006C3754"/>
    <w:rsid w:val="006C70F3"/>
    <w:rsid w:val="006D2C11"/>
    <w:rsid w:val="006D41B7"/>
    <w:rsid w:val="006D561A"/>
    <w:rsid w:val="006E0CBE"/>
    <w:rsid w:val="006E5F58"/>
    <w:rsid w:val="006E7667"/>
    <w:rsid w:val="006F097B"/>
    <w:rsid w:val="00705D55"/>
    <w:rsid w:val="00706831"/>
    <w:rsid w:val="00710444"/>
    <w:rsid w:val="00711E98"/>
    <w:rsid w:val="00714698"/>
    <w:rsid w:val="007164FC"/>
    <w:rsid w:val="00717D21"/>
    <w:rsid w:val="00723932"/>
    <w:rsid w:val="00727AEF"/>
    <w:rsid w:val="00730AFE"/>
    <w:rsid w:val="00733DA4"/>
    <w:rsid w:val="00742923"/>
    <w:rsid w:val="00742D11"/>
    <w:rsid w:val="00745A6D"/>
    <w:rsid w:val="007509CB"/>
    <w:rsid w:val="0075270A"/>
    <w:rsid w:val="00754FAC"/>
    <w:rsid w:val="00755094"/>
    <w:rsid w:val="007631BB"/>
    <w:rsid w:val="0076397F"/>
    <w:rsid w:val="0077176E"/>
    <w:rsid w:val="00771898"/>
    <w:rsid w:val="00776D1E"/>
    <w:rsid w:val="00777812"/>
    <w:rsid w:val="00781615"/>
    <w:rsid w:val="00783949"/>
    <w:rsid w:val="007877D0"/>
    <w:rsid w:val="00787E1D"/>
    <w:rsid w:val="00790CBC"/>
    <w:rsid w:val="00791D13"/>
    <w:rsid w:val="00793B1A"/>
    <w:rsid w:val="0079682E"/>
    <w:rsid w:val="00796F77"/>
    <w:rsid w:val="007A1EE4"/>
    <w:rsid w:val="007A6E09"/>
    <w:rsid w:val="007A7B6E"/>
    <w:rsid w:val="007B5DEE"/>
    <w:rsid w:val="007C0599"/>
    <w:rsid w:val="007C2E0A"/>
    <w:rsid w:val="007D1B0B"/>
    <w:rsid w:val="007E1C33"/>
    <w:rsid w:val="007E4685"/>
    <w:rsid w:val="007E4EB0"/>
    <w:rsid w:val="007E62AA"/>
    <w:rsid w:val="007E692D"/>
    <w:rsid w:val="007F051C"/>
    <w:rsid w:val="007F197E"/>
    <w:rsid w:val="007F2DD9"/>
    <w:rsid w:val="007F35ED"/>
    <w:rsid w:val="007F4050"/>
    <w:rsid w:val="007F7A84"/>
    <w:rsid w:val="0080031D"/>
    <w:rsid w:val="008112DB"/>
    <w:rsid w:val="00811467"/>
    <w:rsid w:val="00814860"/>
    <w:rsid w:val="0081560E"/>
    <w:rsid w:val="008170B1"/>
    <w:rsid w:val="00821ABD"/>
    <w:rsid w:val="008322B9"/>
    <w:rsid w:val="00832A03"/>
    <w:rsid w:val="00832AA4"/>
    <w:rsid w:val="008345A3"/>
    <w:rsid w:val="008353F4"/>
    <w:rsid w:val="00836F52"/>
    <w:rsid w:val="008426B4"/>
    <w:rsid w:val="00850101"/>
    <w:rsid w:val="00850AFF"/>
    <w:rsid w:val="00856049"/>
    <w:rsid w:val="00861421"/>
    <w:rsid w:val="0086187B"/>
    <w:rsid w:val="00861C1D"/>
    <w:rsid w:val="008660BB"/>
    <w:rsid w:val="00867566"/>
    <w:rsid w:val="00873FE0"/>
    <w:rsid w:val="00875743"/>
    <w:rsid w:val="00880963"/>
    <w:rsid w:val="0088300F"/>
    <w:rsid w:val="00885EF6"/>
    <w:rsid w:val="00886177"/>
    <w:rsid w:val="00891213"/>
    <w:rsid w:val="00894368"/>
    <w:rsid w:val="00896DFF"/>
    <w:rsid w:val="008A2255"/>
    <w:rsid w:val="008A5A2D"/>
    <w:rsid w:val="008A5F97"/>
    <w:rsid w:val="008B069D"/>
    <w:rsid w:val="008B2A0B"/>
    <w:rsid w:val="008B3AB3"/>
    <w:rsid w:val="008B560E"/>
    <w:rsid w:val="008B5C24"/>
    <w:rsid w:val="008B7810"/>
    <w:rsid w:val="008C01D3"/>
    <w:rsid w:val="008C0C8D"/>
    <w:rsid w:val="008C193F"/>
    <w:rsid w:val="008C38E6"/>
    <w:rsid w:val="008C5EFB"/>
    <w:rsid w:val="008C6DF2"/>
    <w:rsid w:val="008C7EFE"/>
    <w:rsid w:val="008D2D96"/>
    <w:rsid w:val="008D4DD2"/>
    <w:rsid w:val="008E0E9B"/>
    <w:rsid w:val="008E2C54"/>
    <w:rsid w:val="008E4DB5"/>
    <w:rsid w:val="008E63FC"/>
    <w:rsid w:val="008F0453"/>
    <w:rsid w:val="008F0650"/>
    <w:rsid w:val="008F421B"/>
    <w:rsid w:val="008F4DC8"/>
    <w:rsid w:val="008F6EB6"/>
    <w:rsid w:val="008F7E6C"/>
    <w:rsid w:val="00900B18"/>
    <w:rsid w:val="009020D2"/>
    <w:rsid w:val="00904C88"/>
    <w:rsid w:val="00910B32"/>
    <w:rsid w:val="00910B53"/>
    <w:rsid w:val="00923731"/>
    <w:rsid w:val="00924865"/>
    <w:rsid w:val="0093301A"/>
    <w:rsid w:val="00935171"/>
    <w:rsid w:val="00936746"/>
    <w:rsid w:val="009442BB"/>
    <w:rsid w:val="00945099"/>
    <w:rsid w:val="0094664A"/>
    <w:rsid w:val="00951AA6"/>
    <w:rsid w:val="00951BBA"/>
    <w:rsid w:val="009535F3"/>
    <w:rsid w:val="0096633D"/>
    <w:rsid w:val="0097519E"/>
    <w:rsid w:val="009751EA"/>
    <w:rsid w:val="009863CB"/>
    <w:rsid w:val="00992042"/>
    <w:rsid w:val="0099572C"/>
    <w:rsid w:val="009A274C"/>
    <w:rsid w:val="009A27A2"/>
    <w:rsid w:val="009A430E"/>
    <w:rsid w:val="009A436F"/>
    <w:rsid w:val="009A49A4"/>
    <w:rsid w:val="009B029A"/>
    <w:rsid w:val="009B0998"/>
    <w:rsid w:val="009B66BD"/>
    <w:rsid w:val="009C267F"/>
    <w:rsid w:val="009C4041"/>
    <w:rsid w:val="009C46F3"/>
    <w:rsid w:val="009C4B39"/>
    <w:rsid w:val="009C4B3B"/>
    <w:rsid w:val="009C5F13"/>
    <w:rsid w:val="009D1EBC"/>
    <w:rsid w:val="009D3395"/>
    <w:rsid w:val="009D6244"/>
    <w:rsid w:val="009D669A"/>
    <w:rsid w:val="009D6C60"/>
    <w:rsid w:val="009E3A85"/>
    <w:rsid w:val="009E59BA"/>
    <w:rsid w:val="009F1997"/>
    <w:rsid w:val="009F5D17"/>
    <w:rsid w:val="00A13C35"/>
    <w:rsid w:val="00A13CE5"/>
    <w:rsid w:val="00A17E7D"/>
    <w:rsid w:val="00A2128A"/>
    <w:rsid w:val="00A27832"/>
    <w:rsid w:val="00A30454"/>
    <w:rsid w:val="00A32BAF"/>
    <w:rsid w:val="00A345FD"/>
    <w:rsid w:val="00A35969"/>
    <w:rsid w:val="00A3778A"/>
    <w:rsid w:val="00A37A2B"/>
    <w:rsid w:val="00A44C81"/>
    <w:rsid w:val="00A45061"/>
    <w:rsid w:val="00A45E6F"/>
    <w:rsid w:val="00A46B32"/>
    <w:rsid w:val="00A479BD"/>
    <w:rsid w:val="00A52C60"/>
    <w:rsid w:val="00A53979"/>
    <w:rsid w:val="00A5415D"/>
    <w:rsid w:val="00A5522F"/>
    <w:rsid w:val="00A55B93"/>
    <w:rsid w:val="00A57D35"/>
    <w:rsid w:val="00A6036E"/>
    <w:rsid w:val="00A60599"/>
    <w:rsid w:val="00A62F7C"/>
    <w:rsid w:val="00A630E2"/>
    <w:rsid w:val="00A64F69"/>
    <w:rsid w:val="00A73932"/>
    <w:rsid w:val="00A806CF"/>
    <w:rsid w:val="00A81EFD"/>
    <w:rsid w:val="00A821CC"/>
    <w:rsid w:val="00A8596B"/>
    <w:rsid w:val="00A876C1"/>
    <w:rsid w:val="00A87D12"/>
    <w:rsid w:val="00A94457"/>
    <w:rsid w:val="00A945B3"/>
    <w:rsid w:val="00A953D1"/>
    <w:rsid w:val="00A958BD"/>
    <w:rsid w:val="00AA0B60"/>
    <w:rsid w:val="00AA24C6"/>
    <w:rsid w:val="00AA4FC8"/>
    <w:rsid w:val="00AA71FE"/>
    <w:rsid w:val="00AB1946"/>
    <w:rsid w:val="00AB2005"/>
    <w:rsid w:val="00AB265D"/>
    <w:rsid w:val="00AB34AE"/>
    <w:rsid w:val="00AB69E5"/>
    <w:rsid w:val="00AB6F6C"/>
    <w:rsid w:val="00AB7363"/>
    <w:rsid w:val="00AC2A55"/>
    <w:rsid w:val="00AC3266"/>
    <w:rsid w:val="00AC60FB"/>
    <w:rsid w:val="00AD4376"/>
    <w:rsid w:val="00AD506E"/>
    <w:rsid w:val="00AD6AD5"/>
    <w:rsid w:val="00AE00DA"/>
    <w:rsid w:val="00AE4D33"/>
    <w:rsid w:val="00AE7F11"/>
    <w:rsid w:val="00AF0A82"/>
    <w:rsid w:val="00AF0ADA"/>
    <w:rsid w:val="00AF1052"/>
    <w:rsid w:val="00AF341E"/>
    <w:rsid w:val="00AF627C"/>
    <w:rsid w:val="00AF6AB6"/>
    <w:rsid w:val="00B005AA"/>
    <w:rsid w:val="00B00C1F"/>
    <w:rsid w:val="00B01AC3"/>
    <w:rsid w:val="00B034E2"/>
    <w:rsid w:val="00B04E94"/>
    <w:rsid w:val="00B105A1"/>
    <w:rsid w:val="00B16178"/>
    <w:rsid w:val="00B16A06"/>
    <w:rsid w:val="00B207D1"/>
    <w:rsid w:val="00B213FE"/>
    <w:rsid w:val="00B2196C"/>
    <w:rsid w:val="00B348DC"/>
    <w:rsid w:val="00B35F09"/>
    <w:rsid w:val="00B40895"/>
    <w:rsid w:val="00B41799"/>
    <w:rsid w:val="00B43564"/>
    <w:rsid w:val="00B44867"/>
    <w:rsid w:val="00B509CF"/>
    <w:rsid w:val="00B518A1"/>
    <w:rsid w:val="00B532B2"/>
    <w:rsid w:val="00B549B5"/>
    <w:rsid w:val="00B57A16"/>
    <w:rsid w:val="00B6275E"/>
    <w:rsid w:val="00B639DD"/>
    <w:rsid w:val="00B6528B"/>
    <w:rsid w:val="00B65E7A"/>
    <w:rsid w:val="00B67AED"/>
    <w:rsid w:val="00B721F5"/>
    <w:rsid w:val="00B722CB"/>
    <w:rsid w:val="00B74164"/>
    <w:rsid w:val="00B7534E"/>
    <w:rsid w:val="00B76E85"/>
    <w:rsid w:val="00B80E9F"/>
    <w:rsid w:val="00B8204A"/>
    <w:rsid w:val="00B82213"/>
    <w:rsid w:val="00B82734"/>
    <w:rsid w:val="00B870A2"/>
    <w:rsid w:val="00B90577"/>
    <w:rsid w:val="00B91CB3"/>
    <w:rsid w:val="00B92967"/>
    <w:rsid w:val="00B931F1"/>
    <w:rsid w:val="00B9346D"/>
    <w:rsid w:val="00B9375B"/>
    <w:rsid w:val="00B96A6D"/>
    <w:rsid w:val="00B97BB4"/>
    <w:rsid w:val="00BA3DAE"/>
    <w:rsid w:val="00BA643D"/>
    <w:rsid w:val="00BB00BB"/>
    <w:rsid w:val="00BB0A0F"/>
    <w:rsid w:val="00BB5B23"/>
    <w:rsid w:val="00BC1467"/>
    <w:rsid w:val="00BC3E0A"/>
    <w:rsid w:val="00BC53DE"/>
    <w:rsid w:val="00BD61A7"/>
    <w:rsid w:val="00BD68E4"/>
    <w:rsid w:val="00BD69CF"/>
    <w:rsid w:val="00BE753F"/>
    <w:rsid w:val="00BF0E66"/>
    <w:rsid w:val="00BF1582"/>
    <w:rsid w:val="00BF1A8B"/>
    <w:rsid w:val="00BF6B89"/>
    <w:rsid w:val="00C01CA9"/>
    <w:rsid w:val="00C05A49"/>
    <w:rsid w:val="00C11710"/>
    <w:rsid w:val="00C15133"/>
    <w:rsid w:val="00C22AD4"/>
    <w:rsid w:val="00C256D3"/>
    <w:rsid w:val="00C300E1"/>
    <w:rsid w:val="00C3253C"/>
    <w:rsid w:val="00C33142"/>
    <w:rsid w:val="00C432C7"/>
    <w:rsid w:val="00C4492F"/>
    <w:rsid w:val="00C46BD1"/>
    <w:rsid w:val="00C46E81"/>
    <w:rsid w:val="00C51980"/>
    <w:rsid w:val="00C52054"/>
    <w:rsid w:val="00C53006"/>
    <w:rsid w:val="00C578B9"/>
    <w:rsid w:val="00C64CCC"/>
    <w:rsid w:val="00C67E28"/>
    <w:rsid w:val="00C713A8"/>
    <w:rsid w:val="00C71E9D"/>
    <w:rsid w:val="00C727CC"/>
    <w:rsid w:val="00C733C8"/>
    <w:rsid w:val="00C80E9B"/>
    <w:rsid w:val="00C823F6"/>
    <w:rsid w:val="00C83F6F"/>
    <w:rsid w:val="00C8738C"/>
    <w:rsid w:val="00C92C5F"/>
    <w:rsid w:val="00C93459"/>
    <w:rsid w:val="00C93D61"/>
    <w:rsid w:val="00CA4CEE"/>
    <w:rsid w:val="00CA5105"/>
    <w:rsid w:val="00CB4509"/>
    <w:rsid w:val="00CB57D9"/>
    <w:rsid w:val="00CB5AAC"/>
    <w:rsid w:val="00CB7DCC"/>
    <w:rsid w:val="00CC15C1"/>
    <w:rsid w:val="00CC59F4"/>
    <w:rsid w:val="00CD2219"/>
    <w:rsid w:val="00CD3B9D"/>
    <w:rsid w:val="00CD42FD"/>
    <w:rsid w:val="00CD5AB0"/>
    <w:rsid w:val="00CD5C02"/>
    <w:rsid w:val="00CE444C"/>
    <w:rsid w:val="00CE4910"/>
    <w:rsid w:val="00CE4EBA"/>
    <w:rsid w:val="00CE56A4"/>
    <w:rsid w:val="00CE7FEC"/>
    <w:rsid w:val="00D06B50"/>
    <w:rsid w:val="00D12086"/>
    <w:rsid w:val="00D13026"/>
    <w:rsid w:val="00D1330A"/>
    <w:rsid w:val="00D15856"/>
    <w:rsid w:val="00D16227"/>
    <w:rsid w:val="00D17349"/>
    <w:rsid w:val="00D20B4A"/>
    <w:rsid w:val="00D2125D"/>
    <w:rsid w:val="00D221C0"/>
    <w:rsid w:val="00D24831"/>
    <w:rsid w:val="00D266BC"/>
    <w:rsid w:val="00D306EB"/>
    <w:rsid w:val="00D30B33"/>
    <w:rsid w:val="00D31E68"/>
    <w:rsid w:val="00D32AC6"/>
    <w:rsid w:val="00D32E5F"/>
    <w:rsid w:val="00D34B90"/>
    <w:rsid w:val="00D4123A"/>
    <w:rsid w:val="00D41E94"/>
    <w:rsid w:val="00D45556"/>
    <w:rsid w:val="00D4557B"/>
    <w:rsid w:val="00D463D6"/>
    <w:rsid w:val="00D503FA"/>
    <w:rsid w:val="00D508EE"/>
    <w:rsid w:val="00D63FDC"/>
    <w:rsid w:val="00D65D0B"/>
    <w:rsid w:val="00D717A1"/>
    <w:rsid w:val="00D75260"/>
    <w:rsid w:val="00D75BAA"/>
    <w:rsid w:val="00D9054C"/>
    <w:rsid w:val="00D96E65"/>
    <w:rsid w:val="00D97A16"/>
    <w:rsid w:val="00D97D25"/>
    <w:rsid w:val="00DA0AE1"/>
    <w:rsid w:val="00DA31CC"/>
    <w:rsid w:val="00DA7955"/>
    <w:rsid w:val="00DC32BE"/>
    <w:rsid w:val="00DD07D7"/>
    <w:rsid w:val="00DD2112"/>
    <w:rsid w:val="00DD273E"/>
    <w:rsid w:val="00DD6439"/>
    <w:rsid w:val="00DD7848"/>
    <w:rsid w:val="00DD7C50"/>
    <w:rsid w:val="00DE1CB8"/>
    <w:rsid w:val="00DE7107"/>
    <w:rsid w:val="00DE7A35"/>
    <w:rsid w:val="00DF0E0B"/>
    <w:rsid w:val="00DF1DC6"/>
    <w:rsid w:val="00E020C1"/>
    <w:rsid w:val="00E054E4"/>
    <w:rsid w:val="00E05C17"/>
    <w:rsid w:val="00E05F8E"/>
    <w:rsid w:val="00E11122"/>
    <w:rsid w:val="00E11D27"/>
    <w:rsid w:val="00E12325"/>
    <w:rsid w:val="00E127E2"/>
    <w:rsid w:val="00E1434D"/>
    <w:rsid w:val="00E1600A"/>
    <w:rsid w:val="00E22AA2"/>
    <w:rsid w:val="00E23256"/>
    <w:rsid w:val="00E24D3D"/>
    <w:rsid w:val="00E2520D"/>
    <w:rsid w:val="00E2799C"/>
    <w:rsid w:val="00E313EE"/>
    <w:rsid w:val="00E33020"/>
    <w:rsid w:val="00E3510D"/>
    <w:rsid w:val="00E41A3F"/>
    <w:rsid w:val="00E5377C"/>
    <w:rsid w:val="00E54319"/>
    <w:rsid w:val="00E57001"/>
    <w:rsid w:val="00E57056"/>
    <w:rsid w:val="00E57FF4"/>
    <w:rsid w:val="00E6524B"/>
    <w:rsid w:val="00E671A2"/>
    <w:rsid w:val="00E73278"/>
    <w:rsid w:val="00E76075"/>
    <w:rsid w:val="00E83CFC"/>
    <w:rsid w:val="00E93C4C"/>
    <w:rsid w:val="00E93E84"/>
    <w:rsid w:val="00E95138"/>
    <w:rsid w:val="00E95E83"/>
    <w:rsid w:val="00E96F04"/>
    <w:rsid w:val="00E97C21"/>
    <w:rsid w:val="00EA057F"/>
    <w:rsid w:val="00EA6660"/>
    <w:rsid w:val="00EA6EFC"/>
    <w:rsid w:val="00EB2DFB"/>
    <w:rsid w:val="00EB42C7"/>
    <w:rsid w:val="00EB445C"/>
    <w:rsid w:val="00EC051B"/>
    <w:rsid w:val="00EC7C98"/>
    <w:rsid w:val="00ED022F"/>
    <w:rsid w:val="00ED2474"/>
    <w:rsid w:val="00ED37C0"/>
    <w:rsid w:val="00ED4C3E"/>
    <w:rsid w:val="00ED636E"/>
    <w:rsid w:val="00EE0BFB"/>
    <w:rsid w:val="00EE4A0F"/>
    <w:rsid w:val="00EE63BA"/>
    <w:rsid w:val="00EF22A6"/>
    <w:rsid w:val="00EF230C"/>
    <w:rsid w:val="00F0028E"/>
    <w:rsid w:val="00F018A7"/>
    <w:rsid w:val="00F20773"/>
    <w:rsid w:val="00F2228D"/>
    <w:rsid w:val="00F2420C"/>
    <w:rsid w:val="00F24DE7"/>
    <w:rsid w:val="00F2529F"/>
    <w:rsid w:val="00F264C2"/>
    <w:rsid w:val="00F27B7C"/>
    <w:rsid w:val="00F27BA0"/>
    <w:rsid w:val="00F350C2"/>
    <w:rsid w:val="00F3651F"/>
    <w:rsid w:val="00F37045"/>
    <w:rsid w:val="00F413F4"/>
    <w:rsid w:val="00F420B9"/>
    <w:rsid w:val="00F51D47"/>
    <w:rsid w:val="00F52F4B"/>
    <w:rsid w:val="00F5385C"/>
    <w:rsid w:val="00F5566F"/>
    <w:rsid w:val="00F5792A"/>
    <w:rsid w:val="00F57FC6"/>
    <w:rsid w:val="00F611E1"/>
    <w:rsid w:val="00F6384D"/>
    <w:rsid w:val="00F652AA"/>
    <w:rsid w:val="00F67518"/>
    <w:rsid w:val="00F72719"/>
    <w:rsid w:val="00F768D6"/>
    <w:rsid w:val="00F80C15"/>
    <w:rsid w:val="00F80FB9"/>
    <w:rsid w:val="00F824B1"/>
    <w:rsid w:val="00F83026"/>
    <w:rsid w:val="00F86561"/>
    <w:rsid w:val="00F92F95"/>
    <w:rsid w:val="00F93545"/>
    <w:rsid w:val="00F96C66"/>
    <w:rsid w:val="00F96D13"/>
    <w:rsid w:val="00FA050C"/>
    <w:rsid w:val="00FA415B"/>
    <w:rsid w:val="00FA4A35"/>
    <w:rsid w:val="00FA53FC"/>
    <w:rsid w:val="00FB399C"/>
    <w:rsid w:val="00FB563B"/>
    <w:rsid w:val="00FD0376"/>
    <w:rsid w:val="00FD0B4E"/>
    <w:rsid w:val="00FE7342"/>
    <w:rsid w:val="00FF0F04"/>
    <w:rsid w:val="00FF6966"/>
    <w:rsid w:val="00FF6EA8"/>
    <w:rsid w:val="00FF7F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4BB69"/>
  <w15:docId w15:val="{1BFA7503-AF73-4802-9DB9-A5F6A0053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6049"/>
    <w:pPr>
      <w:jc w:val="both"/>
    </w:pPr>
    <w:rPr>
      <w:rFonts w:ascii="Arial" w:hAnsi="Arial" w:cs="Arial"/>
      <w:color w:val="000000"/>
      <w:sz w:val="22"/>
      <w:szCs w:val="22"/>
      <w:shd w:val="clear" w:color="auto" w:fill="FFFFFF"/>
      <w:lang w:val="en-US" w:eastAsia="en-US"/>
    </w:rPr>
  </w:style>
  <w:style w:type="paragraph" w:styleId="Ttulo1">
    <w:name w:val="heading 1"/>
    <w:basedOn w:val="Normal"/>
    <w:next w:val="Normal"/>
    <w:link w:val="Ttulo1Car"/>
    <w:uiPriority w:val="1"/>
    <w:qFormat/>
    <w:rsid w:val="005B6F6B"/>
    <w:pPr>
      <w:numPr>
        <w:numId w:val="1"/>
      </w:numPr>
      <w:pBdr>
        <w:bottom w:val="single" w:sz="18" w:space="0" w:color="365F91"/>
      </w:pBdr>
      <w:tabs>
        <w:tab w:val="left" w:pos="851"/>
      </w:tabs>
      <w:spacing w:after="240"/>
      <w:outlineLvl w:val="0"/>
    </w:pPr>
    <w:rPr>
      <w:b/>
      <w:color w:val="365F91"/>
      <w:sz w:val="36"/>
      <w:szCs w:val="56"/>
      <w:lang w:val="es-ES_tradnl"/>
    </w:rPr>
  </w:style>
  <w:style w:type="paragraph" w:styleId="Ttulo2">
    <w:name w:val="heading 2"/>
    <w:basedOn w:val="Normal"/>
    <w:next w:val="Normal"/>
    <w:link w:val="Ttulo2Car"/>
    <w:uiPriority w:val="1"/>
    <w:unhideWhenUsed/>
    <w:qFormat/>
    <w:rsid w:val="005F12FE"/>
    <w:pPr>
      <w:numPr>
        <w:ilvl w:val="1"/>
        <w:numId w:val="1"/>
      </w:numPr>
      <w:pBdr>
        <w:bottom w:val="single" w:sz="18" w:space="1" w:color="365F91"/>
      </w:pBdr>
      <w:spacing w:before="120" w:after="240"/>
      <w:outlineLvl w:val="1"/>
    </w:pPr>
    <w:rPr>
      <w:b/>
      <w:color w:val="365F91"/>
      <w:sz w:val="28"/>
      <w:szCs w:val="32"/>
      <w:shd w:val="clear" w:color="auto" w:fill="auto"/>
      <w:lang w:val="es-ES_tradnl" w:eastAsia="es-ES"/>
    </w:rPr>
  </w:style>
  <w:style w:type="paragraph" w:styleId="Ttulo3">
    <w:name w:val="heading 3"/>
    <w:basedOn w:val="Normal"/>
    <w:next w:val="Normal"/>
    <w:link w:val="Ttulo3Car"/>
    <w:autoRedefine/>
    <w:uiPriority w:val="1"/>
    <w:unhideWhenUsed/>
    <w:qFormat/>
    <w:rsid w:val="005F12FE"/>
    <w:pPr>
      <w:numPr>
        <w:ilvl w:val="2"/>
        <w:numId w:val="1"/>
      </w:numPr>
      <w:spacing w:before="360" w:after="120" w:line="360" w:lineRule="auto"/>
      <w:outlineLvl w:val="2"/>
    </w:pPr>
    <w:rPr>
      <w:b/>
      <w:color w:val="365F91"/>
      <w:sz w:val="24"/>
      <w:szCs w:val="24"/>
      <w:shd w:val="clear" w:color="auto" w:fill="auto"/>
      <w:lang w:val="es-ES_tradnl" w:eastAsia="es-ES"/>
    </w:rPr>
  </w:style>
  <w:style w:type="paragraph" w:styleId="Ttulo4">
    <w:name w:val="heading 4"/>
    <w:basedOn w:val="Normal"/>
    <w:next w:val="Normal"/>
    <w:link w:val="Ttulo4Car"/>
    <w:uiPriority w:val="9"/>
    <w:semiHidden/>
    <w:unhideWhenUsed/>
    <w:qFormat/>
    <w:rsid w:val="005F12F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5F12F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5F12F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5F12F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5F12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F12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1"/>
    <w:rsid w:val="005B6F6B"/>
    <w:rPr>
      <w:rFonts w:ascii="Arial" w:hAnsi="Arial" w:cs="Arial"/>
      <w:b/>
      <w:color w:val="365F91"/>
      <w:sz w:val="36"/>
      <w:szCs w:val="56"/>
      <w:lang w:val="es-ES_tradnl" w:eastAsia="en-US"/>
    </w:rPr>
  </w:style>
  <w:style w:type="character" w:customStyle="1" w:styleId="Ttulo2Car">
    <w:name w:val="Título 2 Car"/>
    <w:link w:val="Ttulo2"/>
    <w:uiPriority w:val="1"/>
    <w:rsid w:val="005F12FE"/>
    <w:rPr>
      <w:rFonts w:ascii="Arial" w:hAnsi="Arial" w:cs="Arial"/>
      <w:b/>
      <w:color w:val="365F91"/>
      <w:sz w:val="28"/>
      <w:szCs w:val="32"/>
      <w:lang w:val="es-ES_tradnl"/>
    </w:rPr>
  </w:style>
  <w:style w:type="character" w:customStyle="1" w:styleId="Ttulo3Car">
    <w:name w:val="Título 3 Car"/>
    <w:link w:val="Ttulo3"/>
    <w:uiPriority w:val="1"/>
    <w:rsid w:val="005F12FE"/>
    <w:rPr>
      <w:rFonts w:ascii="Arial" w:hAnsi="Arial" w:cs="Arial"/>
      <w:b/>
      <w:color w:val="365F91"/>
      <w:sz w:val="24"/>
      <w:szCs w:val="24"/>
      <w:lang w:val="es-ES_tradnl"/>
    </w:rPr>
  </w:style>
  <w:style w:type="numbering" w:customStyle="1" w:styleId="EstiloTFG">
    <w:name w:val="Estilo TFG"/>
    <w:uiPriority w:val="99"/>
    <w:rsid w:val="008D4DD2"/>
    <w:pPr>
      <w:numPr>
        <w:numId w:val="2"/>
      </w:numPr>
    </w:pPr>
  </w:style>
  <w:style w:type="paragraph" w:styleId="Encabezado">
    <w:name w:val="header"/>
    <w:basedOn w:val="Normal"/>
    <w:link w:val="EncabezadoCar"/>
    <w:uiPriority w:val="99"/>
    <w:unhideWhenUsed/>
    <w:rsid w:val="00204A9F"/>
    <w:pPr>
      <w:tabs>
        <w:tab w:val="center" w:pos="4252"/>
        <w:tab w:val="right" w:pos="8504"/>
      </w:tabs>
    </w:pPr>
  </w:style>
  <w:style w:type="character" w:customStyle="1" w:styleId="EncabezadoCar">
    <w:name w:val="Encabezado Car"/>
    <w:link w:val="Encabezado"/>
    <w:uiPriority w:val="99"/>
    <w:rsid w:val="00204A9F"/>
    <w:rPr>
      <w:sz w:val="22"/>
      <w:szCs w:val="22"/>
      <w:lang w:eastAsia="en-US"/>
    </w:rPr>
  </w:style>
  <w:style w:type="paragraph" w:styleId="Piedepgina">
    <w:name w:val="footer"/>
    <w:basedOn w:val="Normal"/>
    <w:link w:val="PiedepginaCar"/>
    <w:uiPriority w:val="99"/>
    <w:unhideWhenUsed/>
    <w:rsid w:val="00204A9F"/>
    <w:pPr>
      <w:tabs>
        <w:tab w:val="center" w:pos="4252"/>
        <w:tab w:val="right" w:pos="8504"/>
      </w:tabs>
    </w:pPr>
  </w:style>
  <w:style w:type="character" w:customStyle="1" w:styleId="PiedepginaCar">
    <w:name w:val="Pie de página Car"/>
    <w:link w:val="Piedepgina"/>
    <w:uiPriority w:val="99"/>
    <w:rsid w:val="00204A9F"/>
    <w:rPr>
      <w:sz w:val="22"/>
      <w:szCs w:val="22"/>
      <w:lang w:eastAsia="en-US"/>
    </w:rPr>
  </w:style>
  <w:style w:type="paragraph" w:customStyle="1" w:styleId="EncabezadoTFG">
    <w:name w:val="EncabezadoTFG"/>
    <w:basedOn w:val="Encabezado"/>
    <w:link w:val="EncabezadoTFGCar"/>
    <w:qFormat/>
    <w:rsid w:val="00885EF6"/>
    <w:rPr>
      <w:i/>
      <w:sz w:val="16"/>
      <w:szCs w:val="16"/>
    </w:rPr>
  </w:style>
  <w:style w:type="character" w:customStyle="1" w:styleId="EncabezadoTFGCar">
    <w:name w:val="EncabezadoTFG Car"/>
    <w:link w:val="EncabezadoTFG"/>
    <w:rsid w:val="00885EF6"/>
    <w:rPr>
      <w:rFonts w:ascii="Arial" w:hAnsi="Arial" w:cs="Arial"/>
      <w:i/>
      <w:color w:val="000000"/>
      <w:sz w:val="16"/>
      <w:szCs w:val="16"/>
      <w:lang w:val="en-US" w:eastAsia="en-US"/>
    </w:rPr>
  </w:style>
  <w:style w:type="table" w:styleId="Tablaconcuadrcula">
    <w:name w:val="Table Grid"/>
    <w:basedOn w:val="Tablanormal"/>
    <w:uiPriority w:val="59"/>
    <w:rsid w:val="003C03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CE56A4"/>
    <w:pPr>
      <w:numPr>
        <w:numId w:val="28"/>
      </w:numPr>
      <w:contextualSpacing/>
    </w:pPr>
  </w:style>
  <w:style w:type="paragraph" w:styleId="TtulodeTDC">
    <w:name w:val="TOC Heading"/>
    <w:basedOn w:val="Ttulo1"/>
    <w:next w:val="Normal"/>
    <w:uiPriority w:val="39"/>
    <w:unhideWhenUsed/>
    <w:qFormat/>
    <w:rsid w:val="0035513C"/>
    <w:pPr>
      <w:keepNext/>
      <w:keepLines/>
      <w:numPr>
        <w:numId w:val="0"/>
      </w:numPr>
      <w:pBdr>
        <w:bottom w:val="none" w:sz="0" w:space="0" w:color="auto"/>
      </w:pBdr>
      <w:tabs>
        <w:tab w:val="clear" w:pos="851"/>
      </w:tabs>
      <w:spacing w:before="240" w:after="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ES" w:eastAsia="es-ES"/>
    </w:rPr>
  </w:style>
  <w:style w:type="paragraph" w:styleId="TDC1">
    <w:name w:val="toc 1"/>
    <w:basedOn w:val="Normal"/>
    <w:next w:val="Normal"/>
    <w:autoRedefine/>
    <w:uiPriority w:val="39"/>
    <w:unhideWhenUsed/>
    <w:rsid w:val="00BD61A7"/>
    <w:pPr>
      <w:tabs>
        <w:tab w:val="left" w:pos="440"/>
        <w:tab w:val="right" w:leader="dot" w:pos="9204"/>
      </w:tabs>
      <w:spacing w:before="240" w:after="100"/>
    </w:pPr>
    <w:rPr>
      <w:b/>
      <w:noProof/>
    </w:rPr>
  </w:style>
  <w:style w:type="paragraph" w:styleId="TDC2">
    <w:name w:val="toc 2"/>
    <w:basedOn w:val="Normal"/>
    <w:next w:val="Normal"/>
    <w:autoRedefine/>
    <w:uiPriority w:val="39"/>
    <w:unhideWhenUsed/>
    <w:rsid w:val="0035513C"/>
    <w:pPr>
      <w:spacing w:after="100"/>
      <w:ind w:left="220"/>
    </w:pPr>
  </w:style>
  <w:style w:type="paragraph" w:styleId="TDC3">
    <w:name w:val="toc 3"/>
    <w:basedOn w:val="Normal"/>
    <w:next w:val="Normal"/>
    <w:autoRedefine/>
    <w:uiPriority w:val="39"/>
    <w:unhideWhenUsed/>
    <w:rsid w:val="0035513C"/>
    <w:pPr>
      <w:spacing w:after="100"/>
      <w:ind w:left="440"/>
    </w:pPr>
  </w:style>
  <w:style w:type="character" w:styleId="Hipervnculo">
    <w:name w:val="Hyperlink"/>
    <w:basedOn w:val="Fuentedeprrafopredeter"/>
    <w:uiPriority w:val="99"/>
    <w:unhideWhenUsed/>
    <w:rsid w:val="0035513C"/>
    <w:rPr>
      <w:color w:val="0000FF" w:themeColor="hyperlink"/>
      <w:u w:val="single"/>
    </w:rPr>
  </w:style>
  <w:style w:type="character" w:styleId="Refdecomentario">
    <w:name w:val="annotation reference"/>
    <w:basedOn w:val="Fuentedeprrafopredeter"/>
    <w:uiPriority w:val="99"/>
    <w:semiHidden/>
    <w:unhideWhenUsed/>
    <w:rsid w:val="009535F3"/>
    <w:rPr>
      <w:sz w:val="16"/>
      <w:szCs w:val="16"/>
    </w:rPr>
  </w:style>
  <w:style w:type="paragraph" w:styleId="Textocomentario">
    <w:name w:val="annotation text"/>
    <w:basedOn w:val="Normal"/>
    <w:link w:val="TextocomentarioCar"/>
    <w:uiPriority w:val="99"/>
    <w:semiHidden/>
    <w:unhideWhenUsed/>
    <w:rsid w:val="009535F3"/>
    <w:rPr>
      <w:sz w:val="20"/>
      <w:szCs w:val="20"/>
    </w:rPr>
  </w:style>
  <w:style w:type="character" w:customStyle="1" w:styleId="TextocomentarioCar">
    <w:name w:val="Texto comentario Car"/>
    <w:basedOn w:val="Fuentedeprrafopredeter"/>
    <w:link w:val="Textocomentario"/>
    <w:uiPriority w:val="99"/>
    <w:semiHidden/>
    <w:rsid w:val="009535F3"/>
    <w:rPr>
      <w:rFonts w:ascii="Arial" w:hAnsi="Arial" w:cs="Arial"/>
      <w:color w:val="000000"/>
      <w:lang w:val="en-US" w:eastAsia="en-US"/>
    </w:rPr>
  </w:style>
  <w:style w:type="paragraph" w:styleId="Asuntodelcomentario">
    <w:name w:val="annotation subject"/>
    <w:basedOn w:val="Textocomentario"/>
    <w:next w:val="Textocomentario"/>
    <w:link w:val="AsuntodelcomentarioCar"/>
    <w:uiPriority w:val="99"/>
    <w:semiHidden/>
    <w:unhideWhenUsed/>
    <w:rsid w:val="009535F3"/>
    <w:rPr>
      <w:b/>
      <w:bCs/>
    </w:rPr>
  </w:style>
  <w:style w:type="character" w:customStyle="1" w:styleId="AsuntodelcomentarioCar">
    <w:name w:val="Asunto del comentario Car"/>
    <w:basedOn w:val="TextocomentarioCar"/>
    <w:link w:val="Asuntodelcomentario"/>
    <w:uiPriority w:val="99"/>
    <w:semiHidden/>
    <w:rsid w:val="009535F3"/>
    <w:rPr>
      <w:rFonts w:ascii="Arial" w:hAnsi="Arial" w:cs="Arial"/>
      <w:b/>
      <w:bCs/>
      <w:color w:val="000000"/>
      <w:lang w:val="en-US" w:eastAsia="en-US"/>
    </w:rPr>
  </w:style>
  <w:style w:type="paragraph" w:styleId="Textodeglobo">
    <w:name w:val="Balloon Text"/>
    <w:basedOn w:val="Normal"/>
    <w:link w:val="TextodegloboCar"/>
    <w:uiPriority w:val="99"/>
    <w:semiHidden/>
    <w:unhideWhenUsed/>
    <w:rsid w:val="009535F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35F3"/>
    <w:rPr>
      <w:rFonts w:ascii="Segoe UI" w:hAnsi="Segoe UI" w:cs="Segoe UI"/>
      <w:color w:val="000000"/>
      <w:sz w:val="18"/>
      <w:szCs w:val="18"/>
      <w:lang w:val="en-US" w:eastAsia="en-US"/>
    </w:rPr>
  </w:style>
  <w:style w:type="paragraph" w:styleId="Descripcin">
    <w:name w:val="caption"/>
    <w:basedOn w:val="Normal"/>
    <w:next w:val="Normal"/>
    <w:uiPriority w:val="35"/>
    <w:unhideWhenUsed/>
    <w:qFormat/>
    <w:rsid w:val="00C05A49"/>
    <w:rPr>
      <w:i/>
      <w:iCs/>
      <w:color w:val="1F497D" w:themeColor="text2"/>
      <w:sz w:val="18"/>
      <w:szCs w:val="18"/>
    </w:rPr>
  </w:style>
  <w:style w:type="paragraph" w:styleId="Textonotapie">
    <w:name w:val="footnote text"/>
    <w:basedOn w:val="Normal"/>
    <w:link w:val="TextonotapieCar"/>
    <w:uiPriority w:val="99"/>
    <w:semiHidden/>
    <w:unhideWhenUsed/>
    <w:rsid w:val="00D1330A"/>
    <w:rPr>
      <w:sz w:val="20"/>
      <w:szCs w:val="20"/>
    </w:rPr>
  </w:style>
  <w:style w:type="character" w:customStyle="1" w:styleId="TextonotapieCar">
    <w:name w:val="Texto nota pie Car"/>
    <w:basedOn w:val="Fuentedeprrafopredeter"/>
    <w:link w:val="Textonotapie"/>
    <w:uiPriority w:val="99"/>
    <w:semiHidden/>
    <w:rsid w:val="00D1330A"/>
    <w:rPr>
      <w:rFonts w:ascii="Arial" w:hAnsi="Arial" w:cs="Arial"/>
      <w:color w:val="000000"/>
      <w:lang w:val="en-US" w:eastAsia="en-US"/>
    </w:rPr>
  </w:style>
  <w:style w:type="character" w:styleId="Refdenotaalpie">
    <w:name w:val="footnote reference"/>
    <w:basedOn w:val="Fuentedeprrafopredeter"/>
    <w:uiPriority w:val="99"/>
    <w:semiHidden/>
    <w:unhideWhenUsed/>
    <w:rsid w:val="00D1330A"/>
    <w:rPr>
      <w:vertAlign w:val="superscript"/>
    </w:rPr>
  </w:style>
  <w:style w:type="paragraph" w:customStyle="1" w:styleId="Pre-ndice">
    <w:name w:val="Pre-índice"/>
    <w:basedOn w:val="Ttulo1"/>
    <w:link w:val="Pre-ndiceCar"/>
    <w:qFormat/>
    <w:rsid w:val="00AF0ADA"/>
    <w:pPr>
      <w:numPr>
        <w:numId w:val="0"/>
      </w:numPr>
    </w:pPr>
  </w:style>
  <w:style w:type="paragraph" w:styleId="Tabladeilustraciones">
    <w:name w:val="table of figures"/>
    <w:basedOn w:val="Normal"/>
    <w:next w:val="Normal"/>
    <w:uiPriority w:val="99"/>
    <w:unhideWhenUsed/>
    <w:rsid w:val="00886177"/>
  </w:style>
  <w:style w:type="character" w:customStyle="1" w:styleId="Pre-ndiceCar">
    <w:name w:val="Pre-índice Car"/>
    <w:basedOn w:val="Ttulo1Car"/>
    <w:link w:val="Pre-ndice"/>
    <w:rsid w:val="00AF0ADA"/>
    <w:rPr>
      <w:rFonts w:ascii="Arial" w:hAnsi="Arial" w:cs="Arial"/>
      <w:b/>
      <w:color w:val="365F91"/>
      <w:sz w:val="36"/>
      <w:szCs w:val="56"/>
      <w:lang w:val="es-ES_tradnl" w:eastAsia="en-US"/>
    </w:rPr>
  </w:style>
  <w:style w:type="paragraph" w:styleId="Textonotaalfinal">
    <w:name w:val="endnote text"/>
    <w:basedOn w:val="Normal"/>
    <w:link w:val="TextonotaalfinalCar"/>
    <w:uiPriority w:val="99"/>
    <w:semiHidden/>
    <w:unhideWhenUsed/>
    <w:rsid w:val="00A806CF"/>
    <w:rPr>
      <w:sz w:val="20"/>
      <w:szCs w:val="20"/>
    </w:rPr>
  </w:style>
  <w:style w:type="character" w:customStyle="1" w:styleId="TextonotaalfinalCar">
    <w:name w:val="Texto nota al final Car"/>
    <w:basedOn w:val="Fuentedeprrafopredeter"/>
    <w:link w:val="Textonotaalfinal"/>
    <w:uiPriority w:val="99"/>
    <w:semiHidden/>
    <w:rsid w:val="00A806CF"/>
    <w:rPr>
      <w:rFonts w:ascii="Arial" w:hAnsi="Arial" w:cs="Arial"/>
      <w:color w:val="000000"/>
      <w:lang w:val="en-US" w:eastAsia="en-US"/>
    </w:rPr>
  </w:style>
  <w:style w:type="character" w:styleId="Refdenotaalfinal">
    <w:name w:val="endnote reference"/>
    <w:basedOn w:val="Fuentedeprrafopredeter"/>
    <w:uiPriority w:val="99"/>
    <w:semiHidden/>
    <w:unhideWhenUsed/>
    <w:rsid w:val="00A806CF"/>
    <w:rPr>
      <w:vertAlign w:val="superscript"/>
    </w:rPr>
  </w:style>
  <w:style w:type="character" w:styleId="Hipervnculovisitado">
    <w:name w:val="FollowedHyperlink"/>
    <w:basedOn w:val="Fuentedeprrafopredeter"/>
    <w:uiPriority w:val="99"/>
    <w:semiHidden/>
    <w:unhideWhenUsed/>
    <w:rsid w:val="00043C4A"/>
    <w:rPr>
      <w:color w:val="800080" w:themeColor="followedHyperlink"/>
      <w:u w:val="single"/>
    </w:rPr>
  </w:style>
  <w:style w:type="character" w:styleId="nfasis">
    <w:name w:val="Emphasis"/>
    <w:basedOn w:val="Fuentedeprrafopredeter"/>
    <w:uiPriority w:val="20"/>
    <w:qFormat/>
    <w:rsid w:val="008E2C54"/>
    <w:rPr>
      <w:i/>
      <w:iCs/>
    </w:rPr>
  </w:style>
  <w:style w:type="table" w:customStyle="1" w:styleId="TableNormal">
    <w:name w:val="Table Normal"/>
    <w:uiPriority w:val="2"/>
    <w:semiHidden/>
    <w:unhideWhenUsed/>
    <w:qFormat/>
    <w:rsid w:val="00AF0AD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0ADA"/>
    <w:pPr>
      <w:widowControl w:val="0"/>
      <w:autoSpaceDE w:val="0"/>
      <w:autoSpaceDN w:val="0"/>
      <w:jc w:val="left"/>
    </w:pPr>
    <w:rPr>
      <w:rFonts w:eastAsia="Arial"/>
      <w:color w:val="auto"/>
      <w:sz w:val="20"/>
      <w:szCs w:val="20"/>
      <w:shd w:val="clear" w:color="auto" w:fill="auto"/>
      <w:lang w:val="es-ES" w:eastAsia="es-ES" w:bidi="es-ES"/>
    </w:rPr>
  </w:style>
  <w:style w:type="character" w:customStyle="1" w:styleId="TextoindependienteCar">
    <w:name w:val="Texto independiente Car"/>
    <w:basedOn w:val="Fuentedeprrafopredeter"/>
    <w:link w:val="Textoindependiente"/>
    <w:uiPriority w:val="1"/>
    <w:rsid w:val="00AF0ADA"/>
    <w:rPr>
      <w:rFonts w:ascii="Arial" w:eastAsia="Arial" w:hAnsi="Arial" w:cs="Arial"/>
      <w:lang w:bidi="es-ES"/>
    </w:rPr>
  </w:style>
  <w:style w:type="paragraph" w:customStyle="1" w:styleId="TableParagraph">
    <w:name w:val="Table Paragraph"/>
    <w:basedOn w:val="Normal"/>
    <w:uiPriority w:val="1"/>
    <w:qFormat/>
    <w:rsid w:val="00AF0ADA"/>
    <w:pPr>
      <w:widowControl w:val="0"/>
      <w:autoSpaceDE w:val="0"/>
      <w:autoSpaceDN w:val="0"/>
      <w:spacing w:before="21"/>
      <w:ind w:left="22"/>
      <w:jc w:val="left"/>
    </w:pPr>
    <w:rPr>
      <w:rFonts w:eastAsia="Arial"/>
      <w:color w:val="auto"/>
      <w:shd w:val="clear" w:color="auto" w:fill="auto"/>
      <w:lang w:val="es-ES" w:eastAsia="es-ES" w:bidi="es-ES"/>
    </w:rPr>
  </w:style>
  <w:style w:type="paragraph" w:styleId="HTMLconformatoprevio">
    <w:name w:val="HTML Preformatted"/>
    <w:basedOn w:val="Normal"/>
    <w:link w:val="HTMLconformatoprevioCar"/>
    <w:uiPriority w:val="99"/>
    <w:semiHidden/>
    <w:unhideWhenUsed/>
    <w:rsid w:val="001F24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shd w:val="clear" w:color="auto" w:fill="auto"/>
      <w:lang w:val="es-ES" w:eastAsia="es-ES"/>
    </w:rPr>
  </w:style>
  <w:style w:type="character" w:customStyle="1" w:styleId="HTMLconformatoprevioCar">
    <w:name w:val="HTML con formato previo Car"/>
    <w:basedOn w:val="Fuentedeprrafopredeter"/>
    <w:link w:val="HTMLconformatoprevio"/>
    <w:uiPriority w:val="99"/>
    <w:semiHidden/>
    <w:rsid w:val="001F24ED"/>
    <w:rPr>
      <w:rFonts w:ascii="Courier New" w:eastAsia="Times New Roman" w:hAnsi="Courier New" w:cs="Courier New"/>
    </w:rPr>
  </w:style>
  <w:style w:type="character" w:styleId="CdigoHTML">
    <w:name w:val="HTML Code"/>
    <w:basedOn w:val="Fuentedeprrafopredeter"/>
    <w:uiPriority w:val="99"/>
    <w:semiHidden/>
    <w:unhideWhenUsed/>
    <w:rsid w:val="001F24ED"/>
    <w:rPr>
      <w:rFonts w:ascii="Courier New" w:eastAsia="Times New Roman" w:hAnsi="Courier New" w:cs="Courier New"/>
      <w:sz w:val="20"/>
      <w:szCs w:val="20"/>
    </w:rPr>
  </w:style>
  <w:style w:type="character" w:customStyle="1" w:styleId="token">
    <w:name w:val="token"/>
    <w:basedOn w:val="Fuentedeprrafopredeter"/>
    <w:rsid w:val="001F24ED"/>
  </w:style>
  <w:style w:type="character" w:styleId="CitaHTML">
    <w:name w:val="HTML Cite"/>
    <w:basedOn w:val="Fuentedeprrafopredeter"/>
    <w:uiPriority w:val="99"/>
    <w:semiHidden/>
    <w:unhideWhenUsed/>
    <w:rsid w:val="006224AC"/>
    <w:rPr>
      <w:i/>
      <w:iCs/>
    </w:rPr>
  </w:style>
  <w:style w:type="paragraph" w:styleId="Sinespaciado">
    <w:name w:val="No Spacing"/>
    <w:basedOn w:val="Normal"/>
    <w:link w:val="SinespaciadoCar"/>
    <w:uiPriority w:val="1"/>
    <w:qFormat/>
    <w:rsid w:val="00C46E81"/>
    <w:rPr>
      <w:rFonts w:ascii="Calibri" w:eastAsia="Times New Roman" w:hAnsi="Calibri" w:cs="Times New Roman"/>
      <w:color w:val="auto"/>
      <w:shd w:val="clear" w:color="auto" w:fill="auto"/>
      <w:lang w:bidi="en-US"/>
    </w:rPr>
  </w:style>
  <w:style w:type="character" w:customStyle="1" w:styleId="SinespaciadoCar">
    <w:name w:val="Sin espaciado Car"/>
    <w:link w:val="Sinespaciado"/>
    <w:uiPriority w:val="1"/>
    <w:rsid w:val="00C46E81"/>
    <w:rPr>
      <w:rFonts w:eastAsia="Times New Roman"/>
      <w:sz w:val="22"/>
      <w:szCs w:val="22"/>
      <w:lang w:val="en-US" w:eastAsia="en-US" w:bidi="en-US"/>
    </w:rPr>
  </w:style>
  <w:style w:type="table" w:customStyle="1" w:styleId="TableNormal1">
    <w:name w:val="Table Normal1"/>
    <w:uiPriority w:val="2"/>
    <w:semiHidden/>
    <w:qFormat/>
    <w:rsid w:val="00AF6AB6"/>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1">
    <w:name w:val="Table Normal11"/>
    <w:uiPriority w:val="2"/>
    <w:semiHidden/>
    <w:qFormat/>
    <w:rsid w:val="00136CD9"/>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12">
    <w:name w:val="Table Normal12"/>
    <w:uiPriority w:val="2"/>
    <w:semiHidden/>
    <w:qFormat/>
    <w:rsid w:val="00B6528B"/>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2">
    <w:name w:val="Table Normal2"/>
    <w:uiPriority w:val="2"/>
    <w:semiHidden/>
    <w:qFormat/>
    <w:rsid w:val="00705D55"/>
    <w:pPr>
      <w:widowControl w:val="0"/>
      <w:autoSpaceDE w:val="0"/>
      <w:autoSpaceDN w:val="0"/>
    </w:pPr>
    <w:rPr>
      <w:sz w:val="22"/>
      <w:szCs w:val="22"/>
      <w:lang w:val="en-US" w:eastAsia="en-US"/>
    </w:rPr>
    <w:tblPr>
      <w:tblCellMar>
        <w:top w:w="0" w:type="dxa"/>
        <w:left w:w="0" w:type="dxa"/>
        <w:bottom w:w="0" w:type="dxa"/>
        <w:right w:w="0" w:type="dxa"/>
      </w:tblCellMar>
    </w:tblPr>
  </w:style>
  <w:style w:type="table" w:customStyle="1" w:styleId="TableNormal3">
    <w:name w:val="Table Normal3"/>
    <w:uiPriority w:val="2"/>
    <w:semiHidden/>
    <w:qFormat/>
    <w:rsid w:val="00E83CFC"/>
    <w:pPr>
      <w:widowControl w:val="0"/>
      <w:autoSpaceDE w:val="0"/>
      <w:autoSpaceDN w:val="0"/>
    </w:pPr>
    <w:rPr>
      <w:rFonts w:asciiTheme="minorHAnsi" w:hAnsiTheme="minorHAnsi" w:cstheme="minorBidi"/>
      <w:sz w:val="22"/>
      <w:szCs w:val="22"/>
      <w:lang w:val="en-US" w:eastAsia="en-US"/>
    </w:rPr>
    <w:tblPr>
      <w:tblCellMar>
        <w:top w:w="0" w:type="dxa"/>
        <w:left w:w="0" w:type="dxa"/>
        <w:bottom w:w="0" w:type="dxa"/>
        <w:right w:w="0" w:type="dxa"/>
      </w:tblCellMar>
    </w:tblPr>
  </w:style>
  <w:style w:type="table" w:customStyle="1" w:styleId="TableGrid">
    <w:name w:val="TableGrid"/>
    <w:rsid w:val="00EF230C"/>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uccess">
    <w:name w:val="succes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msgmediatype">
    <w:name w:val="msgmediatype"/>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customStyle="1" w:styleId="stats">
    <w:name w:val="stats"/>
    <w:basedOn w:val="Normal"/>
    <w:rsid w:val="006331AA"/>
    <w:pPr>
      <w:spacing w:before="100" w:beforeAutospacing="1" w:after="100" w:afterAutospacing="1"/>
      <w:jc w:val="left"/>
    </w:pPr>
    <w:rPr>
      <w:rFonts w:ascii="Times New Roman" w:eastAsia="Times New Roman" w:hAnsi="Times New Roman" w:cs="Times New Roman"/>
      <w:color w:val="auto"/>
      <w:sz w:val="24"/>
      <w:szCs w:val="24"/>
      <w:shd w:val="clear" w:color="auto" w:fill="auto"/>
      <w:lang w:val="es-ES" w:eastAsia="es-ES"/>
    </w:rPr>
  </w:style>
  <w:style w:type="paragraph" w:styleId="TDC4">
    <w:name w:val="toc 4"/>
    <w:basedOn w:val="Normal"/>
    <w:next w:val="Normal"/>
    <w:autoRedefine/>
    <w:uiPriority w:val="39"/>
    <w:unhideWhenUsed/>
    <w:rsid w:val="00E23256"/>
    <w:pPr>
      <w:spacing w:after="100" w:line="259" w:lineRule="auto"/>
      <w:ind w:left="660"/>
      <w:jc w:val="left"/>
    </w:pPr>
    <w:rPr>
      <w:rFonts w:asciiTheme="minorHAnsi" w:eastAsiaTheme="minorEastAsia" w:hAnsiTheme="minorHAnsi" w:cstheme="minorBidi"/>
      <w:color w:val="auto"/>
      <w:shd w:val="clear" w:color="auto" w:fill="auto"/>
      <w:lang w:val="es-ES" w:eastAsia="es-ES"/>
    </w:rPr>
  </w:style>
  <w:style w:type="paragraph" w:styleId="TDC5">
    <w:name w:val="toc 5"/>
    <w:basedOn w:val="Normal"/>
    <w:next w:val="Normal"/>
    <w:autoRedefine/>
    <w:uiPriority w:val="39"/>
    <w:unhideWhenUsed/>
    <w:rsid w:val="00E23256"/>
    <w:pPr>
      <w:spacing w:after="100" w:line="259" w:lineRule="auto"/>
      <w:ind w:left="880"/>
      <w:jc w:val="left"/>
    </w:pPr>
    <w:rPr>
      <w:rFonts w:asciiTheme="minorHAnsi" w:eastAsiaTheme="minorEastAsia" w:hAnsiTheme="minorHAnsi" w:cstheme="minorBidi"/>
      <w:color w:val="auto"/>
      <w:shd w:val="clear" w:color="auto" w:fill="auto"/>
      <w:lang w:val="es-ES" w:eastAsia="es-ES"/>
    </w:rPr>
  </w:style>
  <w:style w:type="paragraph" w:styleId="TDC6">
    <w:name w:val="toc 6"/>
    <w:basedOn w:val="Normal"/>
    <w:next w:val="Normal"/>
    <w:autoRedefine/>
    <w:uiPriority w:val="39"/>
    <w:unhideWhenUsed/>
    <w:rsid w:val="00E23256"/>
    <w:pPr>
      <w:spacing w:after="100" w:line="259" w:lineRule="auto"/>
      <w:ind w:left="1100"/>
      <w:jc w:val="left"/>
    </w:pPr>
    <w:rPr>
      <w:rFonts w:asciiTheme="minorHAnsi" w:eastAsiaTheme="minorEastAsia" w:hAnsiTheme="minorHAnsi" w:cstheme="minorBidi"/>
      <w:color w:val="auto"/>
      <w:shd w:val="clear" w:color="auto" w:fill="auto"/>
      <w:lang w:val="es-ES" w:eastAsia="es-ES"/>
    </w:rPr>
  </w:style>
  <w:style w:type="paragraph" w:styleId="TDC7">
    <w:name w:val="toc 7"/>
    <w:basedOn w:val="Normal"/>
    <w:next w:val="Normal"/>
    <w:autoRedefine/>
    <w:uiPriority w:val="39"/>
    <w:unhideWhenUsed/>
    <w:rsid w:val="00E23256"/>
    <w:pPr>
      <w:spacing w:after="100" w:line="259" w:lineRule="auto"/>
      <w:ind w:left="1320"/>
      <w:jc w:val="left"/>
    </w:pPr>
    <w:rPr>
      <w:rFonts w:asciiTheme="minorHAnsi" w:eastAsiaTheme="minorEastAsia" w:hAnsiTheme="minorHAnsi" w:cstheme="minorBidi"/>
      <w:color w:val="auto"/>
      <w:shd w:val="clear" w:color="auto" w:fill="auto"/>
      <w:lang w:val="es-ES" w:eastAsia="es-ES"/>
    </w:rPr>
  </w:style>
  <w:style w:type="paragraph" w:styleId="TDC8">
    <w:name w:val="toc 8"/>
    <w:basedOn w:val="Normal"/>
    <w:next w:val="Normal"/>
    <w:autoRedefine/>
    <w:uiPriority w:val="39"/>
    <w:unhideWhenUsed/>
    <w:rsid w:val="00E23256"/>
    <w:pPr>
      <w:spacing w:after="100" w:line="259" w:lineRule="auto"/>
      <w:ind w:left="1540"/>
      <w:jc w:val="left"/>
    </w:pPr>
    <w:rPr>
      <w:rFonts w:asciiTheme="minorHAnsi" w:eastAsiaTheme="minorEastAsia" w:hAnsiTheme="minorHAnsi" w:cstheme="minorBidi"/>
      <w:color w:val="auto"/>
      <w:shd w:val="clear" w:color="auto" w:fill="auto"/>
      <w:lang w:val="es-ES" w:eastAsia="es-ES"/>
    </w:rPr>
  </w:style>
  <w:style w:type="paragraph" w:styleId="TDC9">
    <w:name w:val="toc 9"/>
    <w:basedOn w:val="Normal"/>
    <w:next w:val="Normal"/>
    <w:autoRedefine/>
    <w:uiPriority w:val="39"/>
    <w:unhideWhenUsed/>
    <w:rsid w:val="00E23256"/>
    <w:pPr>
      <w:spacing w:after="100" w:line="259" w:lineRule="auto"/>
      <w:ind w:left="1760"/>
      <w:jc w:val="left"/>
    </w:pPr>
    <w:rPr>
      <w:rFonts w:asciiTheme="minorHAnsi" w:eastAsiaTheme="minorEastAsia" w:hAnsiTheme="minorHAnsi" w:cstheme="minorBidi"/>
      <w:color w:val="auto"/>
      <w:shd w:val="clear" w:color="auto" w:fill="auto"/>
      <w:lang w:val="es-ES" w:eastAsia="es-ES"/>
    </w:rPr>
  </w:style>
  <w:style w:type="character" w:customStyle="1" w:styleId="Ttulo4Car">
    <w:name w:val="Título 4 Car"/>
    <w:basedOn w:val="Fuentedeprrafopredeter"/>
    <w:link w:val="Ttulo4"/>
    <w:uiPriority w:val="9"/>
    <w:semiHidden/>
    <w:rsid w:val="005F12FE"/>
    <w:rPr>
      <w:rFonts w:asciiTheme="majorHAnsi" w:eastAsiaTheme="majorEastAsia" w:hAnsiTheme="majorHAnsi" w:cstheme="majorBidi"/>
      <w:i/>
      <w:iCs/>
      <w:color w:val="365F91" w:themeColor="accent1" w:themeShade="BF"/>
      <w:sz w:val="22"/>
      <w:szCs w:val="22"/>
      <w:lang w:val="en-US" w:eastAsia="en-US"/>
    </w:rPr>
  </w:style>
  <w:style w:type="character" w:customStyle="1" w:styleId="Ttulo5Car">
    <w:name w:val="Título 5 Car"/>
    <w:basedOn w:val="Fuentedeprrafopredeter"/>
    <w:link w:val="Ttulo5"/>
    <w:uiPriority w:val="9"/>
    <w:semiHidden/>
    <w:rsid w:val="005F12FE"/>
    <w:rPr>
      <w:rFonts w:asciiTheme="majorHAnsi" w:eastAsiaTheme="majorEastAsia" w:hAnsiTheme="majorHAnsi" w:cstheme="majorBidi"/>
      <w:color w:val="365F91" w:themeColor="accent1" w:themeShade="BF"/>
      <w:sz w:val="22"/>
      <w:szCs w:val="22"/>
      <w:lang w:val="en-US" w:eastAsia="en-US"/>
    </w:rPr>
  </w:style>
  <w:style w:type="character" w:customStyle="1" w:styleId="Ttulo6Car">
    <w:name w:val="Título 6 Car"/>
    <w:basedOn w:val="Fuentedeprrafopredeter"/>
    <w:link w:val="Ttulo6"/>
    <w:uiPriority w:val="9"/>
    <w:semiHidden/>
    <w:rsid w:val="005F12FE"/>
    <w:rPr>
      <w:rFonts w:asciiTheme="majorHAnsi" w:eastAsiaTheme="majorEastAsia" w:hAnsiTheme="majorHAnsi" w:cstheme="majorBidi"/>
      <w:color w:val="243F60" w:themeColor="accent1" w:themeShade="7F"/>
      <w:sz w:val="22"/>
      <w:szCs w:val="22"/>
      <w:lang w:val="en-US" w:eastAsia="en-US"/>
    </w:rPr>
  </w:style>
  <w:style w:type="character" w:customStyle="1" w:styleId="Ttulo7Car">
    <w:name w:val="Título 7 Car"/>
    <w:basedOn w:val="Fuentedeprrafopredeter"/>
    <w:link w:val="Ttulo7"/>
    <w:uiPriority w:val="9"/>
    <w:semiHidden/>
    <w:rsid w:val="005F12FE"/>
    <w:rPr>
      <w:rFonts w:asciiTheme="majorHAnsi" w:eastAsiaTheme="majorEastAsia" w:hAnsiTheme="majorHAnsi" w:cstheme="majorBidi"/>
      <w:i/>
      <w:iCs/>
      <w:color w:val="243F60" w:themeColor="accent1" w:themeShade="7F"/>
      <w:sz w:val="22"/>
      <w:szCs w:val="22"/>
      <w:lang w:val="en-US" w:eastAsia="en-US"/>
    </w:rPr>
  </w:style>
  <w:style w:type="character" w:customStyle="1" w:styleId="Ttulo8Car">
    <w:name w:val="Título 8 Car"/>
    <w:basedOn w:val="Fuentedeprrafopredeter"/>
    <w:link w:val="Ttulo8"/>
    <w:uiPriority w:val="9"/>
    <w:semiHidden/>
    <w:rsid w:val="005F12FE"/>
    <w:rPr>
      <w:rFonts w:asciiTheme="majorHAnsi" w:eastAsiaTheme="majorEastAsia" w:hAnsiTheme="majorHAnsi" w:cstheme="majorBidi"/>
      <w:color w:val="272727" w:themeColor="text1" w:themeTint="D8"/>
      <w:sz w:val="21"/>
      <w:szCs w:val="21"/>
      <w:lang w:val="en-US" w:eastAsia="en-US"/>
    </w:rPr>
  </w:style>
  <w:style w:type="character" w:customStyle="1" w:styleId="Ttulo9Car">
    <w:name w:val="Título 9 Car"/>
    <w:basedOn w:val="Fuentedeprrafopredeter"/>
    <w:link w:val="Ttulo9"/>
    <w:uiPriority w:val="9"/>
    <w:semiHidden/>
    <w:rsid w:val="005F12FE"/>
    <w:rPr>
      <w:rFonts w:asciiTheme="majorHAnsi" w:eastAsiaTheme="majorEastAsia" w:hAnsiTheme="majorHAnsi" w:cstheme="majorBidi"/>
      <w:i/>
      <w:iCs/>
      <w:color w:val="272727" w:themeColor="text1" w:themeTint="D8"/>
      <w:sz w:val="21"/>
      <w:szCs w:val="21"/>
      <w:lang w:val="en-US" w:eastAsia="en-US"/>
    </w:rPr>
  </w:style>
  <w:style w:type="table" w:styleId="Tabladecuadrcula4-nfasis5">
    <w:name w:val="Grid Table 4 Accent 5"/>
    <w:basedOn w:val="Tablanormal"/>
    <w:uiPriority w:val="49"/>
    <w:rsid w:val="008322B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Cuadrculadetablaclara">
    <w:name w:val="Grid Table Light"/>
    <w:basedOn w:val="Tablanormal"/>
    <w:uiPriority w:val="40"/>
    <w:rsid w:val="003C21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496">
      <w:bodyDiv w:val="1"/>
      <w:marLeft w:val="0"/>
      <w:marRight w:val="0"/>
      <w:marTop w:val="0"/>
      <w:marBottom w:val="0"/>
      <w:divBdr>
        <w:top w:val="none" w:sz="0" w:space="0" w:color="auto"/>
        <w:left w:val="none" w:sz="0" w:space="0" w:color="auto"/>
        <w:bottom w:val="none" w:sz="0" w:space="0" w:color="auto"/>
        <w:right w:val="none" w:sz="0" w:space="0" w:color="auto"/>
      </w:divBdr>
      <w:divsChild>
        <w:div w:id="2042591460">
          <w:marLeft w:val="0"/>
          <w:marRight w:val="0"/>
          <w:marTop w:val="0"/>
          <w:marBottom w:val="0"/>
          <w:divBdr>
            <w:top w:val="none" w:sz="0" w:space="0" w:color="auto"/>
            <w:left w:val="none" w:sz="0" w:space="0" w:color="auto"/>
            <w:bottom w:val="none" w:sz="0" w:space="0" w:color="auto"/>
            <w:right w:val="none" w:sz="0" w:space="0" w:color="auto"/>
          </w:divBdr>
        </w:div>
      </w:divsChild>
    </w:div>
    <w:div w:id="69155021">
      <w:bodyDiv w:val="1"/>
      <w:marLeft w:val="0"/>
      <w:marRight w:val="0"/>
      <w:marTop w:val="0"/>
      <w:marBottom w:val="0"/>
      <w:divBdr>
        <w:top w:val="none" w:sz="0" w:space="0" w:color="auto"/>
        <w:left w:val="none" w:sz="0" w:space="0" w:color="auto"/>
        <w:bottom w:val="none" w:sz="0" w:space="0" w:color="auto"/>
        <w:right w:val="none" w:sz="0" w:space="0" w:color="auto"/>
      </w:divBdr>
    </w:div>
    <w:div w:id="370307596">
      <w:bodyDiv w:val="1"/>
      <w:marLeft w:val="0"/>
      <w:marRight w:val="0"/>
      <w:marTop w:val="0"/>
      <w:marBottom w:val="0"/>
      <w:divBdr>
        <w:top w:val="none" w:sz="0" w:space="0" w:color="auto"/>
        <w:left w:val="none" w:sz="0" w:space="0" w:color="auto"/>
        <w:bottom w:val="none" w:sz="0" w:space="0" w:color="auto"/>
        <w:right w:val="none" w:sz="0" w:space="0" w:color="auto"/>
      </w:divBdr>
    </w:div>
    <w:div w:id="412363111">
      <w:bodyDiv w:val="1"/>
      <w:marLeft w:val="0"/>
      <w:marRight w:val="0"/>
      <w:marTop w:val="0"/>
      <w:marBottom w:val="0"/>
      <w:divBdr>
        <w:top w:val="none" w:sz="0" w:space="0" w:color="auto"/>
        <w:left w:val="none" w:sz="0" w:space="0" w:color="auto"/>
        <w:bottom w:val="none" w:sz="0" w:space="0" w:color="auto"/>
        <w:right w:val="none" w:sz="0" w:space="0" w:color="auto"/>
      </w:divBdr>
    </w:div>
    <w:div w:id="417017624">
      <w:bodyDiv w:val="1"/>
      <w:marLeft w:val="0"/>
      <w:marRight w:val="0"/>
      <w:marTop w:val="0"/>
      <w:marBottom w:val="0"/>
      <w:divBdr>
        <w:top w:val="none" w:sz="0" w:space="0" w:color="auto"/>
        <w:left w:val="none" w:sz="0" w:space="0" w:color="auto"/>
        <w:bottom w:val="none" w:sz="0" w:space="0" w:color="auto"/>
        <w:right w:val="none" w:sz="0" w:space="0" w:color="auto"/>
      </w:divBdr>
      <w:divsChild>
        <w:div w:id="1186793860">
          <w:marLeft w:val="0"/>
          <w:marRight w:val="0"/>
          <w:marTop w:val="0"/>
          <w:marBottom w:val="0"/>
          <w:divBdr>
            <w:top w:val="none" w:sz="0" w:space="0" w:color="auto"/>
            <w:left w:val="none" w:sz="0" w:space="0" w:color="auto"/>
            <w:bottom w:val="none" w:sz="0" w:space="0" w:color="auto"/>
            <w:right w:val="none" w:sz="0" w:space="0" w:color="auto"/>
          </w:divBdr>
          <w:divsChild>
            <w:div w:id="47186880">
              <w:marLeft w:val="0"/>
              <w:marRight w:val="0"/>
              <w:marTop w:val="0"/>
              <w:marBottom w:val="0"/>
              <w:divBdr>
                <w:top w:val="none" w:sz="0" w:space="0" w:color="auto"/>
                <w:left w:val="none" w:sz="0" w:space="0" w:color="auto"/>
                <w:bottom w:val="none" w:sz="0" w:space="0" w:color="auto"/>
                <w:right w:val="none" w:sz="0" w:space="0" w:color="auto"/>
              </w:divBdr>
            </w:div>
            <w:div w:id="61297556">
              <w:marLeft w:val="0"/>
              <w:marRight w:val="0"/>
              <w:marTop w:val="0"/>
              <w:marBottom w:val="0"/>
              <w:divBdr>
                <w:top w:val="none" w:sz="0" w:space="0" w:color="auto"/>
                <w:left w:val="none" w:sz="0" w:space="0" w:color="auto"/>
                <w:bottom w:val="none" w:sz="0" w:space="0" w:color="auto"/>
                <w:right w:val="none" w:sz="0" w:space="0" w:color="auto"/>
              </w:divBdr>
            </w:div>
            <w:div w:id="74015329">
              <w:marLeft w:val="0"/>
              <w:marRight w:val="0"/>
              <w:marTop w:val="0"/>
              <w:marBottom w:val="0"/>
              <w:divBdr>
                <w:top w:val="none" w:sz="0" w:space="0" w:color="auto"/>
                <w:left w:val="none" w:sz="0" w:space="0" w:color="auto"/>
                <w:bottom w:val="none" w:sz="0" w:space="0" w:color="auto"/>
                <w:right w:val="none" w:sz="0" w:space="0" w:color="auto"/>
              </w:divBdr>
            </w:div>
            <w:div w:id="173541715">
              <w:marLeft w:val="0"/>
              <w:marRight w:val="0"/>
              <w:marTop w:val="0"/>
              <w:marBottom w:val="0"/>
              <w:divBdr>
                <w:top w:val="none" w:sz="0" w:space="0" w:color="auto"/>
                <w:left w:val="none" w:sz="0" w:space="0" w:color="auto"/>
                <w:bottom w:val="none" w:sz="0" w:space="0" w:color="auto"/>
                <w:right w:val="none" w:sz="0" w:space="0" w:color="auto"/>
              </w:divBdr>
            </w:div>
            <w:div w:id="193812180">
              <w:marLeft w:val="0"/>
              <w:marRight w:val="0"/>
              <w:marTop w:val="0"/>
              <w:marBottom w:val="0"/>
              <w:divBdr>
                <w:top w:val="none" w:sz="0" w:space="0" w:color="auto"/>
                <w:left w:val="none" w:sz="0" w:space="0" w:color="auto"/>
                <w:bottom w:val="none" w:sz="0" w:space="0" w:color="auto"/>
                <w:right w:val="none" w:sz="0" w:space="0" w:color="auto"/>
              </w:divBdr>
            </w:div>
            <w:div w:id="214002088">
              <w:marLeft w:val="0"/>
              <w:marRight w:val="0"/>
              <w:marTop w:val="0"/>
              <w:marBottom w:val="0"/>
              <w:divBdr>
                <w:top w:val="none" w:sz="0" w:space="0" w:color="auto"/>
                <w:left w:val="none" w:sz="0" w:space="0" w:color="auto"/>
                <w:bottom w:val="none" w:sz="0" w:space="0" w:color="auto"/>
                <w:right w:val="none" w:sz="0" w:space="0" w:color="auto"/>
              </w:divBdr>
            </w:div>
            <w:div w:id="224217165">
              <w:marLeft w:val="0"/>
              <w:marRight w:val="0"/>
              <w:marTop w:val="0"/>
              <w:marBottom w:val="0"/>
              <w:divBdr>
                <w:top w:val="none" w:sz="0" w:space="0" w:color="auto"/>
                <w:left w:val="none" w:sz="0" w:space="0" w:color="auto"/>
                <w:bottom w:val="none" w:sz="0" w:space="0" w:color="auto"/>
                <w:right w:val="none" w:sz="0" w:space="0" w:color="auto"/>
              </w:divBdr>
            </w:div>
            <w:div w:id="323969513">
              <w:marLeft w:val="0"/>
              <w:marRight w:val="0"/>
              <w:marTop w:val="0"/>
              <w:marBottom w:val="0"/>
              <w:divBdr>
                <w:top w:val="none" w:sz="0" w:space="0" w:color="auto"/>
                <w:left w:val="none" w:sz="0" w:space="0" w:color="auto"/>
                <w:bottom w:val="none" w:sz="0" w:space="0" w:color="auto"/>
                <w:right w:val="none" w:sz="0" w:space="0" w:color="auto"/>
              </w:divBdr>
            </w:div>
            <w:div w:id="335156457">
              <w:marLeft w:val="0"/>
              <w:marRight w:val="0"/>
              <w:marTop w:val="0"/>
              <w:marBottom w:val="0"/>
              <w:divBdr>
                <w:top w:val="none" w:sz="0" w:space="0" w:color="auto"/>
                <w:left w:val="none" w:sz="0" w:space="0" w:color="auto"/>
                <w:bottom w:val="none" w:sz="0" w:space="0" w:color="auto"/>
                <w:right w:val="none" w:sz="0" w:space="0" w:color="auto"/>
              </w:divBdr>
            </w:div>
            <w:div w:id="385877200">
              <w:marLeft w:val="0"/>
              <w:marRight w:val="0"/>
              <w:marTop w:val="0"/>
              <w:marBottom w:val="0"/>
              <w:divBdr>
                <w:top w:val="none" w:sz="0" w:space="0" w:color="auto"/>
                <w:left w:val="none" w:sz="0" w:space="0" w:color="auto"/>
                <w:bottom w:val="none" w:sz="0" w:space="0" w:color="auto"/>
                <w:right w:val="none" w:sz="0" w:space="0" w:color="auto"/>
              </w:divBdr>
            </w:div>
            <w:div w:id="398990346">
              <w:marLeft w:val="0"/>
              <w:marRight w:val="0"/>
              <w:marTop w:val="0"/>
              <w:marBottom w:val="0"/>
              <w:divBdr>
                <w:top w:val="none" w:sz="0" w:space="0" w:color="auto"/>
                <w:left w:val="none" w:sz="0" w:space="0" w:color="auto"/>
                <w:bottom w:val="none" w:sz="0" w:space="0" w:color="auto"/>
                <w:right w:val="none" w:sz="0" w:space="0" w:color="auto"/>
              </w:divBdr>
            </w:div>
            <w:div w:id="663045081">
              <w:marLeft w:val="0"/>
              <w:marRight w:val="0"/>
              <w:marTop w:val="0"/>
              <w:marBottom w:val="0"/>
              <w:divBdr>
                <w:top w:val="none" w:sz="0" w:space="0" w:color="auto"/>
                <w:left w:val="none" w:sz="0" w:space="0" w:color="auto"/>
                <w:bottom w:val="none" w:sz="0" w:space="0" w:color="auto"/>
                <w:right w:val="none" w:sz="0" w:space="0" w:color="auto"/>
              </w:divBdr>
            </w:div>
            <w:div w:id="672493457">
              <w:marLeft w:val="0"/>
              <w:marRight w:val="0"/>
              <w:marTop w:val="0"/>
              <w:marBottom w:val="0"/>
              <w:divBdr>
                <w:top w:val="none" w:sz="0" w:space="0" w:color="auto"/>
                <w:left w:val="none" w:sz="0" w:space="0" w:color="auto"/>
                <w:bottom w:val="none" w:sz="0" w:space="0" w:color="auto"/>
                <w:right w:val="none" w:sz="0" w:space="0" w:color="auto"/>
              </w:divBdr>
            </w:div>
            <w:div w:id="693503270">
              <w:marLeft w:val="0"/>
              <w:marRight w:val="0"/>
              <w:marTop w:val="0"/>
              <w:marBottom w:val="0"/>
              <w:divBdr>
                <w:top w:val="none" w:sz="0" w:space="0" w:color="auto"/>
                <w:left w:val="none" w:sz="0" w:space="0" w:color="auto"/>
                <w:bottom w:val="none" w:sz="0" w:space="0" w:color="auto"/>
                <w:right w:val="none" w:sz="0" w:space="0" w:color="auto"/>
              </w:divBdr>
            </w:div>
            <w:div w:id="846097108">
              <w:marLeft w:val="0"/>
              <w:marRight w:val="0"/>
              <w:marTop w:val="0"/>
              <w:marBottom w:val="0"/>
              <w:divBdr>
                <w:top w:val="none" w:sz="0" w:space="0" w:color="auto"/>
                <w:left w:val="none" w:sz="0" w:space="0" w:color="auto"/>
                <w:bottom w:val="none" w:sz="0" w:space="0" w:color="auto"/>
                <w:right w:val="none" w:sz="0" w:space="0" w:color="auto"/>
              </w:divBdr>
            </w:div>
            <w:div w:id="857815562">
              <w:marLeft w:val="0"/>
              <w:marRight w:val="0"/>
              <w:marTop w:val="0"/>
              <w:marBottom w:val="0"/>
              <w:divBdr>
                <w:top w:val="none" w:sz="0" w:space="0" w:color="auto"/>
                <w:left w:val="none" w:sz="0" w:space="0" w:color="auto"/>
                <w:bottom w:val="none" w:sz="0" w:space="0" w:color="auto"/>
                <w:right w:val="none" w:sz="0" w:space="0" w:color="auto"/>
              </w:divBdr>
            </w:div>
            <w:div w:id="909848543">
              <w:marLeft w:val="0"/>
              <w:marRight w:val="0"/>
              <w:marTop w:val="0"/>
              <w:marBottom w:val="0"/>
              <w:divBdr>
                <w:top w:val="none" w:sz="0" w:space="0" w:color="auto"/>
                <w:left w:val="none" w:sz="0" w:space="0" w:color="auto"/>
                <w:bottom w:val="none" w:sz="0" w:space="0" w:color="auto"/>
                <w:right w:val="none" w:sz="0" w:space="0" w:color="auto"/>
              </w:divBdr>
            </w:div>
            <w:div w:id="929780870">
              <w:marLeft w:val="0"/>
              <w:marRight w:val="0"/>
              <w:marTop w:val="0"/>
              <w:marBottom w:val="0"/>
              <w:divBdr>
                <w:top w:val="none" w:sz="0" w:space="0" w:color="auto"/>
                <w:left w:val="none" w:sz="0" w:space="0" w:color="auto"/>
                <w:bottom w:val="none" w:sz="0" w:space="0" w:color="auto"/>
                <w:right w:val="none" w:sz="0" w:space="0" w:color="auto"/>
              </w:divBdr>
            </w:div>
            <w:div w:id="998927939">
              <w:marLeft w:val="0"/>
              <w:marRight w:val="0"/>
              <w:marTop w:val="0"/>
              <w:marBottom w:val="0"/>
              <w:divBdr>
                <w:top w:val="none" w:sz="0" w:space="0" w:color="auto"/>
                <w:left w:val="none" w:sz="0" w:space="0" w:color="auto"/>
                <w:bottom w:val="none" w:sz="0" w:space="0" w:color="auto"/>
                <w:right w:val="none" w:sz="0" w:space="0" w:color="auto"/>
              </w:divBdr>
            </w:div>
            <w:div w:id="1150055024">
              <w:marLeft w:val="0"/>
              <w:marRight w:val="0"/>
              <w:marTop w:val="0"/>
              <w:marBottom w:val="0"/>
              <w:divBdr>
                <w:top w:val="none" w:sz="0" w:space="0" w:color="auto"/>
                <w:left w:val="none" w:sz="0" w:space="0" w:color="auto"/>
                <w:bottom w:val="none" w:sz="0" w:space="0" w:color="auto"/>
                <w:right w:val="none" w:sz="0" w:space="0" w:color="auto"/>
              </w:divBdr>
            </w:div>
            <w:div w:id="1167597440">
              <w:marLeft w:val="0"/>
              <w:marRight w:val="0"/>
              <w:marTop w:val="0"/>
              <w:marBottom w:val="0"/>
              <w:divBdr>
                <w:top w:val="none" w:sz="0" w:space="0" w:color="auto"/>
                <w:left w:val="none" w:sz="0" w:space="0" w:color="auto"/>
                <w:bottom w:val="none" w:sz="0" w:space="0" w:color="auto"/>
                <w:right w:val="none" w:sz="0" w:space="0" w:color="auto"/>
              </w:divBdr>
            </w:div>
            <w:div w:id="1192181334">
              <w:marLeft w:val="0"/>
              <w:marRight w:val="0"/>
              <w:marTop w:val="0"/>
              <w:marBottom w:val="0"/>
              <w:divBdr>
                <w:top w:val="none" w:sz="0" w:space="0" w:color="auto"/>
                <w:left w:val="none" w:sz="0" w:space="0" w:color="auto"/>
                <w:bottom w:val="none" w:sz="0" w:space="0" w:color="auto"/>
                <w:right w:val="none" w:sz="0" w:space="0" w:color="auto"/>
              </w:divBdr>
            </w:div>
            <w:div w:id="1216086322">
              <w:marLeft w:val="0"/>
              <w:marRight w:val="0"/>
              <w:marTop w:val="0"/>
              <w:marBottom w:val="0"/>
              <w:divBdr>
                <w:top w:val="none" w:sz="0" w:space="0" w:color="auto"/>
                <w:left w:val="none" w:sz="0" w:space="0" w:color="auto"/>
                <w:bottom w:val="none" w:sz="0" w:space="0" w:color="auto"/>
                <w:right w:val="none" w:sz="0" w:space="0" w:color="auto"/>
              </w:divBdr>
            </w:div>
            <w:div w:id="1432503863">
              <w:marLeft w:val="0"/>
              <w:marRight w:val="0"/>
              <w:marTop w:val="0"/>
              <w:marBottom w:val="0"/>
              <w:divBdr>
                <w:top w:val="none" w:sz="0" w:space="0" w:color="auto"/>
                <w:left w:val="none" w:sz="0" w:space="0" w:color="auto"/>
                <w:bottom w:val="none" w:sz="0" w:space="0" w:color="auto"/>
                <w:right w:val="none" w:sz="0" w:space="0" w:color="auto"/>
              </w:divBdr>
            </w:div>
            <w:div w:id="1446002862">
              <w:marLeft w:val="0"/>
              <w:marRight w:val="0"/>
              <w:marTop w:val="0"/>
              <w:marBottom w:val="0"/>
              <w:divBdr>
                <w:top w:val="none" w:sz="0" w:space="0" w:color="auto"/>
                <w:left w:val="none" w:sz="0" w:space="0" w:color="auto"/>
                <w:bottom w:val="none" w:sz="0" w:space="0" w:color="auto"/>
                <w:right w:val="none" w:sz="0" w:space="0" w:color="auto"/>
              </w:divBdr>
            </w:div>
            <w:div w:id="1587955847">
              <w:marLeft w:val="0"/>
              <w:marRight w:val="0"/>
              <w:marTop w:val="0"/>
              <w:marBottom w:val="0"/>
              <w:divBdr>
                <w:top w:val="none" w:sz="0" w:space="0" w:color="auto"/>
                <w:left w:val="none" w:sz="0" w:space="0" w:color="auto"/>
                <w:bottom w:val="none" w:sz="0" w:space="0" w:color="auto"/>
                <w:right w:val="none" w:sz="0" w:space="0" w:color="auto"/>
              </w:divBdr>
            </w:div>
            <w:div w:id="1702898384">
              <w:marLeft w:val="0"/>
              <w:marRight w:val="0"/>
              <w:marTop w:val="0"/>
              <w:marBottom w:val="0"/>
              <w:divBdr>
                <w:top w:val="none" w:sz="0" w:space="0" w:color="auto"/>
                <w:left w:val="none" w:sz="0" w:space="0" w:color="auto"/>
                <w:bottom w:val="none" w:sz="0" w:space="0" w:color="auto"/>
                <w:right w:val="none" w:sz="0" w:space="0" w:color="auto"/>
              </w:divBdr>
            </w:div>
            <w:div w:id="1708721042">
              <w:marLeft w:val="0"/>
              <w:marRight w:val="0"/>
              <w:marTop w:val="0"/>
              <w:marBottom w:val="0"/>
              <w:divBdr>
                <w:top w:val="none" w:sz="0" w:space="0" w:color="auto"/>
                <w:left w:val="none" w:sz="0" w:space="0" w:color="auto"/>
                <w:bottom w:val="none" w:sz="0" w:space="0" w:color="auto"/>
                <w:right w:val="none" w:sz="0" w:space="0" w:color="auto"/>
              </w:divBdr>
            </w:div>
            <w:div w:id="1774590721">
              <w:marLeft w:val="0"/>
              <w:marRight w:val="0"/>
              <w:marTop w:val="0"/>
              <w:marBottom w:val="0"/>
              <w:divBdr>
                <w:top w:val="none" w:sz="0" w:space="0" w:color="auto"/>
                <w:left w:val="none" w:sz="0" w:space="0" w:color="auto"/>
                <w:bottom w:val="none" w:sz="0" w:space="0" w:color="auto"/>
                <w:right w:val="none" w:sz="0" w:space="0" w:color="auto"/>
              </w:divBdr>
            </w:div>
            <w:div w:id="1886408470">
              <w:marLeft w:val="0"/>
              <w:marRight w:val="0"/>
              <w:marTop w:val="0"/>
              <w:marBottom w:val="0"/>
              <w:divBdr>
                <w:top w:val="none" w:sz="0" w:space="0" w:color="auto"/>
                <w:left w:val="none" w:sz="0" w:space="0" w:color="auto"/>
                <w:bottom w:val="none" w:sz="0" w:space="0" w:color="auto"/>
                <w:right w:val="none" w:sz="0" w:space="0" w:color="auto"/>
              </w:divBdr>
            </w:div>
            <w:div w:id="1970744565">
              <w:marLeft w:val="0"/>
              <w:marRight w:val="0"/>
              <w:marTop w:val="0"/>
              <w:marBottom w:val="0"/>
              <w:divBdr>
                <w:top w:val="none" w:sz="0" w:space="0" w:color="auto"/>
                <w:left w:val="none" w:sz="0" w:space="0" w:color="auto"/>
                <w:bottom w:val="none" w:sz="0" w:space="0" w:color="auto"/>
                <w:right w:val="none" w:sz="0" w:space="0" w:color="auto"/>
              </w:divBdr>
            </w:div>
            <w:div w:id="1973170097">
              <w:marLeft w:val="0"/>
              <w:marRight w:val="0"/>
              <w:marTop w:val="0"/>
              <w:marBottom w:val="0"/>
              <w:divBdr>
                <w:top w:val="none" w:sz="0" w:space="0" w:color="auto"/>
                <w:left w:val="none" w:sz="0" w:space="0" w:color="auto"/>
                <w:bottom w:val="none" w:sz="0" w:space="0" w:color="auto"/>
                <w:right w:val="none" w:sz="0" w:space="0" w:color="auto"/>
              </w:divBdr>
            </w:div>
            <w:div w:id="2036925074">
              <w:marLeft w:val="0"/>
              <w:marRight w:val="0"/>
              <w:marTop w:val="0"/>
              <w:marBottom w:val="0"/>
              <w:divBdr>
                <w:top w:val="none" w:sz="0" w:space="0" w:color="auto"/>
                <w:left w:val="none" w:sz="0" w:space="0" w:color="auto"/>
                <w:bottom w:val="none" w:sz="0" w:space="0" w:color="auto"/>
                <w:right w:val="none" w:sz="0" w:space="0" w:color="auto"/>
              </w:divBdr>
            </w:div>
            <w:div w:id="2108037532">
              <w:marLeft w:val="0"/>
              <w:marRight w:val="0"/>
              <w:marTop w:val="0"/>
              <w:marBottom w:val="0"/>
              <w:divBdr>
                <w:top w:val="none" w:sz="0" w:space="0" w:color="auto"/>
                <w:left w:val="none" w:sz="0" w:space="0" w:color="auto"/>
                <w:bottom w:val="none" w:sz="0" w:space="0" w:color="auto"/>
                <w:right w:val="none" w:sz="0" w:space="0" w:color="auto"/>
              </w:divBdr>
            </w:div>
            <w:div w:id="21195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038">
      <w:bodyDiv w:val="1"/>
      <w:marLeft w:val="0"/>
      <w:marRight w:val="0"/>
      <w:marTop w:val="0"/>
      <w:marBottom w:val="0"/>
      <w:divBdr>
        <w:top w:val="none" w:sz="0" w:space="0" w:color="auto"/>
        <w:left w:val="none" w:sz="0" w:space="0" w:color="auto"/>
        <w:bottom w:val="none" w:sz="0" w:space="0" w:color="auto"/>
        <w:right w:val="none" w:sz="0" w:space="0" w:color="auto"/>
      </w:divBdr>
    </w:div>
    <w:div w:id="668486834">
      <w:bodyDiv w:val="1"/>
      <w:marLeft w:val="0"/>
      <w:marRight w:val="0"/>
      <w:marTop w:val="0"/>
      <w:marBottom w:val="0"/>
      <w:divBdr>
        <w:top w:val="none" w:sz="0" w:space="0" w:color="auto"/>
        <w:left w:val="none" w:sz="0" w:space="0" w:color="auto"/>
        <w:bottom w:val="none" w:sz="0" w:space="0" w:color="auto"/>
        <w:right w:val="none" w:sz="0" w:space="0" w:color="auto"/>
      </w:divBdr>
      <w:divsChild>
        <w:div w:id="1019235554">
          <w:marLeft w:val="0"/>
          <w:marRight w:val="0"/>
          <w:marTop w:val="0"/>
          <w:marBottom w:val="0"/>
          <w:divBdr>
            <w:top w:val="none" w:sz="0" w:space="0" w:color="auto"/>
            <w:left w:val="none" w:sz="0" w:space="0" w:color="auto"/>
            <w:bottom w:val="none" w:sz="0" w:space="0" w:color="auto"/>
            <w:right w:val="none" w:sz="0" w:space="0" w:color="auto"/>
          </w:divBdr>
        </w:div>
      </w:divsChild>
    </w:div>
    <w:div w:id="709769023">
      <w:bodyDiv w:val="1"/>
      <w:marLeft w:val="0"/>
      <w:marRight w:val="0"/>
      <w:marTop w:val="0"/>
      <w:marBottom w:val="0"/>
      <w:divBdr>
        <w:top w:val="none" w:sz="0" w:space="0" w:color="auto"/>
        <w:left w:val="none" w:sz="0" w:space="0" w:color="auto"/>
        <w:bottom w:val="none" w:sz="0" w:space="0" w:color="auto"/>
        <w:right w:val="none" w:sz="0" w:space="0" w:color="auto"/>
      </w:divBdr>
    </w:div>
    <w:div w:id="802192714">
      <w:bodyDiv w:val="1"/>
      <w:marLeft w:val="0"/>
      <w:marRight w:val="0"/>
      <w:marTop w:val="0"/>
      <w:marBottom w:val="0"/>
      <w:divBdr>
        <w:top w:val="none" w:sz="0" w:space="0" w:color="auto"/>
        <w:left w:val="none" w:sz="0" w:space="0" w:color="auto"/>
        <w:bottom w:val="none" w:sz="0" w:space="0" w:color="auto"/>
        <w:right w:val="none" w:sz="0" w:space="0" w:color="auto"/>
      </w:divBdr>
      <w:divsChild>
        <w:div w:id="1061365847">
          <w:marLeft w:val="0"/>
          <w:marRight w:val="0"/>
          <w:marTop w:val="180"/>
          <w:marBottom w:val="0"/>
          <w:divBdr>
            <w:top w:val="none" w:sz="0" w:space="0" w:color="auto"/>
            <w:left w:val="none" w:sz="0" w:space="0" w:color="auto"/>
            <w:bottom w:val="none" w:sz="0" w:space="0" w:color="auto"/>
            <w:right w:val="none" w:sz="0" w:space="0" w:color="auto"/>
          </w:divBdr>
        </w:div>
      </w:divsChild>
    </w:div>
    <w:div w:id="906889285">
      <w:bodyDiv w:val="1"/>
      <w:marLeft w:val="0"/>
      <w:marRight w:val="0"/>
      <w:marTop w:val="0"/>
      <w:marBottom w:val="0"/>
      <w:divBdr>
        <w:top w:val="none" w:sz="0" w:space="0" w:color="auto"/>
        <w:left w:val="none" w:sz="0" w:space="0" w:color="auto"/>
        <w:bottom w:val="none" w:sz="0" w:space="0" w:color="auto"/>
        <w:right w:val="none" w:sz="0" w:space="0" w:color="auto"/>
      </w:divBdr>
    </w:div>
    <w:div w:id="979846371">
      <w:bodyDiv w:val="1"/>
      <w:marLeft w:val="0"/>
      <w:marRight w:val="0"/>
      <w:marTop w:val="0"/>
      <w:marBottom w:val="0"/>
      <w:divBdr>
        <w:top w:val="none" w:sz="0" w:space="0" w:color="auto"/>
        <w:left w:val="none" w:sz="0" w:space="0" w:color="auto"/>
        <w:bottom w:val="none" w:sz="0" w:space="0" w:color="auto"/>
        <w:right w:val="none" w:sz="0" w:space="0" w:color="auto"/>
      </w:divBdr>
    </w:div>
    <w:div w:id="1308895707">
      <w:bodyDiv w:val="1"/>
      <w:marLeft w:val="0"/>
      <w:marRight w:val="0"/>
      <w:marTop w:val="0"/>
      <w:marBottom w:val="0"/>
      <w:divBdr>
        <w:top w:val="none" w:sz="0" w:space="0" w:color="auto"/>
        <w:left w:val="none" w:sz="0" w:space="0" w:color="auto"/>
        <w:bottom w:val="none" w:sz="0" w:space="0" w:color="auto"/>
        <w:right w:val="none" w:sz="0" w:space="0" w:color="auto"/>
      </w:divBdr>
    </w:div>
    <w:div w:id="1549490759">
      <w:bodyDiv w:val="1"/>
      <w:marLeft w:val="0"/>
      <w:marRight w:val="0"/>
      <w:marTop w:val="0"/>
      <w:marBottom w:val="0"/>
      <w:divBdr>
        <w:top w:val="none" w:sz="0" w:space="0" w:color="auto"/>
        <w:left w:val="none" w:sz="0" w:space="0" w:color="auto"/>
        <w:bottom w:val="none" w:sz="0" w:space="0" w:color="auto"/>
        <w:right w:val="none" w:sz="0" w:space="0" w:color="auto"/>
      </w:divBdr>
    </w:div>
    <w:div w:id="1778283119">
      <w:bodyDiv w:val="1"/>
      <w:marLeft w:val="0"/>
      <w:marRight w:val="0"/>
      <w:marTop w:val="0"/>
      <w:marBottom w:val="0"/>
      <w:divBdr>
        <w:top w:val="none" w:sz="0" w:space="0" w:color="auto"/>
        <w:left w:val="none" w:sz="0" w:space="0" w:color="auto"/>
        <w:bottom w:val="none" w:sz="0" w:space="0" w:color="auto"/>
        <w:right w:val="none" w:sz="0" w:space="0" w:color="auto"/>
      </w:divBdr>
    </w:div>
    <w:div w:id="2014529518">
      <w:bodyDiv w:val="1"/>
      <w:marLeft w:val="0"/>
      <w:marRight w:val="0"/>
      <w:marTop w:val="0"/>
      <w:marBottom w:val="0"/>
      <w:divBdr>
        <w:top w:val="none" w:sz="0" w:space="0" w:color="auto"/>
        <w:left w:val="none" w:sz="0" w:space="0" w:color="auto"/>
        <w:bottom w:val="none" w:sz="0" w:space="0" w:color="auto"/>
        <w:right w:val="none" w:sz="0" w:space="0" w:color="auto"/>
      </w:divBdr>
      <w:divsChild>
        <w:div w:id="1899366036">
          <w:marLeft w:val="0"/>
          <w:marRight w:val="0"/>
          <w:marTop w:val="0"/>
          <w:marBottom w:val="0"/>
          <w:divBdr>
            <w:top w:val="none" w:sz="0" w:space="0" w:color="auto"/>
            <w:left w:val="none" w:sz="0" w:space="0" w:color="auto"/>
            <w:bottom w:val="none" w:sz="0" w:space="0" w:color="auto"/>
            <w:right w:val="none" w:sz="0" w:space="0" w:color="auto"/>
          </w:divBdr>
          <w:divsChild>
            <w:div w:id="33585219">
              <w:marLeft w:val="0"/>
              <w:marRight w:val="0"/>
              <w:marTop w:val="0"/>
              <w:marBottom w:val="0"/>
              <w:divBdr>
                <w:top w:val="none" w:sz="0" w:space="0" w:color="auto"/>
                <w:left w:val="none" w:sz="0" w:space="0" w:color="auto"/>
                <w:bottom w:val="none" w:sz="0" w:space="0" w:color="auto"/>
                <w:right w:val="none" w:sz="0" w:space="0" w:color="auto"/>
              </w:divBdr>
            </w:div>
            <w:div w:id="41292860">
              <w:marLeft w:val="0"/>
              <w:marRight w:val="0"/>
              <w:marTop w:val="0"/>
              <w:marBottom w:val="0"/>
              <w:divBdr>
                <w:top w:val="none" w:sz="0" w:space="0" w:color="auto"/>
                <w:left w:val="none" w:sz="0" w:space="0" w:color="auto"/>
                <w:bottom w:val="none" w:sz="0" w:space="0" w:color="auto"/>
                <w:right w:val="none" w:sz="0" w:space="0" w:color="auto"/>
              </w:divBdr>
            </w:div>
            <w:div w:id="62988605">
              <w:marLeft w:val="0"/>
              <w:marRight w:val="0"/>
              <w:marTop w:val="0"/>
              <w:marBottom w:val="0"/>
              <w:divBdr>
                <w:top w:val="none" w:sz="0" w:space="0" w:color="auto"/>
                <w:left w:val="none" w:sz="0" w:space="0" w:color="auto"/>
                <w:bottom w:val="none" w:sz="0" w:space="0" w:color="auto"/>
                <w:right w:val="none" w:sz="0" w:space="0" w:color="auto"/>
              </w:divBdr>
            </w:div>
            <w:div w:id="76947651">
              <w:marLeft w:val="0"/>
              <w:marRight w:val="0"/>
              <w:marTop w:val="0"/>
              <w:marBottom w:val="0"/>
              <w:divBdr>
                <w:top w:val="none" w:sz="0" w:space="0" w:color="auto"/>
                <w:left w:val="none" w:sz="0" w:space="0" w:color="auto"/>
                <w:bottom w:val="none" w:sz="0" w:space="0" w:color="auto"/>
                <w:right w:val="none" w:sz="0" w:space="0" w:color="auto"/>
              </w:divBdr>
            </w:div>
            <w:div w:id="176619597">
              <w:marLeft w:val="0"/>
              <w:marRight w:val="0"/>
              <w:marTop w:val="0"/>
              <w:marBottom w:val="0"/>
              <w:divBdr>
                <w:top w:val="none" w:sz="0" w:space="0" w:color="auto"/>
                <w:left w:val="none" w:sz="0" w:space="0" w:color="auto"/>
                <w:bottom w:val="none" w:sz="0" w:space="0" w:color="auto"/>
                <w:right w:val="none" w:sz="0" w:space="0" w:color="auto"/>
              </w:divBdr>
            </w:div>
            <w:div w:id="294917425">
              <w:marLeft w:val="0"/>
              <w:marRight w:val="0"/>
              <w:marTop w:val="0"/>
              <w:marBottom w:val="0"/>
              <w:divBdr>
                <w:top w:val="none" w:sz="0" w:space="0" w:color="auto"/>
                <w:left w:val="none" w:sz="0" w:space="0" w:color="auto"/>
                <w:bottom w:val="none" w:sz="0" w:space="0" w:color="auto"/>
                <w:right w:val="none" w:sz="0" w:space="0" w:color="auto"/>
              </w:divBdr>
            </w:div>
            <w:div w:id="306975436">
              <w:marLeft w:val="0"/>
              <w:marRight w:val="0"/>
              <w:marTop w:val="0"/>
              <w:marBottom w:val="0"/>
              <w:divBdr>
                <w:top w:val="none" w:sz="0" w:space="0" w:color="auto"/>
                <w:left w:val="none" w:sz="0" w:space="0" w:color="auto"/>
                <w:bottom w:val="none" w:sz="0" w:space="0" w:color="auto"/>
                <w:right w:val="none" w:sz="0" w:space="0" w:color="auto"/>
              </w:divBdr>
            </w:div>
            <w:div w:id="384450338">
              <w:marLeft w:val="0"/>
              <w:marRight w:val="0"/>
              <w:marTop w:val="0"/>
              <w:marBottom w:val="0"/>
              <w:divBdr>
                <w:top w:val="none" w:sz="0" w:space="0" w:color="auto"/>
                <w:left w:val="none" w:sz="0" w:space="0" w:color="auto"/>
                <w:bottom w:val="none" w:sz="0" w:space="0" w:color="auto"/>
                <w:right w:val="none" w:sz="0" w:space="0" w:color="auto"/>
              </w:divBdr>
            </w:div>
            <w:div w:id="408355153">
              <w:marLeft w:val="0"/>
              <w:marRight w:val="0"/>
              <w:marTop w:val="0"/>
              <w:marBottom w:val="0"/>
              <w:divBdr>
                <w:top w:val="none" w:sz="0" w:space="0" w:color="auto"/>
                <w:left w:val="none" w:sz="0" w:space="0" w:color="auto"/>
                <w:bottom w:val="none" w:sz="0" w:space="0" w:color="auto"/>
                <w:right w:val="none" w:sz="0" w:space="0" w:color="auto"/>
              </w:divBdr>
            </w:div>
            <w:div w:id="451676437">
              <w:marLeft w:val="0"/>
              <w:marRight w:val="0"/>
              <w:marTop w:val="0"/>
              <w:marBottom w:val="0"/>
              <w:divBdr>
                <w:top w:val="none" w:sz="0" w:space="0" w:color="auto"/>
                <w:left w:val="none" w:sz="0" w:space="0" w:color="auto"/>
                <w:bottom w:val="none" w:sz="0" w:space="0" w:color="auto"/>
                <w:right w:val="none" w:sz="0" w:space="0" w:color="auto"/>
              </w:divBdr>
            </w:div>
            <w:div w:id="556211114">
              <w:marLeft w:val="0"/>
              <w:marRight w:val="0"/>
              <w:marTop w:val="0"/>
              <w:marBottom w:val="0"/>
              <w:divBdr>
                <w:top w:val="none" w:sz="0" w:space="0" w:color="auto"/>
                <w:left w:val="none" w:sz="0" w:space="0" w:color="auto"/>
                <w:bottom w:val="none" w:sz="0" w:space="0" w:color="auto"/>
                <w:right w:val="none" w:sz="0" w:space="0" w:color="auto"/>
              </w:divBdr>
            </w:div>
            <w:div w:id="583731335">
              <w:marLeft w:val="0"/>
              <w:marRight w:val="0"/>
              <w:marTop w:val="0"/>
              <w:marBottom w:val="0"/>
              <w:divBdr>
                <w:top w:val="none" w:sz="0" w:space="0" w:color="auto"/>
                <w:left w:val="none" w:sz="0" w:space="0" w:color="auto"/>
                <w:bottom w:val="none" w:sz="0" w:space="0" w:color="auto"/>
                <w:right w:val="none" w:sz="0" w:space="0" w:color="auto"/>
              </w:divBdr>
            </w:div>
            <w:div w:id="589436734">
              <w:marLeft w:val="0"/>
              <w:marRight w:val="0"/>
              <w:marTop w:val="0"/>
              <w:marBottom w:val="0"/>
              <w:divBdr>
                <w:top w:val="none" w:sz="0" w:space="0" w:color="auto"/>
                <w:left w:val="none" w:sz="0" w:space="0" w:color="auto"/>
                <w:bottom w:val="none" w:sz="0" w:space="0" w:color="auto"/>
                <w:right w:val="none" w:sz="0" w:space="0" w:color="auto"/>
              </w:divBdr>
            </w:div>
            <w:div w:id="601648469">
              <w:marLeft w:val="0"/>
              <w:marRight w:val="0"/>
              <w:marTop w:val="0"/>
              <w:marBottom w:val="0"/>
              <w:divBdr>
                <w:top w:val="none" w:sz="0" w:space="0" w:color="auto"/>
                <w:left w:val="none" w:sz="0" w:space="0" w:color="auto"/>
                <w:bottom w:val="none" w:sz="0" w:space="0" w:color="auto"/>
                <w:right w:val="none" w:sz="0" w:space="0" w:color="auto"/>
              </w:divBdr>
            </w:div>
            <w:div w:id="608975311">
              <w:marLeft w:val="0"/>
              <w:marRight w:val="0"/>
              <w:marTop w:val="0"/>
              <w:marBottom w:val="0"/>
              <w:divBdr>
                <w:top w:val="none" w:sz="0" w:space="0" w:color="auto"/>
                <w:left w:val="none" w:sz="0" w:space="0" w:color="auto"/>
                <w:bottom w:val="none" w:sz="0" w:space="0" w:color="auto"/>
                <w:right w:val="none" w:sz="0" w:space="0" w:color="auto"/>
              </w:divBdr>
            </w:div>
            <w:div w:id="645013150">
              <w:marLeft w:val="0"/>
              <w:marRight w:val="0"/>
              <w:marTop w:val="0"/>
              <w:marBottom w:val="0"/>
              <w:divBdr>
                <w:top w:val="none" w:sz="0" w:space="0" w:color="auto"/>
                <w:left w:val="none" w:sz="0" w:space="0" w:color="auto"/>
                <w:bottom w:val="none" w:sz="0" w:space="0" w:color="auto"/>
                <w:right w:val="none" w:sz="0" w:space="0" w:color="auto"/>
              </w:divBdr>
            </w:div>
            <w:div w:id="750934194">
              <w:marLeft w:val="0"/>
              <w:marRight w:val="0"/>
              <w:marTop w:val="0"/>
              <w:marBottom w:val="0"/>
              <w:divBdr>
                <w:top w:val="none" w:sz="0" w:space="0" w:color="auto"/>
                <w:left w:val="none" w:sz="0" w:space="0" w:color="auto"/>
                <w:bottom w:val="none" w:sz="0" w:space="0" w:color="auto"/>
                <w:right w:val="none" w:sz="0" w:space="0" w:color="auto"/>
              </w:divBdr>
            </w:div>
            <w:div w:id="754664200">
              <w:marLeft w:val="0"/>
              <w:marRight w:val="0"/>
              <w:marTop w:val="0"/>
              <w:marBottom w:val="0"/>
              <w:divBdr>
                <w:top w:val="none" w:sz="0" w:space="0" w:color="auto"/>
                <w:left w:val="none" w:sz="0" w:space="0" w:color="auto"/>
                <w:bottom w:val="none" w:sz="0" w:space="0" w:color="auto"/>
                <w:right w:val="none" w:sz="0" w:space="0" w:color="auto"/>
              </w:divBdr>
            </w:div>
            <w:div w:id="758453807">
              <w:marLeft w:val="0"/>
              <w:marRight w:val="0"/>
              <w:marTop w:val="0"/>
              <w:marBottom w:val="0"/>
              <w:divBdr>
                <w:top w:val="none" w:sz="0" w:space="0" w:color="auto"/>
                <w:left w:val="none" w:sz="0" w:space="0" w:color="auto"/>
                <w:bottom w:val="none" w:sz="0" w:space="0" w:color="auto"/>
                <w:right w:val="none" w:sz="0" w:space="0" w:color="auto"/>
              </w:divBdr>
            </w:div>
            <w:div w:id="814953549">
              <w:marLeft w:val="0"/>
              <w:marRight w:val="0"/>
              <w:marTop w:val="0"/>
              <w:marBottom w:val="0"/>
              <w:divBdr>
                <w:top w:val="none" w:sz="0" w:space="0" w:color="auto"/>
                <w:left w:val="none" w:sz="0" w:space="0" w:color="auto"/>
                <w:bottom w:val="none" w:sz="0" w:space="0" w:color="auto"/>
                <w:right w:val="none" w:sz="0" w:space="0" w:color="auto"/>
              </w:divBdr>
            </w:div>
            <w:div w:id="906889254">
              <w:marLeft w:val="0"/>
              <w:marRight w:val="0"/>
              <w:marTop w:val="0"/>
              <w:marBottom w:val="0"/>
              <w:divBdr>
                <w:top w:val="none" w:sz="0" w:space="0" w:color="auto"/>
                <w:left w:val="none" w:sz="0" w:space="0" w:color="auto"/>
                <w:bottom w:val="none" w:sz="0" w:space="0" w:color="auto"/>
                <w:right w:val="none" w:sz="0" w:space="0" w:color="auto"/>
              </w:divBdr>
            </w:div>
            <w:div w:id="998272689">
              <w:marLeft w:val="0"/>
              <w:marRight w:val="0"/>
              <w:marTop w:val="0"/>
              <w:marBottom w:val="0"/>
              <w:divBdr>
                <w:top w:val="none" w:sz="0" w:space="0" w:color="auto"/>
                <w:left w:val="none" w:sz="0" w:space="0" w:color="auto"/>
                <w:bottom w:val="none" w:sz="0" w:space="0" w:color="auto"/>
                <w:right w:val="none" w:sz="0" w:space="0" w:color="auto"/>
              </w:divBdr>
            </w:div>
            <w:div w:id="1092580987">
              <w:marLeft w:val="0"/>
              <w:marRight w:val="0"/>
              <w:marTop w:val="0"/>
              <w:marBottom w:val="0"/>
              <w:divBdr>
                <w:top w:val="none" w:sz="0" w:space="0" w:color="auto"/>
                <w:left w:val="none" w:sz="0" w:space="0" w:color="auto"/>
                <w:bottom w:val="none" w:sz="0" w:space="0" w:color="auto"/>
                <w:right w:val="none" w:sz="0" w:space="0" w:color="auto"/>
              </w:divBdr>
            </w:div>
            <w:div w:id="1114053208">
              <w:marLeft w:val="0"/>
              <w:marRight w:val="0"/>
              <w:marTop w:val="0"/>
              <w:marBottom w:val="0"/>
              <w:divBdr>
                <w:top w:val="none" w:sz="0" w:space="0" w:color="auto"/>
                <w:left w:val="none" w:sz="0" w:space="0" w:color="auto"/>
                <w:bottom w:val="none" w:sz="0" w:space="0" w:color="auto"/>
                <w:right w:val="none" w:sz="0" w:space="0" w:color="auto"/>
              </w:divBdr>
            </w:div>
            <w:div w:id="1223327401">
              <w:marLeft w:val="0"/>
              <w:marRight w:val="0"/>
              <w:marTop w:val="0"/>
              <w:marBottom w:val="0"/>
              <w:divBdr>
                <w:top w:val="none" w:sz="0" w:space="0" w:color="auto"/>
                <w:left w:val="none" w:sz="0" w:space="0" w:color="auto"/>
                <w:bottom w:val="none" w:sz="0" w:space="0" w:color="auto"/>
                <w:right w:val="none" w:sz="0" w:space="0" w:color="auto"/>
              </w:divBdr>
            </w:div>
            <w:div w:id="1226063750">
              <w:marLeft w:val="0"/>
              <w:marRight w:val="0"/>
              <w:marTop w:val="0"/>
              <w:marBottom w:val="0"/>
              <w:divBdr>
                <w:top w:val="none" w:sz="0" w:space="0" w:color="auto"/>
                <w:left w:val="none" w:sz="0" w:space="0" w:color="auto"/>
                <w:bottom w:val="none" w:sz="0" w:space="0" w:color="auto"/>
                <w:right w:val="none" w:sz="0" w:space="0" w:color="auto"/>
              </w:divBdr>
            </w:div>
            <w:div w:id="1411349865">
              <w:marLeft w:val="0"/>
              <w:marRight w:val="0"/>
              <w:marTop w:val="0"/>
              <w:marBottom w:val="0"/>
              <w:divBdr>
                <w:top w:val="none" w:sz="0" w:space="0" w:color="auto"/>
                <w:left w:val="none" w:sz="0" w:space="0" w:color="auto"/>
                <w:bottom w:val="none" w:sz="0" w:space="0" w:color="auto"/>
                <w:right w:val="none" w:sz="0" w:space="0" w:color="auto"/>
              </w:divBdr>
            </w:div>
            <w:div w:id="1492135020">
              <w:marLeft w:val="0"/>
              <w:marRight w:val="0"/>
              <w:marTop w:val="0"/>
              <w:marBottom w:val="0"/>
              <w:divBdr>
                <w:top w:val="none" w:sz="0" w:space="0" w:color="auto"/>
                <w:left w:val="none" w:sz="0" w:space="0" w:color="auto"/>
                <w:bottom w:val="none" w:sz="0" w:space="0" w:color="auto"/>
                <w:right w:val="none" w:sz="0" w:space="0" w:color="auto"/>
              </w:divBdr>
            </w:div>
            <w:div w:id="1493335238">
              <w:marLeft w:val="0"/>
              <w:marRight w:val="0"/>
              <w:marTop w:val="0"/>
              <w:marBottom w:val="0"/>
              <w:divBdr>
                <w:top w:val="none" w:sz="0" w:space="0" w:color="auto"/>
                <w:left w:val="none" w:sz="0" w:space="0" w:color="auto"/>
                <w:bottom w:val="none" w:sz="0" w:space="0" w:color="auto"/>
                <w:right w:val="none" w:sz="0" w:space="0" w:color="auto"/>
              </w:divBdr>
            </w:div>
            <w:div w:id="1615594766">
              <w:marLeft w:val="0"/>
              <w:marRight w:val="0"/>
              <w:marTop w:val="0"/>
              <w:marBottom w:val="0"/>
              <w:divBdr>
                <w:top w:val="none" w:sz="0" w:space="0" w:color="auto"/>
                <w:left w:val="none" w:sz="0" w:space="0" w:color="auto"/>
                <w:bottom w:val="none" w:sz="0" w:space="0" w:color="auto"/>
                <w:right w:val="none" w:sz="0" w:space="0" w:color="auto"/>
              </w:divBdr>
            </w:div>
            <w:div w:id="1631596715">
              <w:marLeft w:val="0"/>
              <w:marRight w:val="0"/>
              <w:marTop w:val="0"/>
              <w:marBottom w:val="0"/>
              <w:divBdr>
                <w:top w:val="none" w:sz="0" w:space="0" w:color="auto"/>
                <w:left w:val="none" w:sz="0" w:space="0" w:color="auto"/>
                <w:bottom w:val="none" w:sz="0" w:space="0" w:color="auto"/>
                <w:right w:val="none" w:sz="0" w:space="0" w:color="auto"/>
              </w:divBdr>
            </w:div>
            <w:div w:id="1822964919">
              <w:marLeft w:val="0"/>
              <w:marRight w:val="0"/>
              <w:marTop w:val="0"/>
              <w:marBottom w:val="0"/>
              <w:divBdr>
                <w:top w:val="none" w:sz="0" w:space="0" w:color="auto"/>
                <w:left w:val="none" w:sz="0" w:space="0" w:color="auto"/>
                <w:bottom w:val="none" w:sz="0" w:space="0" w:color="auto"/>
                <w:right w:val="none" w:sz="0" w:space="0" w:color="auto"/>
              </w:divBdr>
            </w:div>
            <w:div w:id="1868911572">
              <w:marLeft w:val="0"/>
              <w:marRight w:val="0"/>
              <w:marTop w:val="0"/>
              <w:marBottom w:val="0"/>
              <w:divBdr>
                <w:top w:val="none" w:sz="0" w:space="0" w:color="auto"/>
                <w:left w:val="none" w:sz="0" w:space="0" w:color="auto"/>
                <w:bottom w:val="none" w:sz="0" w:space="0" w:color="auto"/>
                <w:right w:val="none" w:sz="0" w:space="0" w:color="auto"/>
              </w:divBdr>
            </w:div>
            <w:div w:id="1935896886">
              <w:marLeft w:val="0"/>
              <w:marRight w:val="0"/>
              <w:marTop w:val="0"/>
              <w:marBottom w:val="0"/>
              <w:divBdr>
                <w:top w:val="none" w:sz="0" w:space="0" w:color="auto"/>
                <w:left w:val="none" w:sz="0" w:space="0" w:color="auto"/>
                <w:bottom w:val="none" w:sz="0" w:space="0" w:color="auto"/>
                <w:right w:val="none" w:sz="0" w:space="0" w:color="auto"/>
              </w:divBdr>
            </w:div>
            <w:div w:id="21007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3573">
      <w:bodyDiv w:val="1"/>
      <w:marLeft w:val="0"/>
      <w:marRight w:val="0"/>
      <w:marTop w:val="0"/>
      <w:marBottom w:val="0"/>
      <w:divBdr>
        <w:top w:val="none" w:sz="0" w:space="0" w:color="auto"/>
        <w:left w:val="none" w:sz="0" w:space="0" w:color="auto"/>
        <w:bottom w:val="none" w:sz="0" w:space="0" w:color="auto"/>
        <w:right w:val="none" w:sz="0" w:space="0" w:color="auto"/>
      </w:divBdr>
    </w:div>
    <w:div w:id="2064865082">
      <w:bodyDiv w:val="1"/>
      <w:marLeft w:val="0"/>
      <w:marRight w:val="0"/>
      <w:marTop w:val="0"/>
      <w:marBottom w:val="0"/>
      <w:divBdr>
        <w:top w:val="none" w:sz="0" w:space="0" w:color="auto"/>
        <w:left w:val="none" w:sz="0" w:space="0" w:color="auto"/>
        <w:bottom w:val="none" w:sz="0" w:space="0" w:color="auto"/>
        <w:right w:val="none" w:sz="0" w:space="0" w:color="auto"/>
      </w:divBdr>
    </w:div>
    <w:div w:id="2135294565">
      <w:bodyDiv w:val="1"/>
      <w:marLeft w:val="0"/>
      <w:marRight w:val="0"/>
      <w:marTop w:val="0"/>
      <w:marBottom w:val="0"/>
      <w:divBdr>
        <w:top w:val="none" w:sz="0" w:space="0" w:color="auto"/>
        <w:left w:val="none" w:sz="0" w:space="0" w:color="auto"/>
        <w:bottom w:val="none" w:sz="0" w:space="0" w:color="auto"/>
        <w:right w:val="none" w:sz="0" w:space="0" w:color="auto"/>
      </w:divBdr>
    </w:div>
    <w:div w:id="2137529046">
      <w:bodyDiv w:val="1"/>
      <w:marLeft w:val="0"/>
      <w:marRight w:val="0"/>
      <w:marTop w:val="0"/>
      <w:marBottom w:val="0"/>
      <w:divBdr>
        <w:top w:val="none" w:sz="0" w:space="0" w:color="auto"/>
        <w:left w:val="none" w:sz="0" w:space="0" w:color="auto"/>
        <w:bottom w:val="none" w:sz="0" w:space="0" w:color="auto"/>
        <w:right w:val="none" w:sz="0" w:space="0" w:color="auto"/>
      </w:divBdr>
    </w:div>
    <w:div w:id="2139450888">
      <w:bodyDiv w:val="1"/>
      <w:marLeft w:val="0"/>
      <w:marRight w:val="0"/>
      <w:marTop w:val="0"/>
      <w:marBottom w:val="0"/>
      <w:divBdr>
        <w:top w:val="none" w:sz="0" w:space="0" w:color="auto"/>
        <w:left w:val="none" w:sz="0" w:space="0" w:color="auto"/>
        <w:bottom w:val="none" w:sz="0" w:space="0" w:color="auto"/>
        <w:right w:val="none" w:sz="0" w:space="0" w:color="auto"/>
      </w:divBdr>
      <w:divsChild>
        <w:div w:id="388111615">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0.png"/><Relationship Id="rId47" Type="http://schemas.openxmlformats.org/officeDocument/2006/relationships/hyperlink" Target="http://www.unir.net/"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desktop.github.com/" TargetMode="External"/><Relationship Id="rId89" Type="http://schemas.openxmlformats.org/officeDocument/2006/relationships/hyperlink" Target="https://validator.w3.org/nu/"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gif"/><Relationship Id="rId2" Type="http://schemas.openxmlformats.org/officeDocument/2006/relationships/numbering" Target="numbering.xml"/><Relationship Id="rId16" Type="http://schemas.openxmlformats.org/officeDocument/2006/relationships/hyperlink" Target="file:///C:\Users\Carolina\Google%20Drive\UNIR\GRADO%20INGENIERIA%20INFORMATICA\TFG\docs\TFG_Carlos_Escario_Bajo.docx"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hyperlink" Target="https://sistemasdistribuidos.mforos.com/" TargetMode="External"/><Relationship Id="rId32" Type="http://schemas.microsoft.com/office/2011/relationships/commentsExtended" Target="commentsExtended.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5.jpeg"/><Relationship Id="rId58" Type="http://schemas.openxmlformats.org/officeDocument/2006/relationships/header" Target="header4.xm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hyperlink" Target="https://www.tawdis.net/proj" TargetMode="External"/><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50.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hyperlink" Target="file:///C:\Users\Carolina\Google%20Drive\UNIR\GRADO%20INGENIERIA%20INFORMATICA\TFG\docs\TFG_Carlos_Escario_Bajo.docx" TargetMode="External"/><Relationship Id="rId14" Type="http://schemas.openxmlformats.org/officeDocument/2006/relationships/hyperlink" Target="file:///C:\Users\Carolina\Google%20Drive\UNIR\GRADO%20INGENIERIA%20INFORMATICA\TFG\docs\TFG_Carlos_Escario_Bajo.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ipfs.io/"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validator.w3.org/nu/" TargetMode="External"/><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hyperlink" Target="http://www.flaticon.com/" TargetMode="External"/><Relationship Id="rId8" Type="http://schemas.openxmlformats.org/officeDocument/2006/relationships/image" Target="media/image1.jpeg"/><Relationship Id="rId51" Type="http://schemas.openxmlformats.org/officeDocument/2006/relationships/footer" Target="footer2.xm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hyperlink" Target="https://trello.com/" TargetMode="External"/><Relationship Id="rId93" Type="http://schemas.openxmlformats.org/officeDocument/2006/relationships/image" Target="media/image55.png"/><Relationship Id="rId98" Type="http://schemas.openxmlformats.org/officeDocument/2006/relationships/header" Target="header7.xml"/><Relationship Id="rId3" Type="http://schemas.openxmlformats.org/officeDocument/2006/relationships/styles" Target="styles.xml"/><Relationship Id="rId12" Type="http://schemas.openxmlformats.org/officeDocument/2006/relationships/hyperlink" Target="file:///C:\Users\Carolina\Google%20Drive\UNIR\GRADO%20INGENIERIA%20INFORMATICA\TFG\docs\TFG_Carlos_Escario_Bajo.docx" TargetMode="External"/><Relationship Id="rId17" Type="http://schemas.openxmlformats.org/officeDocument/2006/relationships/hyperlink" Target="file:///C:\Users\Carolina\Google%20Drive\UNIR\GRADO%20INGENIERIA%20INFORMATICA\TFG\docs\TFG_Carlos_Escario_Bajo.docx"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3.xml"/><Relationship Id="rId67" Type="http://schemas.openxmlformats.org/officeDocument/2006/relationships/image" Target="media/image36.png"/><Relationship Id="rId103"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hyperlink" Target="http://argouml.tigris.org/" TargetMode="External"/><Relationship Id="rId88" Type="http://schemas.openxmlformats.org/officeDocument/2006/relationships/image" Target="media/image51.png"/><Relationship Id="rId91" Type="http://schemas.openxmlformats.org/officeDocument/2006/relationships/image" Target="media/image53.gif"/><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ina\Google%20Drive\UNIR\GRADO%20INGENIERIA%20INFORMATICA\TFG\docs\TFG_Carlos_Escario_Bajo.docx" TargetMode="External"/><Relationship Id="rId23" Type="http://schemas.openxmlformats.org/officeDocument/2006/relationships/image" Target="media/image6.png"/><Relationship Id="rId28" Type="http://schemas.openxmlformats.org/officeDocument/2006/relationships/hyperlink" Target="https://www.sinergiablockchain.org/_/Doc/FAQ.pdf" TargetMode="External"/><Relationship Id="rId36" Type="http://schemas.openxmlformats.org/officeDocument/2006/relationships/image" Target="media/image14.png"/><Relationship Id="rId49" Type="http://schemas.openxmlformats.org/officeDocument/2006/relationships/header" Target="header1.xml"/><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2.png"/><Relationship Id="rId52" Type="http://schemas.openxmlformats.org/officeDocument/2006/relationships/header" Target="header3.xml"/><Relationship Id="rId60" Type="http://schemas.openxmlformats.org/officeDocument/2006/relationships/header" Target="header5.xm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github.com/ethereum/web3.js/releases/tag/v1.0.0-beta.54" TargetMode="External"/><Relationship Id="rId86" Type="http://schemas.openxmlformats.org/officeDocument/2006/relationships/hyperlink" Target="https://code.visualstudio.com/download" TargetMode="External"/><Relationship Id="rId94" Type="http://schemas.openxmlformats.org/officeDocument/2006/relationships/image" Target="media/image56.png"/><Relationship Id="rId99" Type="http://schemas.openxmlformats.org/officeDocument/2006/relationships/hyperlink" Target="http://www.freepik.com/"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cescari/PetChain_TFG" TargetMode="External"/><Relationship Id="rId13" Type="http://schemas.openxmlformats.org/officeDocument/2006/relationships/hyperlink" Target="file:///C:\Users\Carolina\Google%20Drive\UNIR\GRADO%20INGENIERIA%20INFORMATICA\TFG\docs\TFG_Carlos_Escario_Bajo.docx" TargetMode="External"/><Relationship Id="rId18" Type="http://schemas.openxmlformats.org/officeDocument/2006/relationships/hyperlink" Target="file:///C:\Users\Carolina\Google%20Drive\UNIR\GRADO%20INGENIERIA%20INFORMATICA\TFG\docs\TFG_Carlos_Escario_Bajo.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eader" Target="header2.xml"/><Relationship Id="rId55" Type="http://schemas.openxmlformats.org/officeDocument/2006/relationships/image" Target="media/image27.png"/><Relationship Id="rId76" Type="http://schemas.openxmlformats.org/officeDocument/2006/relationships/image" Target="media/image45.png"/><Relationship Id="rId97" Type="http://schemas.openxmlformats.org/officeDocument/2006/relationships/footer" Target="footer4.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ethereum/wiki/wiki/JavaScript-API" TargetMode="External"/><Relationship Id="rId3" Type="http://schemas.openxmlformats.org/officeDocument/2006/relationships/hyperlink" Target="https://b3i.tech/home.html" TargetMode="External"/><Relationship Id="rId7" Type="http://schemas.openxmlformats.org/officeDocument/2006/relationships/hyperlink" Target="https://truffleframework.com/ganache" TargetMode="External"/><Relationship Id="rId12" Type="http://schemas.openxmlformats.org/officeDocument/2006/relationships/hyperlink" Target="https://www.tawdis.net/" TargetMode="External"/><Relationship Id="rId2" Type="http://schemas.openxmlformats.org/officeDocument/2006/relationships/hyperlink" Target="https://www.hyperledger.org/" TargetMode="External"/><Relationship Id="rId1" Type="http://schemas.openxmlformats.org/officeDocument/2006/relationships/hyperlink" Target="http://petshopsmagazine.com/mascotas/censo-mascotas-espana/" TargetMode="External"/><Relationship Id="rId6" Type="http://schemas.openxmlformats.org/officeDocument/2006/relationships/hyperlink" Target="https://www.npmjs.com/" TargetMode="External"/><Relationship Id="rId11" Type="http://schemas.openxmlformats.org/officeDocument/2006/relationships/hyperlink" Target="https://www.w3c.es/Traducciones/es/WAI/intro/accessibility" TargetMode="External"/><Relationship Id="rId5" Type="http://schemas.openxmlformats.org/officeDocument/2006/relationships/hyperlink" Target="https://trello.com/" TargetMode="External"/><Relationship Id="rId10" Type="http://schemas.openxmlformats.org/officeDocument/2006/relationships/hyperlink" Target="http://www.lsi.us.es/descargas/descarga_programas.php?id=3" TargetMode="External"/><Relationship Id="rId4" Type="http://schemas.openxmlformats.org/officeDocument/2006/relationships/hyperlink" Target="https://alastria.io/" TargetMode="External"/><Relationship Id="rId9" Type="http://schemas.openxmlformats.org/officeDocument/2006/relationships/hyperlink" Target="https://getbootstrap.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ina\Documents\Plantillas%20personalizadas%20de%20Office\Proyecto_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accent1">
              <a:lumMod val="75000"/>
            </a:schemeClr>
          </a:solidFill>
          <a:headEnd type="none" w="sm" len="sm"/>
          <a:tailEnd type="triangl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E9CE0-CE37-4668-9B18-7D6F186FB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Proyecto_TFG.dotx</Template>
  <TotalTime>15061</TotalTime>
  <Pages>74</Pages>
  <Words>16038</Words>
  <Characters>88213</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MAPFRE</Company>
  <LinksUpToDate>false</LinksUpToDate>
  <CharactersWithSpaces>104043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Gómez Cirujano</dc:creator>
  <cp:keywords/>
  <dc:description/>
  <cp:lastModifiedBy>Carolina Gómez Cirujano</cp:lastModifiedBy>
  <cp:revision>205</cp:revision>
  <cp:lastPrinted>2019-06-04T11:28:00Z</cp:lastPrinted>
  <dcterms:created xsi:type="dcterms:W3CDTF">2019-04-03T07:57:00Z</dcterms:created>
  <dcterms:modified xsi:type="dcterms:W3CDTF">2019-08-17T21:19:00Z</dcterms:modified>
</cp:coreProperties>
</file>